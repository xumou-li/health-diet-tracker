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1269" w14:textId="77777777" w:rsidR="00733FFF" w:rsidRDefault="00733FFF" w:rsidP="00354F3C">
      <w:pPr>
        <w:pStyle w:val="a5"/>
      </w:pPr>
    </w:p>
    <w:p w14:paraId="17A1308C" w14:textId="77777777" w:rsidR="00733FFF" w:rsidRDefault="00733FFF" w:rsidP="00354F3C">
      <w:pPr>
        <w:pStyle w:val="a5"/>
      </w:pPr>
    </w:p>
    <w:p w14:paraId="1DD01BA4" w14:textId="77777777" w:rsidR="00733FFF" w:rsidRDefault="00733FFF" w:rsidP="00354F3C">
      <w:pPr>
        <w:pStyle w:val="a5"/>
      </w:pPr>
    </w:p>
    <w:p w14:paraId="53C11F92" w14:textId="77777777" w:rsidR="00733FFF" w:rsidRDefault="004003ED" w:rsidP="00354F3C">
      <w:pPr>
        <w:pStyle w:val="affc"/>
      </w:pPr>
      <w:r>
        <w:t>南</w:t>
      </w:r>
      <w:r>
        <w:t xml:space="preserve">  </w:t>
      </w:r>
      <w:r>
        <w:t>阳</w:t>
      </w:r>
      <w:r>
        <w:t xml:space="preserve">  </w:t>
      </w:r>
      <w:r>
        <w:t>理</w:t>
      </w:r>
      <w:r>
        <w:t xml:space="preserve">  </w:t>
      </w:r>
      <w:r>
        <w:t>工</w:t>
      </w:r>
      <w:r>
        <w:t xml:space="preserve">  </w:t>
      </w:r>
      <w:r>
        <w:t>学</w:t>
      </w:r>
      <w:r>
        <w:t xml:space="preserve">  </w:t>
      </w:r>
      <w:r>
        <w:t>院</w:t>
      </w:r>
    </w:p>
    <w:p w14:paraId="32E4F856" w14:textId="77777777" w:rsidR="00733FFF" w:rsidRDefault="004003ED" w:rsidP="00354F3C">
      <w:pPr>
        <w:pStyle w:val="affc"/>
      </w:pPr>
      <w:r>
        <w:t>本科生毕业设计</w:t>
      </w:r>
      <w:r>
        <w:t>(</w:t>
      </w:r>
      <w:r>
        <w:t>论文</w:t>
      </w:r>
      <w:r>
        <w:t>)</w:t>
      </w:r>
    </w:p>
    <w:p w14:paraId="1517BBFC" w14:textId="77777777" w:rsidR="00733FFF" w:rsidRDefault="00733FFF" w:rsidP="00354F3C">
      <w:pPr>
        <w:pStyle w:val="a5"/>
      </w:pPr>
    </w:p>
    <w:p w14:paraId="4A9363A0" w14:textId="77777777" w:rsidR="00733FFF" w:rsidRDefault="00733FFF" w:rsidP="00354F3C">
      <w:pPr>
        <w:pStyle w:val="a5"/>
      </w:pPr>
    </w:p>
    <w:p w14:paraId="1361C9FE" w14:textId="77777777" w:rsidR="00733FFF" w:rsidRDefault="00733FFF" w:rsidP="00354F3C">
      <w:pPr>
        <w:pStyle w:val="a5"/>
      </w:pPr>
    </w:p>
    <w:p w14:paraId="298ED916" w14:textId="77777777" w:rsidR="00733FFF" w:rsidRDefault="00733FFF" w:rsidP="00354F3C">
      <w:pPr>
        <w:pStyle w:val="a5"/>
      </w:pPr>
    </w:p>
    <w:p w14:paraId="682AE33A" w14:textId="77777777" w:rsidR="00733FFF" w:rsidRDefault="00733FFF" w:rsidP="00354F3C">
      <w:pPr>
        <w:pStyle w:val="a5"/>
      </w:pPr>
    </w:p>
    <w:p w14:paraId="505C17CA" w14:textId="77777777" w:rsidR="00733FFF" w:rsidRDefault="00733FFF" w:rsidP="00354F3C">
      <w:pPr>
        <w:pStyle w:val="a5"/>
      </w:pPr>
    </w:p>
    <w:p w14:paraId="7809738D" w14:textId="77777777" w:rsidR="00733FFF" w:rsidRDefault="00733FFF" w:rsidP="00354F3C">
      <w:pPr>
        <w:pStyle w:val="a5"/>
      </w:pPr>
    </w:p>
    <w:p w14:paraId="1DA2D9E4" w14:textId="77777777" w:rsidR="00733FFF" w:rsidRDefault="004003ED" w:rsidP="00354F3C">
      <w:pPr>
        <w:pStyle w:val="aff8"/>
        <w:ind w:left="2352"/>
        <w:rPr>
          <w:rStyle w:val="aff9"/>
          <w:rFonts w:ascii="Times New Roman"/>
        </w:rPr>
      </w:pPr>
      <w:r>
        <w:rPr>
          <w:rStyle w:val="aff9"/>
          <w:rFonts w:ascii="Times New Roman"/>
        </w:rPr>
        <w:t>学院</w:t>
      </w:r>
      <w:r>
        <w:rPr>
          <w:rStyle w:val="aff9"/>
          <w:rFonts w:ascii="Times New Roman"/>
        </w:rPr>
        <w:t>(</w:t>
      </w:r>
      <w:r>
        <w:rPr>
          <w:rStyle w:val="aff9"/>
          <w:rFonts w:ascii="Times New Roman"/>
        </w:rPr>
        <w:t>系</w:t>
      </w:r>
      <w:r>
        <w:rPr>
          <w:rStyle w:val="aff9"/>
          <w:rFonts w:ascii="Times New Roman"/>
        </w:rPr>
        <w:t>)</w:t>
      </w:r>
      <w:r>
        <w:rPr>
          <w:rStyle w:val="aff9"/>
          <w:rFonts w:ascii="Times New Roman"/>
        </w:rPr>
        <w:t>：</w:t>
      </w:r>
      <w:r>
        <w:rPr>
          <w:rStyle w:val="aff9"/>
          <w:rFonts w:ascii="Times New Roman"/>
        </w:rPr>
        <w:tab/>
        <w:t xml:space="preserve">  </w:t>
      </w:r>
      <w:r>
        <w:rPr>
          <w:rStyle w:val="aff9"/>
          <w:rFonts w:ascii="Times New Roman"/>
        </w:rPr>
        <w:t>计算机与软件学院</w:t>
      </w:r>
      <w:r>
        <w:rPr>
          <w:rStyle w:val="aff9"/>
          <w:rFonts w:ascii="Times New Roman"/>
        </w:rPr>
        <w:t xml:space="preserve">  </w:t>
      </w:r>
    </w:p>
    <w:p w14:paraId="0B8DC870" w14:textId="77777777" w:rsidR="00733FFF" w:rsidRDefault="004003ED" w:rsidP="00354F3C">
      <w:pPr>
        <w:pStyle w:val="aff8"/>
        <w:ind w:left="2352"/>
        <w:rPr>
          <w:rStyle w:val="aff9"/>
          <w:rFonts w:ascii="Times New Roman"/>
        </w:rPr>
      </w:pPr>
      <w:r>
        <w:rPr>
          <w:rStyle w:val="aff9"/>
          <w:rFonts w:ascii="Times New Roman"/>
        </w:rPr>
        <w:t>专</w:t>
      </w:r>
      <w:r>
        <w:rPr>
          <w:rStyle w:val="aff9"/>
          <w:rFonts w:ascii="Times New Roman"/>
        </w:rPr>
        <w:t xml:space="preserve">    </w:t>
      </w:r>
      <w:r>
        <w:rPr>
          <w:rStyle w:val="aff9"/>
          <w:rFonts w:ascii="Times New Roman"/>
        </w:rPr>
        <w:t>业：</w:t>
      </w:r>
      <w:r>
        <w:rPr>
          <w:rStyle w:val="aff9"/>
          <w:rFonts w:ascii="Times New Roman"/>
        </w:rPr>
        <w:tab/>
        <w:t xml:space="preserve">     </w:t>
      </w:r>
      <w:r>
        <w:rPr>
          <w:rStyle w:val="aff9"/>
          <w:rFonts w:ascii="Times New Roman"/>
        </w:rPr>
        <w:t>软件工程</w:t>
      </w:r>
      <w:r>
        <w:rPr>
          <w:rStyle w:val="aff9"/>
          <w:rFonts w:ascii="Times New Roman"/>
        </w:rPr>
        <w:t xml:space="preserve">       </w:t>
      </w:r>
    </w:p>
    <w:p w14:paraId="594F2489" w14:textId="2756DB39" w:rsidR="00733FFF" w:rsidRDefault="004003ED" w:rsidP="00354F3C">
      <w:pPr>
        <w:pStyle w:val="aff8"/>
        <w:ind w:left="2352"/>
        <w:rPr>
          <w:rStyle w:val="aff9"/>
          <w:rFonts w:ascii="Times New Roman"/>
        </w:rPr>
      </w:pPr>
      <w:r>
        <w:rPr>
          <w:rStyle w:val="aff9"/>
          <w:rFonts w:ascii="Times New Roman"/>
        </w:rPr>
        <w:t>学</w:t>
      </w:r>
      <w:r>
        <w:rPr>
          <w:rStyle w:val="aff9"/>
          <w:rFonts w:ascii="Times New Roman"/>
        </w:rPr>
        <w:t xml:space="preserve">    </w:t>
      </w:r>
      <w:r>
        <w:rPr>
          <w:rStyle w:val="aff9"/>
          <w:rFonts w:ascii="Times New Roman"/>
        </w:rPr>
        <w:t>生：</w:t>
      </w:r>
      <w:r>
        <w:rPr>
          <w:rStyle w:val="aff9"/>
          <w:rFonts w:ascii="Times New Roman"/>
        </w:rPr>
        <w:tab/>
        <w:t xml:space="preserve">      </w:t>
      </w:r>
      <w:r w:rsidR="00380E7D">
        <w:rPr>
          <w:rStyle w:val="aff9"/>
          <w:rFonts w:ascii="Times New Roman" w:hint="eastAsia"/>
        </w:rPr>
        <w:t>许俊卿</w:t>
      </w:r>
      <w:r>
        <w:rPr>
          <w:rStyle w:val="aff9"/>
          <w:rFonts w:ascii="Times New Roman"/>
        </w:rPr>
        <w:t xml:space="preserve">        </w:t>
      </w:r>
    </w:p>
    <w:p w14:paraId="4C399048" w14:textId="0E326F2D" w:rsidR="00733FFF" w:rsidRDefault="004003ED" w:rsidP="00354F3C">
      <w:pPr>
        <w:pStyle w:val="aff8"/>
        <w:ind w:left="2352"/>
        <w:rPr>
          <w:rStyle w:val="aff9"/>
          <w:rFonts w:ascii="Times New Roman"/>
        </w:rPr>
      </w:pPr>
      <w:r>
        <w:rPr>
          <w:rStyle w:val="aff9"/>
          <w:rFonts w:ascii="Times New Roman"/>
        </w:rPr>
        <w:t>指导教师：</w:t>
      </w:r>
      <w:r>
        <w:rPr>
          <w:rStyle w:val="aff9"/>
          <w:rFonts w:ascii="Times New Roman"/>
        </w:rPr>
        <w:tab/>
        <w:t xml:space="preserve">      </w:t>
      </w:r>
      <w:r w:rsidR="00380E7D">
        <w:rPr>
          <w:rStyle w:val="aff9"/>
          <w:rFonts w:ascii="Times New Roman" w:hint="eastAsia"/>
        </w:rPr>
        <w:t>郭红转</w:t>
      </w:r>
      <w:r>
        <w:rPr>
          <w:rStyle w:val="aff9"/>
          <w:rFonts w:ascii="Times New Roman"/>
        </w:rPr>
        <w:t xml:space="preserve">        </w:t>
      </w:r>
    </w:p>
    <w:p w14:paraId="5761054D" w14:textId="77777777" w:rsidR="00733FFF" w:rsidRDefault="00733FFF" w:rsidP="00354F3C">
      <w:pPr>
        <w:pStyle w:val="a5"/>
      </w:pPr>
    </w:p>
    <w:p w14:paraId="4015516F" w14:textId="77777777" w:rsidR="00733FFF" w:rsidRDefault="00733FFF" w:rsidP="00354F3C">
      <w:pPr>
        <w:pStyle w:val="a5"/>
      </w:pPr>
    </w:p>
    <w:p w14:paraId="0CE1EFD6" w14:textId="77777777" w:rsidR="00733FFF" w:rsidRDefault="00733FFF" w:rsidP="00354F3C">
      <w:pPr>
        <w:pStyle w:val="a5"/>
      </w:pPr>
    </w:p>
    <w:p w14:paraId="52BA966B" w14:textId="77777777" w:rsidR="00733FFF" w:rsidRDefault="00733FFF" w:rsidP="00354F3C">
      <w:pPr>
        <w:pStyle w:val="a5"/>
      </w:pPr>
    </w:p>
    <w:p w14:paraId="5B29711E" w14:textId="77777777" w:rsidR="00733FFF" w:rsidRDefault="00733FFF" w:rsidP="00354F3C">
      <w:pPr>
        <w:pStyle w:val="a5"/>
      </w:pPr>
    </w:p>
    <w:p w14:paraId="5FE57B77" w14:textId="77777777" w:rsidR="00733FFF" w:rsidRDefault="00733FFF" w:rsidP="00354F3C">
      <w:pPr>
        <w:pStyle w:val="a5"/>
      </w:pPr>
    </w:p>
    <w:p w14:paraId="01BE6FD5" w14:textId="77777777" w:rsidR="00733FFF" w:rsidRDefault="00733FFF" w:rsidP="00354F3C">
      <w:pPr>
        <w:pStyle w:val="a5"/>
      </w:pPr>
    </w:p>
    <w:p w14:paraId="01D4EB91" w14:textId="77777777" w:rsidR="00733FFF" w:rsidRDefault="00733FFF" w:rsidP="00354F3C">
      <w:pPr>
        <w:pStyle w:val="a5"/>
      </w:pPr>
    </w:p>
    <w:p w14:paraId="605DBB18" w14:textId="77777777" w:rsidR="00733FFF" w:rsidRDefault="00733FFF" w:rsidP="00354F3C">
      <w:pPr>
        <w:pStyle w:val="a5"/>
      </w:pPr>
    </w:p>
    <w:p w14:paraId="06DF7902" w14:textId="77777777" w:rsidR="00733FFF" w:rsidRDefault="00733FFF" w:rsidP="00354F3C">
      <w:pPr>
        <w:pStyle w:val="a5"/>
      </w:pPr>
    </w:p>
    <w:p w14:paraId="46320623" w14:textId="77777777" w:rsidR="00733FFF" w:rsidRDefault="00733FFF" w:rsidP="00354F3C">
      <w:pPr>
        <w:pStyle w:val="a5"/>
      </w:pPr>
    </w:p>
    <w:p w14:paraId="08224057" w14:textId="099101AB" w:rsidR="00733FFF" w:rsidRDefault="004003ED" w:rsidP="00354F3C">
      <w:pPr>
        <w:pStyle w:val="affa"/>
        <w:rPr>
          <w:rFonts w:hint="eastAsia"/>
        </w:rPr>
      </w:pPr>
      <w:r>
        <w:t xml:space="preserve">完成日期  </w:t>
      </w:r>
      <w:r>
        <w:rPr>
          <w:rStyle w:val="affb"/>
          <w:rFonts w:ascii="Times New Roman" w:hAnsi="Times New Roman"/>
        </w:rPr>
        <w:t xml:space="preserve">  202</w:t>
      </w:r>
      <w:r w:rsidR="00380E7D">
        <w:rPr>
          <w:rStyle w:val="affb"/>
          <w:rFonts w:ascii="Times New Roman" w:hAnsi="Times New Roman" w:hint="eastAsia"/>
        </w:rPr>
        <w:t>6</w:t>
      </w:r>
      <w:r>
        <w:rPr>
          <w:rStyle w:val="affb"/>
          <w:rFonts w:ascii="Times New Roman" w:hAnsi="Times New Roman"/>
        </w:rPr>
        <w:t xml:space="preserve">  </w:t>
      </w:r>
      <w:r>
        <w:t xml:space="preserve"> 年 </w:t>
      </w:r>
      <w:r>
        <w:rPr>
          <w:rStyle w:val="affb"/>
          <w:rFonts w:ascii="Times New Roman" w:hAnsi="Times New Roman"/>
        </w:rPr>
        <w:t xml:space="preserve">  05  </w:t>
      </w:r>
      <w:r>
        <w:t>月</w:t>
      </w:r>
    </w:p>
    <w:p w14:paraId="250AF1FE" w14:textId="77777777" w:rsidR="00733FFF" w:rsidRDefault="00733FFF" w:rsidP="00354F3C">
      <w:pPr>
        <w:pStyle w:val="a5"/>
      </w:pPr>
    </w:p>
    <w:p w14:paraId="2FF27371" w14:textId="77777777" w:rsidR="00733FFF" w:rsidRDefault="00733FFF" w:rsidP="00354F3C">
      <w:pPr>
        <w:pStyle w:val="a5"/>
        <w:sectPr w:rsidR="00733FFF">
          <w:headerReference w:type="even" r:id="rId9"/>
          <w:footnotePr>
            <w:numFmt w:val="decimalEnclosedCircleChinese"/>
            <w:numRestart w:val="eachPage"/>
          </w:footnotePr>
          <w:pgSz w:w="11906" w:h="16838"/>
          <w:pgMar w:top="1984" w:right="1418" w:bottom="1417" w:left="1418" w:header="1418" w:footer="1134" w:gutter="0"/>
          <w:pgNumType w:start="1" w:chapSep="emDash"/>
          <w:cols w:space="425"/>
          <w:docGrid w:linePitch="312"/>
        </w:sectPr>
      </w:pPr>
    </w:p>
    <w:p w14:paraId="03438B8C" w14:textId="77777777" w:rsidR="00733FFF" w:rsidRDefault="00733FFF" w:rsidP="00354F3C">
      <w:pPr>
        <w:pStyle w:val="a5"/>
      </w:pPr>
    </w:p>
    <w:p w14:paraId="514D3700" w14:textId="77777777" w:rsidR="00733FFF" w:rsidRDefault="00733FFF" w:rsidP="00354F3C">
      <w:pPr>
        <w:pStyle w:val="a5"/>
      </w:pPr>
    </w:p>
    <w:p w14:paraId="1A43DD3C" w14:textId="77777777" w:rsidR="00733FFF" w:rsidRDefault="00733FFF" w:rsidP="00354F3C">
      <w:pPr>
        <w:pStyle w:val="a5"/>
      </w:pPr>
    </w:p>
    <w:p w14:paraId="388B164C" w14:textId="77777777" w:rsidR="00733FFF" w:rsidRDefault="00733FFF" w:rsidP="00354F3C">
      <w:pPr>
        <w:pStyle w:val="a5"/>
      </w:pPr>
    </w:p>
    <w:p w14:paraId="4AE330BC" w14:textId="77777777" w:rsidR="00733FFF" w:rsidRDefault="004003ED" w:rsidP="00354F3C">
      <w:pPr>
        <w:pStyle w:val="aff4"/>
      </w:pPr>
      <w:r>
        <w:t>南阳理工学院本科生毕业设计（论文）</w:t>
      </w:r>
    </w:p>
    <w:p w14:paraId="08D16EF2" w14:textId="77777777" w:rsidR="00733FFF" w:rsidRDefault="00733FFF" w:rsidP="00354F3C">
      <w:pPr>
        <w:pStyle w:val="a5"/>
      </w:pPr>
    </w:p>
    <w:p w14:paraId="6599FACD" w14:textId="77777777" w:rsidR="00733FFF" w:rsidRDefault="00733FFF" w:rsidP="00354F3C">
      <w:pPr>
        <w:pStyle w:val="a5"/>
      </w:pPr>
    </w:p>
    <w:p w14:paraId="5F376FD9" w14:textId="77777777" w:rsidR="00733FFF" w:rsidRDefault="00733FFF" w:rsidP="00354F3C">
      <w:pPr>
        <w:pStyle w:val="a5"/>
      </w:pPr>
    </w:p>
    <w:p w14:paraId="6CCACED1" w14:textId="77777777" w:rsidR="00733FFF" w:rsidRDefault="00733FFF" w:rsidP="00354F3C">
      <w:pPr>
        <w:pStyle w:val="a5"/>
      </w:pPr>
    </w:p>
    <w:p w14:paraId="3B6D12D9" w14:textId="77777777" w:rsidR="00733FFF" w:rsidRDefault="00733FFF" w:rsidP="00354F3C">
      <w:pPr>
        <w:pStyle w:val="a5"/>
      </w:pPr>
    </w:p>
    <w:p w14:paraId="6278F076" w14:textId="77777777" w:rsidR="00733FFF" w:rsidRDefault="00733FFF" w:rsidP="00354F3C">
      <w:pPr>
        <w:pStyle w:val="a5"/>
      </w:pPr>
    </w:p>
    <w:p w14:paraId="54ADD2B5" w14:textId="23323A8D" w:rsidR="00733FFF" w:rsidRDefault="00380E7D" w:rsidP="00354F3C">
      <w:pPr>
        <w:pStyle w:val="aff7"/>
      </w:pPr>
      <w:r w:rsidRPr="00380E7D">
        <w:rPr>
          <w:rFonts w:hint="eastAsia"/>
        </w:rPr>
        <w:t>个人健康饮食记录系统的设计与实现</w:t>
      </w:r>
    </w:p>
    <w:p w14:paraId="2B793C8D" w14:textId="77777777" w:rsidR="00733FFF" w:rsidRDefault="00733FFF" w:rsidP="00354F3C">
      <w:pPr>
        <w:pStyle w:val="a5"/>
      </w:pPr>
    </w:p>
    <w:p w14:paraId="6514BC0C" w14:textId="77777777" w:rsidR="00733FFF" w:rsidRDefault="00733FFF" w:rsidP="00354F3C">
      <w:pPr>
        <w:pStyle w:val="a5"/>
      </w:pPr>
    </w:p>
    <w:p w14:paraId="677EF57E" w14:textId="54097532" w:rsidR="00733FFF" w:rsidRDefault="00380E7D" w:rsidP="00354F3C">
      <w:pPr>
        <w:pStyle w:val="aff6"/>
      </w:pPr>
      <w:r w:rsidRPr="00380E7D">
        <w:t>Design and Implementation of a Personal Healthy Diet Recording System</w:t>
      </w:r>
    </w:p>
    <w:p w14:paraId="0C9CDA83" w14:textId="77777777" w:rsidR="00733FFF" w:rsidRDefault="00733FFF" w:rsidP="00354F3C">
      <w:pPr>
        <w:pStyle w:val="a5"/>
      </w:pPr>
    </w:p>
    <w:p w14:paraId="7877911A" w14:textId="77777777" w:rsidR="00733FFF" w:rsidRPr="00380E7D" w:rsidRDefault="00733FFF" w:rsidP="00354F3C">
      <w:pPr>
        <w:pStyle w:val="a5"/>
      </w:pPr>
    </w:p>
    <w:p w14:paraId="1E069785" w14:textId="77777777" w:rsidR="00733FFF" w:rsidRDefault="00733FFF" w:rsidP="00354F3C">
      <w:pPr>
        <w:pStyle w:val="a5"/>
      </w:pPr>
    </w:p>
    <w:p w14:paraId="7DEF9391" w14:textId="77777777" w:rsidR="00733FFF" w:rsidRDefault="00733FFF" w:rsidP="00354F3C">
      <w:pPr>
        <w:pStyle w:val="a5"/>
      </w:pPr>
    </w:p>
    <w:p w14:paraId="6AFD221A" w14:textId="77777777" w:rsidR="00733FFF" w:rsidRDefault="00733FFF" w:rsidP="00354F3C">
      <w:pPr>
        <w:pStyle w:val="a5"/>
      </w:pPr>
    </w:p>
    <w:p w14:paraId="0C12262D" w14:textId="77777777" w:rsidR="00733FFF" w:rsidRDefault="00733FFF" w:rsidP="00354F3C">
      <w:pPr>
        <w:pStyle w:val="a5"/>
      </w:pPr>
    </w:p>
    <w:p w14:paraId="2F4F4106" w14:textId="77777777" w:rsidR="00733FFF" w:rsidRDefault="00733FFF" w:rsidP="00354F3C">
      <w:pPr>
        <w:pStyle w:val="a5"/>
      </w:pPr>
    </w:p>
    <w:p w14:paraId="0E7E5142" w14:textId="77777777" w:rsidR="00733FFF" w:rsidRDefault="00733FFF" w:rsidP="00354F3C">
      <w:pPr>
        <w:pStyle w:val="a5"/>
      </w:pPr>
    </w:p>
    <w:p w14:paraId="1F000ECB" w14:textId="77777777" w:rsidR="00733FFF" w:rsidRDefault="00733FFF" w:rsidP="00354F3C">
      <w:pPr>
        <w:pStyle w:val="a5"/>
      </w:pPr>
    </w:p>
    <w:p w14:paraId="604455F7" w14:textId="77777777" w:rsidR="00733FFF" w:rsidRDefault="00733FFF" w:rsidP="00354F3C">
      <w:pPr>
        <w:pStyle w:val="a5"/>
      </w:pPr>
    </w:p>
    <w:p w14:paraId="38A2C4DD" w14:textId="255107C8" w:rsidR="00733FFF" w:rsidRDefault="004003ED" w:rsidP="00354F3C">
      <w:pPr>
        <w:pStyle w:val="aff5"/>
      </w:pPr>
      <w:r>
        <w:t>总</w:t>
      </w:r>
      <w:r>
        <w:t xml:space="preserve">  </w:t>
      </w:r>
      <w:r>
        <w:t>计：毕业设计</w:t>
      </w:r>
      <w:r>
        <w:t>(</w:t>
      </w:r>
      <w:r>
        <w:t>论文</w:t>
      </w:r>
      <w:r>
        <w:t>) 5</w:t>
      </w:r>
      <w:r w:rsidR="002B4B63">
        <w:rPr>
          <w:rFonts w:hint="eastAsia"/>
        </w:rPr>
        <w:t>9</w:t>
      </w:r>
      <w:r>
        <w:t>页</w:t>
      </w:r>
    </w:p>
    <w:p w14:paraId="57672DD9" w14:textId="2761BDB9" w:rsidR="00733FFF" w:rsidRDefault="004003ED" w:rsidP="00354F3C">
      <w:pPr>
        <w:pStyle w:val="aff5"/>
      </w:pPr>
      <w:r>
        <w:t>表</w:t>
      </w:r>
      <w:r>
        <w:t xml:space="preserve">  </w:t>
      </w:r>
      <w:r>
        <w:t>格：</w:t>
      </w:r>
      <w:r>
        <w:t xml:space="preserve">        </w:t>
      </w:r>
      <w:r w:rsidR="0005412E">
        <w:rPr>
          <w:rFonts w:hint="eastAsia"/>
        </w:rPr>
        <w:t>12</w:t>
      </w:r>
      <w:r>
        <w:t>个</w:t>
      </w:r>
    </w:p>
    <w:p w14:paraId="2C56B653" w14:textId="77777777" w:rsidR="00733FFF" w:rsidRDefault="004003ED" w:rsidP="00354F3C">
      <w:pPr>
        <w:pStyle w:val="aff5"/>
      </w:pPr>
      <w:r>
        <w:t>图</w:t>
      </w:r>
      <w:r>
        <w:t xml:space="preserve">  </w:t>
      </w:r>
      <w:r>
        <w:t>片：</w:t>
      </w:r>
      <w:r>
        <w:t xml:space="preserve">        </w:t>
      </w:r>
      <w:bookmarkStart w:id="0" w:name="请输入图片个数"/>
      <w:r>
        <w:fldChar w:fldCharType="begin">
          <w:ffData>
            <w:name w:val="请输入图片个数"/>
            <w:enabled/>
            <w:calcOnExit w:val="0"/>
            <w:textInput>
              <w:default w:val="29"/>
              <w:maxLength w:val="2"/>
            </w:textInput>
          </w:ffData>
        </w:fldChar>
      </w:r>
      <w:r>
        <w:instrText>FORMTEXT</w:instrText>
      </w:r>
      <w:r>
        <w:fldChar w:fldCharType="separate"/>
      </w:r>
      <w:r>
        <w:rPr>
          <w:noProof/>
        </w:rPr>
        <w:t>29</w:t>
      </w:r>
      <w:r>
        <w:fldChar w:fldCharType="end"/>
      </w:r>
      <w:bookmarkEnd w:id="0"/>
      <w:r>
        <w:t>个</w:t>
      </w:r>
    </w:p>
    <w:p w14:paraId="159D557D" w14:textId="77777777" w:rsidR="00733FFF" w:rsidRDefault="00733FFF" w:rsidP="00354F3C">
      <w:pPr>
        <w:pStyle w:val="a5"/>
      </w:pPr>
    </w:p>
    <w:p w14:paraId="4FE54CE3" w14:textId="77777777" w:rsidR="00733FFF" w:rsidRDefault="00733FFF" w:rsidP="00354F3C">
      <w:pPr>
        <w:pStyle w:val="a5"/>
      </w:pPr>
    </w:p>
    <w:p w14:paraId="2AC38E50" w14:textId="77777777" w:rsidR="00733FFF" w:rsidRDefault="00733FFF" w:rsidP="00354F3C">
      <w:pPr>
        <w:pStyle w:val="a5"/>
        <w:sectPr w:rsidR="00733FFF">
          <w:headerReference w:type="default" r:id="rId10"/>
          <w:footerReference w:type="default" r:id="rId11"/>
          <w:footnotePr>
            <w:numFmt w:val="decimalEnclosedCircleChinese"/>
            <w:numRestart w:val="eachPage"/>
          </w:footnotePr>
          <w:pgSz w:w="11906" w:h="16838"/>
          <w:pgMar w:top="1984" w:right="1418" w:bottom="1417" w:left="1418" w:header="1418" w:footer="1134" w:gutter="0"/>
          <w:pgNumType w:start="1" w:chapSep="emDash"/>
          <w:cols w:space="425"/>
          <w:docGrid w:linePitch="312"/>
        </w:sectPr>
      </w:pPr>
    </w:p>
    <w:p w14:paraId="2B37517B" w14:textId="77777777" w:rsidR="00733FFF" w:rsidRDefault="00733FFF" w:rsidP="00354F3C">
      <w:pPr>
        <w:pStyle w:val="a5"/>
      </w:pPr>
    </w:p>
    <w:p w14:paraId="043D9AED" w14:textId="77777777" w:rsidR="00733FFF" w:rsidRDefault="00733FFF" w:rsidP="00354F3C">
      <w:pPr>
        <w:pStyle w:val="a5"/>
      </w:pPr>
    </w:p>
    <w:p w14:paraId="4A6D3543" w14:textId="77777777" w:rsidR="00733FFF" w:rsidRDefault="004003ED" w:rsidP="00354F3C">
      <w:pPr>
        <w:pStyle w:val="2a"/>
        <w:rPr>
          <w:rFonts w:hint="eastAsia"/>
        </w:rPr>
      </w:pPr>
      <w:r>
        <w:t>南 阳 理 工 学 院 本 科 毕 业 设 计(论文)</w:t>
      </w:r>
    </w:p>
    <w:p w14:paraId="5AA129E6" w14:textId="77777777" w:rsidR="00733FFF" w:rsidRDefault="00733FFF" w:rsidP="00354F3C">
      <w:pPr>
        <w:pStyle w:val="a5"/>
      </w:pPr>
    </w:p>
    <w:p w14:paraId="73D13F3B" w14:textId="77777777" w:rsidR="00733FFF" w:rsidRDefault="00733FFF" w:rsidP="00354F3C">
      <w:pPr>
        <w:pStyle w:val="a5"/>
      </w:pPr>
    </w:p>
    <w:p w14:paraId="3D73C31A" w14:textId="77777777" w:rsidR="00733FFF" w:rsidRDefault="00733FFF" w:rsidP="00354F3C">
      <w:pPr>
        <w:pStyle w:val="a5"/>
      </w:pPr>
    </w:p>
    <w:p w14:paraId="1D10A246" w14:textId="4F65B0ED" w:rsidR="00733FFF" w:rsidRPr="00380E7D" w:rsidRDefault="00380E7D" w:rsidP="00354F3C">
      <w:pPr>
        <w:pStyle w:val="2d"/>
        <w:rPr>
          <w:rFonts w:hint="eastAsia"/>
        </w:rPr>
      </w:pPr>
      <w:r w:rsidRPr="00380E7D">
        <w:rPr>
          <w:rFonts w:hint="eastAsia"/>
        </w:rPr>
        <w:t>个人健康饮食记录系统的设计与实现</w:t>
      </w:r>
    </w:p>
    <w:p w14:paraId="222E2B80" w14:textId="77777777" w:rsidR="00733FFF" w:rsidRDefault="00733FFF" w:rsidP="00354F3C">
      <w:pPr>
        <w:pStyle w:val="2f"/>
      </w:pPr>
    </w:p>
    <w:p w14:paraId="60479FB2" w14:textId="77777777" w:rsidR="00733FFF" w:rsidRDefault="00733FFF" w:rsidP="00354F3C">
      <w:pPr>
        <w:pStyle w:val="a5"/>
      </w:pPr>
    </w:p>
    <w:p w14:paraId="36C65378" w14:textId="446D313A" w:rsidR="00733FFF" w:rsidRPr="00380E7D" w:rsidRDefault="00380E7D" w:rsidP="00354F3C">
      <w:pPr>
        <w:pStyle w:val="2b"/>
      </w:pPr>
      <w:r w:rsidRPr="00380E7D">
        <w:t>Design and Implementation of a Personal Healthy Diet Recording System</w:t>
      </w:r>
    </w:p>
    <w:p w14:paraId="717CFA55" w14:textId="77777777" w:rsidR="00733FFF" w:rsidRDefault="00733FFF" w:rsidP="00354F3C">
      <w:pPr>
        <w:pStyle w:val="2c"/>
        <w:ind w:right="630"/>
      </w:pPr>
    </w:p>
    <w:p w14:paraId="629C839E" w14:textId="77777777" w:rsidR="00733FFF" w:rsidRDefault="00733FFF" w:rsidP="00354F3C">
      <w:pPr>
        <w:pStyle w:val="a5"/>
      </w:pPr>
    </w:p>
    <w:p w14:paraId="29721E3D" w14:textId="77777777" w:rsidR="00733FFF" w:rsidRDefault="00733FFF" w:rsidP="00354F3C">
      <w:pPr>
        <w:pStyle w:val="a5"/>
      </w:pPr>
    </w:p>
    <w:p w14:paraId="19FEDBD6" w14:textId="77777777" w:rsidR="00733FFF" w:rsidRDefault="00733FFF" w:rsidP="00354F3C">
      <w:pPr>
        <w:pStyle w:val="a5"/>
      </w:pPr>
    </w:p>
    <w:p w14:paraId="614453C4" w14:textId="77777777" w:rsidR="00733FFF" w:rsidRDefault="004003ED" w:rsidP="00354F3C">
      <w:pPr>
        <w:pStyle w:val="27"/>
        <w:ind w:left="2310"/>
      </w:pPr>
      <w:r>
        <w:t>学</w:t>
      </w:r>
      <w:r>
        <w:t xml:space="preserve">    </w:t>
      </w:r>
      <w:r>
        <w:t>院</w:t>
      </w:r>
      <w:r>
        <w:t>(</w:t>
      </w:r>
      <w:r>
        <w:t>系</w:t>
      </w:r>
      <w:r>
        <w:t>)</w:t>
      </w:r>
      <w:r>
        <w:t>：</w:t>
      </w:r>
      <w:r>
        <w:tab/>
      </w:r>
      <w:r>
        <w:rPr>
          <w:rStyle w:val="28"/>
          <w:rFonts w:ascii="Times New Roman"/>
        </w:rPr>
        <w:t xml:space="preserve">  </w:t>
      </w:r>
      <w:r>
        <w:rPr>
          <w:rStyle w:val="28"/>
          <w:rFonts w:ascii="Times New Roman"/>
        </w:rPr>
        <w:t>计算机与软件学院</w:t>
      </w:r>
      <w:r>
        <w:rPr>
          <w:rStyle w:val="28"/>
          <w:rFonts w:hint="eastAsia"/>
        </w:rPr>
        <w:t xml:space="preserve"> </w:t>
      </w:r>
      <w:r>
        <w:rPr>
          <w:rStyle w:val="28"/>
          <w:rFonts w:ascii="Times New Roman"/>
        </w:rPr>
        <w:t xml:space="preserve">  </w:t>
      </w:r>
    </w:p>
    <w:p w14:paraId="154E7ACB" w14:textId="77777777" w:rsidR="00733FFF" w:rsidRDefault="004003ED" w:rsidP="00354F3C">
      <w:pPr>
        <w:pStyle w:val="27"/>
        <w:ind w:left="2310"/>
      </w:pPr>
      <w:r>
        <w:t>专</w:t>
      </w:r>
      <w:r>
        <w:t xml:space="preserve">       </w:t>
      </w:r>
      <w:r>
        <w:t>业：</w:t>
      </w:r>
      <w:r>
        <w:tab/>
      </w:r>
      <w:r>
        <w:rPr>
          <w:rStyle w:val="28"/>
          <w:rFonts w:ascii="Times New Roman"/>
        </w:rPr>
        <w:t xml:space="preserve">      </w:t>
      </w:r>
      <w:r>
        <w:rPr>
          <w:rStyle w:val="28"/>
          <w:rFonts w:ascii="Times New Roman"/>
        </w:rPr>
        <w:t>软件工程</w:t>
      </w:r>
      <w:r>
        <w:rPr>
          <w:rStyle w:val="28"/>
          <w:rFonts w:ascii="Times New Roman"/>
        </w:rPr>
        <w:t xml:space="preserve"> </w:t>
      </w:r>
      <w:r>
        <w:rPr>
          <w:rStyle w:val="28"/>
          <w:rFonts w:hint="eastAsia"/>
        </w:rPr>
        <w:t xml:space="preserve"> </w:t>
      </w:r>
      <w:r>
        <w:rPr>
          <w:rStyle w:val="28"/>
          <w:rFonts w:ascii="Times New Roman"/>
        </w:rPr>
        <w:t xml:space="preserve">     </w:t>
      </w:r>
    </w:p>
    <w:p w14:paraId="7EC9897F" w14:textId="0EA50777" w:rsidR="00733FFF" w:rsidRDefault="004003ED" w:rsidP="00354F3C">
      <w:pPr>
        <w:pStyle w:val="27"/>
        <w:ind w:left="2310"/>
      </w:pPr>
      <w:r>
        <w:t>学</w:t>
      </w:r>
      <w:r>
        <w:t xml:space="preserve"> </w:t>
      </w:r>
      <w:r>
        <w:t>生</w:t>
      </w:r>
      <w:r>
        <w:t xml:space="preserve"> </w:t>
      </w:r>
      <w:r>
        <w:t>姓</w:t>
      </w:r>
      <w:r>
        <w:t xml:space="preserve"> </w:t>
      </w:r>
      <w:r>
        <w:t>名：</w:t>
      </w:r>
      <w:r>
        <w:tab/>
      </w:r>
      <w:r>
        <w:rPr>
          <w:rStyle w:val="28"/>
          <w:rFonts w:ascii="Times New Roman"/>
        </w:rPr>
        <w:t xml:space="preserve">       </w:t>
      </w:r>
      <w:r w:rsidR="005F6BC9">
        <w:rPr>
          <w:rStyle w:val="28"/>
          <w:rFonts w:ascii="Times New Roman" w:hint="eastAsia"/>
        </w:rPr>
        <w:t>许俊卿</w:t>
      </w:r>
      <w:r>
        <w:rPr>
          <w:rStyle w:val="28"/>
          <w:rFonts w:ascii="Times New Roman"/>
        </w:rPr>
        <w:t xml:space="preserve">        </w:t>
      </w:r>
    </w:p>
    <w:p w14:paraId="14ACBF7B" w14:textId="0A653B4C" w:rsidR="00733FFF" w:rsidRDefault="004003ED" w:rsidP="00354F3C">
      <w:pPr>
        <w:pStyle w:val="27"/>
        <w:ind w:left="2310"/>
      </w:pPr>
      <w:r>
        <w:t>学</w:t>
      </w:r>
      <w:r>
        <w:t xml:space="preserve">       </w:t>
      </w:r>
      <w:r>
        <w:t>号：</w:t>
      </w:r>
      <w:r>
        <w:tab/>
      </w:r>
      <w:r>
        <w:rPr>
          <w:rStyle w:val="28"/>
          <w:rFonts w:ascii="Times New Roman"/>
        </w:rPr>
        <w:t xml:space="preserve">     2</w:t>
      </w:r>
      <w:r w:rsidR="005F6BC9">
        <w:rPr>
          <w:rStyle w:val="28"/>
          <w:rFonts w:ascii="Times New Roman" w:hint="eastAsia"/>
        </w:rPr>
        <w:t>215925781</w:t>
      </w:r>
      <w:r>
        <w:rPr>
          <w:rStyle w:val="28"/>
          <w:rFonts w:ascii="Times New Roman"/>
        </w:rPr>
        <w:t xml:space="preserve">      </w:t>
      </w:r>
    </w:p>
    <w:p w14:paraId="423A8C5A" w14:textId="5F6BEF5A" w:rsidR="00733FFF" w:rsidRDefault="004003ED" w:rsidP="00354F3C">
      <w:pPr>
        <w:pStyle w:val="27"/>
        <w:ind w:left="2310"/>
        <w:rPr>
          <w:rStyle w:val="28"/>
          <w:rFonts w:ascii="Times New Roman"/>
        </w:rPr>
      </w:pPr>
      <w:r>
        <w:t>指导教师</w:t>
      </w:r>
      <w:r>
        <w:t>(</w:t>
      </w:r>
      <w:r>
        <w:t>职称</w:t>
      </w:r>
      <w:r>
        <w:t>)</w:t>
      </w:r>
      <w:r>
        <w:t>：</w:t>
      </w:r>
      <w:r>
        <w:tab/>
      </w:r>
      <w:r>
        <w:rPr>
          <w:rStyle w:val="28"/>
          <w:rFonts w:ascii="Times New Roman"/>
        </w:rPr>
        <w:t xml:space="preserve">    </w:t>
      </w:r>
      <w:r w:rsidR="005F6BC9">
        <w:rPr>
          <w:rStyle w:val="28"/>
          <w:rFonts w:ascii="Times New Roman" w:hint="eastAsia"/>
        </w:rPr>
        <w:t>郭红转</w:t>
      </w:r>
      <w:r>
        <w:rPr>
          <w:rStyle w:val="28"/>
          <w:rFonts w:hint="eastAsia"/>
        </w:rPr>
        <w:t>（</w:t>
      </w:r>
      <w:r>
        <w:rPr>
          <w:rStyle w:val="28"/>
          <w:rFonts w:ascii="Times New Roman"/>
        </w:rPr>
        <w:t>讲师</w:t>
      </w:r>
      <w:r>
        <w:rPr>
          <w:rStyle w:val="28"/>
          <w:rFonts w:hint="eastAsia"/>
        </w:rPr>
        <w:t>）</w:t>
      </w:r>
      <w:r>
        <w:rPr>
          <w:rStyle w:val="28"/>
          <w:rFonts w:ascii="Times New Roman"/>
        </w:rPr>
        <w:t xml:space="preserve">   </w:t>
      </w:r>
    </w:p>
    <w:p w14:paraId="5B273B26" w14:textId="77777777" w:rsidR="00733FFF" w:rsidRDefault="004003ED" w:rsidP="00354F3C">
      <w:pPr>
        <w:pStyle w:val="27"/>
        <w:ind w:left="2310"/>
      </w:pPr>
      <w:r>
        <w:t>评</w:t>
      </w:r>
      <w:r>
        <w:t xml:space="preserve"> </w:t>
      </w:r>
      <w:r>
        <w:t>阅</w:t>
      </w:r>
      <w:r>
        <w:t xml:space="preserve"> </w:t>
      </w:r>
      <w:r>
        <w:t>教</w:t>
      </w:r>
      <w:r>
        <w:t xml:space="preserve"> </w:t>
      </w:r>
      <w:r>
        <w:t>师：</w:t>
      </w:r>
      <w:r>
        <w:tab/>
      </w:r>
      <w:r>
        <w:rPr>
          <w:rStyle w:val="28"/>
          <w:rFonts w:ascii="Times New Roman"/>
        </w:rPr>
        <w:t xml:space="preserve">     </w:t>
      </w:r>
      <w:r>
        <w:rPr>
          <w:rStyle w:val="28"/>
          <w:rFonts w:hint="eastAsia"/>
        </w:rPr>
        <w:t>陈可（讲师）</w:t>
      </w:r>
      <w:r>
        <w:rPr>
          <w:rStyle w:val="28"/>
          <w:rFonts w:ascii="Times New Roman"/>
        </w:rPr>
        <w:t xml:space="preserve">    </w:t>
      </w:r>
    </w:p>
    <w:p w14:paraId="0B151493" w14:textId="4ABC0684" w:rsidR="00733FFF" w:rsidRDefault="004003ED" w:rsidP="00354F3C">
      <w:pPr>
        <w:pStyle w:val="27"/>
        <w:ind w:left="2310"/>
      </w:pPr>
      <w:r>
        <w:t>完</w:t>
      </w:r>
      <w:r>
        <w:t xml:space="preserve"> </w:t>
      </w:r>
      <w:r>
        <w:t>成</w:t>
      </w:r>
      <w:r>
        <w:t xml:space="preserve"> </w:t>
      </w:r>
      <w:r>
        <w:t>日</w:t>
      </w:r>
      <w:r>
        <w:t xml:space="preserve"> </w:t>
      </w:r>
      <w:r>
        <w:t>期：</w:t>
      </w:r>
      <w:r>
        <w:tab/>
      </w:r>
      <w:r>
        <w:rPr>
          <w:rStyle w:val="28"/>
          <w:rFonts w:ascii="Times New Roman"/>
        </w:rPr>
        <w:t xml:space="preserve">  </w:t>
      </w:r>
      <w:r>
        <w:rPr>
          <w:rStyle w:val="28"/>
          <w:rFonts w:hint="eastAsia"/>
        </w:rPr>
        <w:t xml:space="preserve"> </w:t>
      </w:r>
      <w:r>
        <w:rPr>
          <w:rStyle w:val="28"/>
          <w:rFonts w:ascii="Times New Roman"/>
        </w:rPr>
        <w:t>202</w:t>
      </w:r>
      <w:r w:rsidR="005F6BC9">
        <w:rPr>
          <w:rStyle w:val="28"/>
          <w:rFonts w:ascii="Times New Roman" w:hint="eastAsia"/>
        </w:rPr>
        <w:t>6</w:t>
      </w:r>
      <w:r>
        <w:rPr>
          <w:rStyle w:val="28"/>
          <w:rFonts w:ascii="Times New Roman"/>
        </w:rPr>
        <w:t>年</w:t>
      </w:r>
      <w:r>
        <w:rPr>
          <w:rStyle w:val="28"/>
          <w:rFonts w:ascii="Times New Roman"/>
        </w:rPr>
        <w:t>5</w:t>
      </w:r>
      <w:r>
        <w:rPr>
          <w:rStyle w:val="28"/>
          <w:rFonts w:ascii="Times New Roman"/>
        </w:rPr>
        <w:t>月</w:t>
      </w:r>
      <w:r>
        <w:rPr>
          <w:rStyle w:val="28"/>
          <w:rFonts w:ascii="Times New Roman"/>
        </w:rPr>
        <w:t>7</w:t>
      </w:r>
      <w:r>
        <w:rPr>
          <w:rStyle w:val="28"/>
          <w:rFonts w:ascii="Times New Roman"/>
        </w:rPr>
        <w:t>日</w:t>
      </w:r>
      <w:r>
        <w:rPr>
          <w:rStyle w:val="28"/>
          <w:rFonts w:hint="eastAsia"/>
        </w:rPr>
        <w:t xml:space="preserve"> </w:t>
      </w:r>
      <w:r>
        <w:rPr>
          <w:rStyle w:val="28"/>
          <w:rFonts w:ascii="Times New Roman"/>
        </w:rPr>
        <w:t xml:space="preserve">  </w:t>
      </w:r>
      <w:r>
        <w:rPr>
          <w:rStyle w:val="28"/>
          <w:rFonts w:hint="eastAsia"/>
        </w:rPr>
        <w:t xml:space="preserve"> </w:t>
      </w:r>
    </w:p>
    <w:p w14:paraId="42C2F0DE" w14:textId="77777777" w:rsidR="00733FFF" w:rsidRDefault="00733FFF" w:rsidP="00354F3C">
      <w:pPr>
        <w:pStyle w:val="a5"/>
      </w:pPr>
    </w:p>
    <w:p w14:paraId="4B9F4798" w14:textId="77777777" w:rsidR="00733FFF" w:rsidRDefault="00733FFF" w:rsidP="00354F3C">
      <w:pPr>
        <w:pStyle w:val="a5"/>
      </w:pPr>
    </w:p>
    <w:p w14:paraId="388A6EFB" w14:textId="77777777" w:rsidR="00733FFF" w:rsidRDefault="00733FFF" w:rsidP="00354F3C">
      <w:pPr>
        <w:pStyle w:val="a5"/>
      </w:pPr>
    </w:p>
    <w:p w14:paraId="31D06814" w14:textId="77777777" w:rsidR="00733FFF" w:rsidRDefault="00733FFF" w:rsidP="00354F3C">
      <w:pPr>
        <w:pStyle w:val="a5"/>
      </w:pPr>
    </w:p>
    <w:p w14:paraId="23359964" w14:textId="77777777" w:rsidR="00733FFF" w:rsidRDefault="004003ED" w:rsidP="00354F3C">
      <w:pPr>
        <w:pStyle w:val="29"/>
        <w:rPr>
          <w:rFonts w:hint="eastAsia"/>
        </w:rPr>
      </w:pPr>
      <w:r>
        <w:t>南阳理工学院</w:t>
      </w:r>
    </w:p>
    <w:p w14:paraId="5A4A47CD" w14:textId="77777777" w:rsidR="00733FFF" w:rsidRDefault="004003ED" w:rsidP="00354F3C">
      <w:pPr>
        <w:pStyle w:val="29"/>
        <w:rPr>
          <w:rFonts w:hint="eastAsia"/>
        </w:rPr>
      </w:pPr>
      <w:r>
        <w:t>Nanyang Institute of Technology</w:t>
      </w:r>
    </w:p>
    <w:p w14:paraId="6EB15F55" w14:textId="77777777" w:rsidR="00733FFF" w:rsidRDefault="004003ED" w:rsidP="00354F3C">
      <w:r>
        <w:br w:type="page"/>
      </w:r>
    </w:p>
    <w:p w14:paraId="25A3343F" w14:textId="77777777" w:rsidR="00733FFF" w:rsidRDefault="00733FFF" w:rsidP="00354F3C">
      <w:pPr>
        <w:pStyle w:val="a5"/>
        <w:sectPr w:rsidR="00733FFF">
          <w:headerReference w:type="default" r:id="rId12"/>
          <w:footerReference w:type="default" r:id="rId13"/>
          <w:footnotePr>
            <w:numFmt w:val="decimalEnclosedCircleChinese"/>
            <w:numRestart w:val="eachPage"/>
          </w:footnotePr>
          <w:pgSz w:w="11906" w:h="16838"/>
          <w:pgMar w:top="1984" w:right="1418" w:bottom="1417" w:left="1418" w:header="1418" w:footer="1134" w:gutter="0"/>
          <w:pgNumType w:start="1" w:chapSep="emDash"/>
          <w:cols w:space="425"/>
          <w:docGrid w:linePitch="312"/>
        </w:sectPr>
      </w:pPr>
    </w:p>
    <w:p w14:paraId="01180BD0" w14:textId="5BF03A36" w:rsidR="00733FFF" w:rsidRDefault="005F6BC9" w:rsidP="00354F3C">
      <w:pPr>
        <w:pStyle w:val="afff0"/>
        <w:spacing w:before="240"/>
      </w:pPr>
      <w:r w:rsidRPr="005F6BC9">
        <w:rPr>
          <w:rFonts w:hint="eastAsia"/>
        </w:rPr>
        <w:lastRenderedPageBreak/>
        <w:t>个人健康饮食记录系统的设计与实现</w:t>
      </w:r>
    </w:p>
    <w:p w14:paraId="1289E383" w14:textId="77777777" w:rsidR="00733FFF" w:rsidRDefault="00733FFF" w:rsidP="00354F3C">
      <w:pPr>
        <w:pStyle w:val="afff3"/>
      </w:pPr>
    </w:p>
    <w:p w14:paraId="4EE9CDDD" w14:textId="197FF0F2" w:rsidR="00733FFF" w:rsidRDefault="004003ED" w:rsidP="00354F3C">
      <w:pPr>
        <w:pStyle w:val="afff"/>
        <w:spacing w:before="120" w:after="120"/>
      </w:pPr>
      <w:r>
        <w:t>软件工程</w:t>
      </w:r>
      <w:r>
        <w:t xml:space="preserve"> </w:t>
      </w:r>
      <w:r w:rsidR="005F6BC9">
        <w:rPr>
          <w:rFonts w:hint="eastAsia"/>
        </w:rPr>
        <w:t>许俊卿</w:t>
      </w:r>
    </w:p>
    <w:p w14:paraId="7A8B823E" w14:textId="77777777" w:rsidR="00733FFF" w:rsidRDefault="00733FFF" w:rsidP="00354F3C">
      <w:pPr>
        <w:pStyle w:val="afff"/>
        <w:spacing w:before="120" w:after="120"/>
        <w:sectPr w:rsidR="00733FFF">
          <w:headerReference w:type="default" r:id="rId14"/>
          <w:footerReference w:type="default" r:id="rId15"/>
          <w:footnotePr>
            <w:numFmt w:val="decimalEnclosedCircleChinese"/>
            <w:numRestart w:val="eachPage"/>
          </w:footnotePr>
          <w:pgSz w:w="11906" w:h="16838"/>
          <w:pgMar w:top="1984" w:right="1418" w:bottom="1417" w:left="1418" w:header="1418" w:footer="1134" w:gutter="0"/>
          <w:pgNumType w:fmt="upperRoman" w:start="1" w:chapSep="emDash"/>
          <w:cols w:space="425"/>
          <w:docGrid w:linePitch="312"/>
        </w:sectPr>
      </w:pPr>
    </w:p>
    <w:p w14:paraId="55107CB5" w14:textId="4E89D08A" w:rsidR="00733FFF" w:rsidRDefault="005F6BC9" w:rsidP="00354F3C">
      <w:pPr>
        <w:pStyle w:val="a3"/>
      </w:pPr>
      <w:r w:rsidRPr="005F6BC9">
        <w:rPr>
          <w:rFonts w:hint="eastAsia"/>
        </w:rPr>
        <w:t>居民生活水平不断提高，高热量饮食与久坐少动等生活方式日益普遍，超重、肥胖及慢性疾病风险持续上升，个人健康饮食管理成为大众关注焦点。然而传统手工记录方式存在操作不便、数据分析能力弱、长期坚持成本高等问题，难以满足用户在饮食管理、营养统计分析和个性化反馈方面的实际需求。为此，本文设计并实现了一套基于前后端分离架构的个人健康饮食记录系统，由</w:t>
      </w:r>
      <w:proofErr w:type="spellStart"/>
      <w:r w:rsidRPr="005F6BC9">
        <w:rPr>
          <w:rFonts w:hint="eastAsia"/>
        </w:rPr>
        <w:t>UniApp</w:t>
      </w:r>
      <w:proofErr w:type="spellEnd"/>
      <w:r w:rsidRPr="005F6BC9">
        <w:rPr>
          <w:rFonts w:hint="eastAsia"/>
        </w:rPr>
        <w:t>用户端、Vue管理端、Flask后端及SQLite数据库共同构成。用户</w:t>
      </w:r>
      <w:proofErr w:type="gramStart"/>
      <w:r w:rsidRPr="005F6BC9">
        <w:rPr>
          <w:rFonts w:hint="eastAsia"/>
        </w:rPr>
        <w:t>端实现</w:t>
      </w:r>
      <w:proofErr w:type="gramEnd"/>
      <w:r w:rsidRPr="005F6BC9">
        <w:rPr>
          <w:rFonts w:hint="eastAsia"/>
        </w:rPr>
        <w:t>注册登录、身体档案维护、饮食记录、食物库查询、营养统计分析及AI饮食建议与问答等功能；管理</w:t>
      </w:r>
      <w:proofErr w:type="gramStart"/>
      <w:r w:rsidRPr="005F6BC9">
        <w:rPr>
          <w:rFonts w:hint="eastAsia"/>
        </w:rPr>
        <w:t>端提供</w:t>
      </w:r>
      <w:proofErr w:type="gramEnd"/>
      <w:r w:rsidRPr="005F6BC9">
        <w:rPr>
          <w:rFonts w:hint="eastAsia"/>
        </w:rPr>
        <w:t>数据概览、用户管理、食物与分类管理、系统配置、操作日志及AI调用统计等功能；后端承担身份认证、营养计算、AI接口调用及数据持久化等核心任务。系统创新性地引入身体状态快照机制，将每条饮食记录与用户当时的体重、体脂等身体状态绑定，显著提升了历史营养分析的一致性与可解释性，同时通过可配置的大语言模型接口提供智能饮食评价、个性化建议与实时问答服务，增强了系统的交互性与辅助决策能力。本文围绕需求分析、概要设计、详细设计、编码实现与系统测试展开论述，结合实际代码对模块结构、数据库设计及关键流程进行分析。测试结果表明，该系统能够高效完成饮食记录、营养统计分析与后台管理等核心功能，具备良好的实用价值和扩展基础。</w:t>
      </w:r>
    </w:p>
    <w:p w14:paraId="748D1314" w14:textId="5A9655D5" w:rsidR="00733FFF" w:rsidRDefault="005F6BC9" w:rsidP="00354F3C">
      <w:pPr>
        <w:pStyle w:val="a0"/>
      </w:pPr>
      <w:r w:rsidRPr="005F6BC9">
        <w:rPr>
          <w:rFonts w:hint="eastAsia"/>
        </w:rPr>
        <w:t>健康饮食；饮食记录；</w:t>
      </w:r>
      <w:r w:rsidRPr="005F6BC9">
        <w:rPr>
          <w:rFonts w:hint="eastAsia"/>
        </w:rPr>
        <w:t>Flask</w:t>
      </w:r>
      <w:r w:rsidRPr="005F6BC9">
        <w:rPr>
          <w:rFonts w:hint="eastAsia"/>
        </w:rPr>
        <w:t>；</w:t>
      </w:r>
      <w:proofErr w:type="spellStart"/>
      <w:r w:rsidRPr="005F6BC9">
        <w:rPr>
          <w:rFonts w:hint="eastAsia"/>
        </w:rPr>
        <w:t>UniApp</w:t>
      </w:r>
      <w:proofErr w:type="spellEnd"/>
      <w:r w:rsidRPr="005F6BC9">
        <w:rPr>
          <w:rFonts w:hint="eastAsia"/>
        </w:rPr>
        <w:t>；</w:t>
      </w:r>
      <w:r w:rsidRPr="005F6BC9">
        <w:rPr>
          <w:rFonts w:hint="eastAsia"/>
        </w:rPr>
        <w:t>Vue</w:t>
      </w:r>
      <w:r w:rsidRPr="005F6BC9">
        <w:rPr>
          <w:rFonts w:hint="eastAsia"/>
        </w:rPr>
        <w:t>；</w:t>
      </w:r>
      <w:r w:rsidRPr="005F6BC9">
        <w:rPr>
          <w:rFonts w:hint="eastAsia"/>
        </w:rPr>
        <w:t>SQLite</w:t>
      </w:r>
      <w:r w:rsidRPr="005F6BC9">
        <w:rPr>
          <w:rFonts w:hint="eastAsia"/>
        </w:rPr>
        <w:t>；</w:t>
      </w:r>
      <w:r w:rsidRPr="005F6BC9">
        <w:rPr>
          <w:rFonts w:hint="eastAsia"/>
        </w:rPr>
        <w:t>AI</w:t>
      </w:r>
      <w:r w:rsidRPr="005F6BC9">
        <w:rPr>
          <w:rFonts w:hint="eastAsia"/>
        </w:rPr>
        <w:t>建议</w:t>
      </w:r>
    </w:p>
    <w:p w14:paraId="6321D29C" w14:textId="77777777" w:rsidR="00733FFF" w:rsidRDefault="004003ED" w:rsidP="00354F3C">
      <w:pPr>
        <w:pStyle w:val="a5"/>
      </w:pPr>
      <w:r>
        <w:br w:type="page"/>
      </w:r>
    </w:p>
    <w:p w14:paraId="23999DB0" w14:textId="77777777" w:rsidR="00733FFF" w:rsidRDefault="00733FFF" w:rsidP="00354F3C">
      <w:pPr>
        <w:pStyle w:val="a5"/>
        <w:sectPr w:rsidR="00733FFF">
          <w:footnotePr>
            <w:numFmt w:val="decimalEnclosedCircleChinese"/>
            <w:numRestart w:val="eachPage"/>
          </w:footnotePr>
          <w:type w:val="continuous"/>
          <w:pgSz w:w="11906" w:h="16838"/>
          <w:pgMar w:top="1984" w:right="1418" w:bottom="1417" w:left="1418" w:header="1418" w:footer="1134" w:gutter="0"/>
          <w:pgNumType w:fmt="upperRoman" w:chapStyle="1" w:chapSep="emDash"/>
          <w:cols w:space="425"/>
          <w:formProt w:val="0"/>
          <w:docGrid w:linePitch="312"/>
        </w:sectPr>
      </w:pPr>
    </w:p>
    <w:p w14:paraId="57433BCF" w14:textId="6FC03C06" w:rsidR="00733FFF" w:rsidRDefault="00F8675D" w:rsidP="00354F3C">
      <w:pPr>
        <w:pStyle w:val="affd"/>
      </w:pPr>
      <w:r w:rsidRPr="00F8675D">
        <w:lastRenderedPageBreak/>
        <w:t xml:space="preserve"> Design and Implementation of a Personal Healthy Diet Recording System</w:t>
      </w:r>
    </w:p>
    <w:p w14:paraId="495A49FE" w14:textId="77777777" w:rsidR="00733FFF" w:rsidRDefault="00733FFF" w:rsidP="00354F3C">
      <w:pPr>
        <w:pStyle w:val="afff4"/>
      </w:pPr>
    </w:p>
    <w:p w14:paraId="27D56E4A" w14:textId="52B5856D" w:rsidR="00733FFF" w:rsidRDefault="004003ED" w:rsidP="00354F3C">
      <w:pPr>
        <w:pStyle w:val="affe"/>
        <w:spacing w:after="120"/>
      </w:pPr>
      <w:r>
        <w:t>Software Engineering Major</w:t>
      </w:r>
      <w:r>
        <w:tab/>
      </w:r>
      <w:r w:rsidR="00F8675D">
        <w:rPr>
          <w:rFonts w:hint="eastAsia"/>
        </w:rPr>
        <w:t>XU</w:t>
      </w:r>
      <w:r>
        <w:t xml:space="preserve"> </w:t>
      </w:r>
      <w:r w:rsidR="00F8675D">
        <w:rPr>
          <w:rFonts w:hint="eastAsia"/>
        </w:rPr>
        <w:t>Jun</w:t>
      </w:r>
      <w:r>
        <w:t>-</w:t>
      </w:r>
      <w:r w:rsidR="00F8675D">
        <w:rPr>
          <w:rFonts w:hint="eastAsia"/>
        </w:rPr>
        <w:t>Qing</w:t>
      </w:r>
    </w:p>
    <w:p w14:paraId="41F4DEA1" w14:textId="77777777" w:rsidR="00733FFF" w:rsidRDefault="00733FFF" w:rsidP="00354F3C">
      <w:pPr>
        <w:pStyle w:val="affe"/>
        <w:spacing w:after="120"/>
        <w:sectPr w:rsidR="00733FFF">
          <w:footnotePr>
            <w:numFmt w:val="decimalEnclosedCircleChinese"/>
            <w:numRestart w:val="eachPage"/>
          </w:footnotePr>
          <w:type w:val="continuous"/>
          <w:pgSz w:w="11906" w:h="16838"/>
          <w:pgMar w:top="1984" w:right="1418" w:bottom="1417" w:left="1418" w:header="1418" w:footer="1134" w:gutter="0"/>
          <w:pgNumType w:fmt="upperRoman" w:chapStyle="1" w:chapSep="emDash"/>
          <w:cols w:space="425"/>
          <w:docGrid w:linePitch="312"/>
        </w:sectPr>
      </w:pPr>
    </w:p>
    <w:p w14:paraId="6A0DA6D8" w14:textId="30CF002D" w:rsidR="00733FFF" w:rsidRDefault="00F8675D" w:rsidP="00DD7CA5">
      <w:pPr>
        <w:pStyle w:val="a2"/>
      </w:pPr>
      <w:r w:rsidRPr="00F8675D">
        <w:t xml:space="preserve">The continuous improvement of residents' living standards has led to the increasing prevalence of high-calorie diets and sedentary lifestyles, resulting in a rising risk of overweight, obesity, and chronic diseases. As a result, personal healthy diet management has become a major public concern. However, traditional manual recording methods suffer from inconvenient operation, weak data analysis capabilities, and high long-term adherence costs, making it difficult to meet users' actual needs in diet management, nutritional statistical analysis, and personalized feedback. To address these issues, this paper designs and implements a personal healthy diet recording system based on a front-end and back-end separation architecture, consisting of a </w:t>
      </w:r>
      <w:proofErr w:type="spellStart"/>
      <w:r w:rsidRPr="00F8675D">
        <w:t>UniApp</w:t>
      </w:r>
      <w:proofErr w:type="spellEnd"/>
      <w:r w:rsidRPr="00F8675D">
        <w:t xml:space="preserve"> user client, a Vue management client, a Flask backend, and an SQLite database. The user client implements functions such as registration and login, body profile maintenance, diet recording, food library query, nutritional statistical analysis, and AI-based diet advice and Q&amp;A. The management client provides functions including data overview, user management, food and category management, system configuration, operation logs, </w:t>
      </w:r>
      <w:proofErr w:type="spellStart"/>
      <w:r w:rsidRPr="00F8675D">
        <w:t>and</w:t>
      </w:r>
      <w:r w:rsidR="00284BBA">
        <w:t>AI</w:t>
      </w:r>
      <w:r w:rsidRPr="00F8675D">
        <w:t>call</w:t>
      </w:r>
      <w:proofErr w:type="spellEnd"/>
      <w:r w:rsidRPr="00F8675D">
        <w:t xml:space="preserve"> statistics. The backend undertakes core tasks such as identity authentication, nutritional </w:t>
      </w:r>
      <w:proofErr w:type="spellStart"/>
      <w:proofErr w:type="gramStart"/>
      <w:r w:rsidRPr="00F8675D">
        <w:t>calculation,</w:t>
      </w:r>
      <w:r w:rsidR="00284BBA">
        <w:t>AI</w:t>
      </w:r>
      <w:r w:rsidRPr="00F8675D">
        <w:t>interface</w:t>
      </w:r>
      <w:proofErr w:type="spellEnd"/>
      <w:proofErr w:type="gramEnd"/>
      <w:r w:rsidRPr="00F8675D">
        <w:t xml:space="preserve"> invocation, and data persistence. The system innovatively introduces a body state snapshot mechanism, binding each diet record with the user's body weight, body fat, and other physical states at the time, significantly improving the consistency and interpretability of historical nutritional analysis. At the same time, through a configurable large language model interface, it provides intelligent diet evaluation, personalized advice, and real-time Q&amp;A services, enhancing the system's interactivity and decision-making assistance capabilities. This paper discusses requirements analysis, outline design, detailed design, coding implementation, and system testing, analyzing the module structure, database design, and key processes in conjunction with actual code. Test results show that the system can efficiently perform core functions such as diet recording, nutritional statistical analysis, and backend management, possessing good practical value and scalability.</w:t>
      </w:r>
    </w:p>
    <w:p w14:paraId="28C69CF0" w14:textId="7F26BCA8" w:rsidR="00733FFF" w:rsidRDefault="00F8675D" w:rsidP="00354F3C">
      <w:pPr>
        <w:pStyle w:val="a"/>
      </w:pPr>
      <w:r w:rsidRPr="00F8675D">
        <w:t xml:space="preserve">healthy diet; diet recording; Flask; </w:t>
      </w:r>
      <w:proofErr w:type="spellStart"/>
      <w:r w:rsidRPr="00F8675D">
        <w:t>UniApp</w:t>
      </w:r>
      <w:proofErr w:type="spellEnd"/>
      <w:r w:rsidRPr="00F8675D">
        <w:t xml:space="preserve">; Vue; </w:t>
      </w:r>
      <w:proofErr w:type="spellStart"/>
      <w:proofErr w:type="gramStart"/>
      <w:r w:rsidRPr="00F8675D">
        <w:t>SQLite;</w:t>
      </w:r>
      <w:r w:rsidR="00284BBA">
        <w:t>AI</w:t>
      </w:r>
      <w:r w:rsidRPr="00F8675D">
        <w:t>advice</w:t>
      </w:r>
      <w:proofErr w:type="spellEnd"/>
      <w:proofErr w:type="gramEnd"/>
    </w:p>
    <w:p w14:paraId="667F6F50" w14:textId="77777777" w:rsidR="00733FFF" w:rsidRDefault="00733FFF" w:rsidP="00354F3C">
      <w:pPr>
        <w:pStyle w:val="a5"/>
      </w:pPr>
    </w:p>
    <w:p w14:paraId="41DE3EE2" w14:textId="77777777" w:rsidR="00733FFF" w:rsidRDefault="00733FFF" w:rsidP="00354F3C">
      <w:pPr>
        <w:pStyle w:val="aff3"/>
        <w:spacing w:before="240" w:after="360"/>
        <w:sectPr w:rsidR="00733FFF">
          <w:footerReference w:type="default" r:id="rId16"/>
          <w:footnotePr>
            <w:numFmt w:val="decimalEnclosedCircleChinese"/>
            <w:numRestart w:val="eachPage"/>
          </w:footnotePr>
          <w:type w:val="continuous"/>
          <w:pgSz w:w="11906" w:h="16838"/>
          <w:pgMar w:top="1984" w:right="1418" w:bottom="1417" w:left="1418" w:header="1418" w:footer="1134" w:gutter="0"/>
          <w:pgNumType w:fmt="upperRoman" w:chapSep="emDash"/>
          <w:cols w:space="425"/>
          <w:formProt w:val="0"/>
          <w:docGrid w:linePitch="312"/>
        </w:sectPr>
      </w:pPr>
      <w:bookmarkStart w:id="1" w:name="_Toc309050164"/>
    </w:p>
    <w:bookmarkEnd w:id="1"/>
    <w:p w14:paraId="054D2A6B" w14:textId="77777777" w:rsidR="00475D3A" w:rsidRDefault="00475D3A" w:rsidP="00354F3C">
      <w:pPr>
        <w:pStyle w:val="aff3"/>
        <w:spacing w:before="240" w:after="360"/>
      </w:pPr>
      <w:r>
        <w:lastRenderedPageBreak/>
        <w:t>目    录</w:t>
      </w:r>
    </w:p>
    <w:p w14:paraId="31AB0D1C" w14:textId="2D389F71" w:rsidR="00DD7CA5" w:rsidRDefault="00475D3A">
      <w:pPr>
        <w:pStyle w:val="TOC1"/>
        <w:tabs>
          <w:tab w:val="right" w:leader="dot" w:pos="9060"/>
        </w:tabs>
        <w:rPr>
          <w:rFonts w:asciiTheme="minorHAnsi" w:hAnsiTheme="minorHAnsi" w:cstheme="minorBidi"/>
          <w:noProof/>
          <w:sz w:val="22"/>
          <w:szCs w:val="24"/>
          <w14:ligatures w14:val="standardContextual"/>
        </w:rPr>
      </w:pPr>
      <w:r>
        <w:fldChar w:fldCharType="begin"/>
      </w:r>
      <w:r>
        <w:instrText>TOC \o "1-5" \t "</w:instrText>
      </w:r>
      <w:r>
        <w:instrText>一级标题</w:instrText>
      </w:r>
      <w:r>
        <w:instrText>,1,</w:instrText>
      </w:r>
      <w:r>
        <w:instrText>毕设参考文献</w:instrText>
      </w:r>
      <w:r>
        <w:instrText>,1,</w:instrText>
      </w:r>
      <w:r>
        <w:instrText>二级标题</w:instrText>
      </w:r>
      <w:r>
        <w:instrText>,2,</w:instrText>
      </w:r>
      <w:r>
        <w:instrText>三级标题</w:instrText>
      </w:r>
      <w:r>
        <w:instrText>,3" \h</w:instrText>
      </w:r>
      <w:r>
        <w:fldChar w:fldCharType="separate"/>
      </w:r>
      <w:hyperlink w:anchor="_Toc227292275" w:history="1">
        <w:r w:rsidR="00DD7CA5" w:rsidRPr="00C17FF2">
          <w:rPr>
            <w:rStyle w:val="afd"/>
            <w:rFonts w:hint="eastAsia"/>
            <w:noProof/>
          </w:rPr>
          <w:t xml:space="preserve">1 </w:t>
        </w:r>
        <w:r w:rsidR="00DD7CA5" w:rsidRPr="00C17FF2">
          <w:rPr>
            <w:rStyle w:val="afd"/>
            <w:rFonts w:hint="eastAsia"/>
            <w:noProof/>
          </w:rPr>
          <w:t>绪论</w:t>
        </w:r>
        <w:r w:rsidR="00DD7CA5">
          <w:rPr>
            <w:rFonts w:hint="eastAsia"/>
            <w:noProof/>
          </w:rPr>
          <w:tab/>
        </w:r>
        <w:r w:rsidR="00DD7CA5">
          <w:rPr>
            <w:rFonts w:hint="eastAsia"/>
            <w:noProof/>
          </w:rPr>
          <w:fldChar w:fldCharType="begin"/>
        </w:r>
        <w:r w:rsidR="00DD7CA5">
          <w:rPr>
            <w:rFonts w:hint="eastAsia"/>
            <w:noProof/>
          </w:rPr>
          <w:instrText xml:space="preserve"> </w:instrText>
        </w:r>
        <w:r w:rsidR="00DD7CA5">
          <w:rPr>
            <w:noProof/>
          </w:rPr>
          <w:instrText>PAGEREF _Toc227292275 \h</w:instrText>
        </w:r>
        <w:r w:rsidR="00DD7CA5">
          <w:rPr>
            <w:rFonts w:hint="eastAsia"/>
            <w:noProof/>
          </w:rPr>
          <w:instrText xml:space="preserve"> </w:instrText>
        </w:r>
        <w:r w:rsidR="00DD7CA5">
          <w:rPr>
            <w:rFonts w:hint="eastAsia"/>
            <w:noProof/>
          </w:rPr>
        </w:r>
        <w:r w:rsidR="00DD7CA5">
          <w:rPr>
            <w:rFonts w:hint="eastAsia"/>
            <w:noProof/>
          </w:rPr>
          <w:fldChar w:fldCharType="separate"/>
        </w:r>
        <w:r w:rsidR="00DD7CA5">
          <w:rPr>
            <w:noProof/>
          </w:rPr>
          <w:t>1</w:t>
        </w:r>
        <w:r w:rsidR="00DD7CA5">
          <w:rPr>
            <w:rFonts w:hint="eastAsia"/>
            <w:noProof/>
          </w:rPr>
          <w:fldChar w:fldCharType="end"/>
        </w:r>
      </w:hyperlink>
    </w:p>
    <w:p w14:paraId="0A22C23E" w14:textId="51297442"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76" w:history="1">
        <w:r w:rsidRPr="00C17FF2">
          <w:rPr>
            <w:rStyle w:val="afd"/>
            <w:rFonts w:hint="eastAsia"/>
            <w:noProof/>
          </w:rPr>
          <w:t xml:space="preserve">1.1 </w:t>
        </w:r>
        <w:r w:rsidRPr="00C17FF2">
          <w:rPr>
            <w:rStyle w:val="afd"/>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_Toc227292276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2827A8B" w14:textId="328A6227"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77" w:history="1">
        <w:r w:rsidRPr="00C17FF2">
          <w:rPr>
            <w:rStyle w:val="afd"/>
            <w:rFonts w:hint="eastAsia"/>
            <w:noProof/>
          </w:rPr>
          <w:t xml:space="preserve">1.2 </w:t>
        </w:r>
        <w:r w:rsidRPr="00C17FF2">
          <w:rPr>
            <w:rStyle w:val="afd"/>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_Toc227292277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2A42547" w14:textId="2A1D2A40"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78" w:history="1">
        <w:r w:rsidRPr="00C17FF2">
          <w:rPr>
            <w:rStyle w:val="afd"/>
            <w:rFonts w:hint="eastAsia"/>
            <w:noProof/>
          </w:rPr>
          <w:t xml:space="preserve">1.3 </w:t>
        </w:r>
        <w:r w:rsidRPr="00C17FF2">
          <w:rPr>
            <w:rStyle w:val="afd"/>
            <w:rFonts w:hint="eastAsia"/>
            <w:noProof/>
          </w:rPr>
          <w:t>研究目的和意义</w:t>
        </w:r>
        <w:r>
          <w:rPr>
            <w:rFonts w:hint="eastAsia"/>
            <w:noProof/>
          </w:rPr>
          <w:tab/>
        </w:r>
        <w:r>
          <w:rPr>
            <w:rFonts w:hint="eastAsia"/>
            <w:noProof/>
          </w:rPr>
          <w:fldChar w:fldCharType="begin"/>
        </w:r>
        <w:r>
          <w:rPr>
            <w:rFonts w:hint="eastAsia"/>
            <w:noProof/>
          </w:rPr>
          <w:instrText xml:space="preserve"> </w:instrText>
        </w:r>
        <w:r>
          <w:rPr>
            <w:noProof/>
          </w:rPr>
          <w:instrText>PAGEREF _Toc227292278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E36D528" w14:textId="345E739F"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79" w:history="1">
        <w:r w:rsidRPr="00C17FF2">
          <w:rPr>
            <w:rStyle w:val="afd"/>
            <w:rFonts w:hint="eastAsia"/>
            <w:noProof/>
          </w:rPr>
          <w:t xml:space="preserve">1.4 </w:t>
        </w:r>
        <w:r w:rsidRPr="00C17FF2">
          <w:rPr>
            <w:rStyle w:val="afd"/>
            <w:rFonts w:hint="eastAsia"/>
            <w:noProof/>
          </w:rPr>
          <w:t>研究主要内容</w:t>
        </w:r>
        <w:r>
          <w:rPr>
            <w:rFonts w:hint="eastAsia"/>
            <w:noProof/>
          </w:rPr>
          <w:tab/>
        </w:r>
        <w:r>
          <w:rPr>
            <w:rFonts w:hint="eastAsia"/>
            <w:noProof/>
          </w:rPr>
          <w:fldChar w:fldCharType="begin"/>
        </w:r>
        <w:r>
          <w:rPr>
            <w:rFonts w:hint="eastAsia"/>
            <w:noProof/>
          </w:rPr>
          <w:instrText xml:space="preserve"> </w:instrText>
        </w:r>
        <w:r>
          <w:rPr>
            <w:noProof/>
          </w:rPr>
          <w:instrText>PAGEREF _Toc227292279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89C3A7E" w14:textId="0B8813E9"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80" w:history="1">
        <w:r w:rsidRPr="00C17FF2">
          <w:rPr>
            <w:rStyle w:val="afd"/>
            <w:rFonts w:hint="eastAsia"/>
            <w:noProof/>
          </w:rPr>
          <w:t xml:space="preserve">1.5 </w:t>
        </w:r>
        <w:r w:rsidRPr="00C17FF2">
          <w:rPr>
            <w:rStyle w:val="afd"/>
            <w:rFonts w:hint="eastAsia"/>
            <w:noProof/>
          </w:rPr>
          <w:t>论文的组织结构</w:t>
        </w:r>
        <w:r>
          <w:rPr>
            <w:rFonts w:hint="eastAsia"/>
            <w:noProof/>
          </w:rPr>
          <w:tab/>
        </w:r>
        <w:r>
          <w:rPr>
            <w:rFonts w:hint="eastAsia"/>
            <w:noProof/>
          </w:rPr>
          <w:fldChar w:fldCharType="begin"/>
        </w:r>
        <w:r>
          <w:rPr>
            <w:rFonts w:hint="eastAsia"/>
            <w:noProof/>
          </w:rPr>
          <w:instrText xml:space="preserve"> </w:instrText>
        </w:r>
        <w:r>
          <w:rPr>
            <w:noProof/>
          </w:rPr>
          <w:instrText>PAGEREF _Toc227292280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7C7CE13E" w14:textId="3E59604E"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281" w:history="1">
        <w:r w:rsidRPr="00C17FF2">
          <w:rPr>
            <w:rStyle w:val="afd"/>
            <w:rFonts w:hint="eastAsia"/>
            <w:noProof/>
          </w:rPr>
          <w:t xml:space="preserve">2 </w:t>
        </w:r>
        <w:r w:rsidRPr="00C17FF2">
          <w:rPr>
            <w:rStyle w:val="afd"/>
            <w:rFonts w:hint="eastAsia"/>
            <w:noProof/>
          </w:rPr>
          <w:t>相关技术</w:t>
        </w:r>
        <w:r>
          <w:rPr>
            <w:rFonts w:hint="eastAsia"/>
            <w:noProof/>
          </w:rPr>
          <w:tab/>
        </w:r>
        <w:r>
          <w:rPr>
            <w:rFonts w:hint="eastAsia"/>
            <w:noProof/>
          </w:rPr>
          <w:fldChar w:fldCharType="begin"/>
        </w:r>
        <w:r>
          <w:rPr>
            <w:rFonts w:hint="eastAsia"/>
            <w:noProof/>
          </w:rPr>
          <w:instrText xml:space="preserve"> </w:instrText>
        </w:r>
        <w:r>
          <w:rPr>
            <w:noProof/>
          </w:rPr>
          <w:instrText>PAGEREF _Toc227292281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DD9EFD2" w14:textId="2586690B"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82" w:history="1">
        <w:r w:rsidRPr="00C17FF2">
          <w:rPr>
            <w:rStyle w:val="afd"/>
            <w:rFonts w:hint="eastAsia"/>
            <w:noProof/>
          </w:rPr>
          <w:t>2.1 Flask</w:t>
        </w:r>
        <w:r w:rsidRPr="00C17FF2">
          <w:rPr>
            <w:rStyle w:val="afd"/>
            <w:rFonts w:hint="eastAsia"/>
            <w:noProof/>
          </w:rPr>
          <w:t>框架</w:t>
        </w:r>
        <w:r>
          <w:rPr>
            <w:rFonts w:hint="eastAsia"/>
            <w:noProof/>
          </w:rPr>
          <w:tab/>
        </w:r>
        <w:r>
          <w:rPr>
            <w:rFonts w:hint="eastAsia"/>
            <w:noProof/>
          </w:rPr>
          <w:fldChar w:fldCharType="begin"/>
        </w:r>
        <w:r>
          <w:rPr>
            <w:rFonts w:hint="eastAsia"/>
            <w:noProof/>
          </w:rPr>
          <w:instrText xml:space="preserve"> </w:instrText>
        </w:r>
        <w:r>
          <w:rPr>
            <w:noProof/>
          </w:rPr>
          <w:instrText>PAGEREF _Toc227292282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CD24580" w14:textId="1A39B264"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83" w:history="1">
        <w:r w:rsidRPr="00C17FF2">
          <w:rPr>
            <w:rStyle w:val="afd"/>
            <w:rFonts w:hint="eastAsia"/>
            <w:noProof/>
          </w:rPr>
          <w:t>2.2 SQLite</w:t>
        </w:r>
        <w:r w:rsidRPr="00C17FF2">
          <w:rPr>
            <w:rStyle w:val="afd"/>
            <w:rFonts w:hint="eastAsia"/>
            <w:noProof/>
          </w:rPr>
          <w:t>数据库</w:t>
        </w:r>
        <w:r>
          <w:rPr>
            <w:rFonts w:hint="eastAsia"/>
            <w:noProof/>
          </w:rPr>
          <w:tab/>
        </w:r>
        <w:r>
          <w:rPr>
            <w:rFonts w:hint="eastAsia"/>
            <w:noProof/>
          </w:rPr>
          <w:fldChar w:fldCharType="begin"/>
        </w:r>
        <w:r>
          <w:rPr>
            <w:rFonts w:hint="eastAsia"/>
            <w:noProof/>
          </w:rPr>
          <w:instrText xml:space="preserve"> </w:instrText>
        </w:r>
        <w:r>
          <w:rPr>
            <w:noProof/>
          </w:rPr>
          <w:instrText>PAGEREF _Toc227292283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9C0FCCA" w14:textId="0DC2C752"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84" w:history="1">
        <w:r w:rsidRPr="00C17FF2">
          <w:rPr>
            <w:rStyle w:val="afd"/>
            <w:rFonts w:hint="eastAsia"/>
            <w:noProof/>
          </w:rPr>
          <w:t>2.3 Vue3</w:t>
        </w:r>
        <w:r w:rsidRPr="00C17FF2">
          <w:rPr>
            <w:rStyle w:val="afd"/>
            <w:rFonts w:hint="eastAsia"/>
            <w:noProof/>
          </w:rPr>
          <w:t>与</w:t>
        </w:r>
        <w:r w:rsidRPr="00C17FF2">
          <w:rPr>
            <w:rStyle w:val="afd"/>
            <w:rFonts w:hint="eastAsia"/>
            <w:noProof/>
          </w:rPr>
          <w:t>uni-app</w:t>
        </w:r>
        <w:r w:rsidRPr="00C17FF2">
          <w:rPr>
            <w:rStyle w:val="afd"/>
            <w:rFonts w:hint="eastAsia"/>
            <w:noProof/>
          </w:rPr>
          <w:t>技术</w:t>
        </w:r>
        <w:r>
          <w:rPr>
            <w:rFonts w:hint="eastAsia"/>
            <w:noProof/>
          </w:rPr>
          <w:tab/>
        </w:r>
        <w:r>
          <w:rPr>
            <w:rFonts w:hint="eastAsia"/>
            <w:noProof/>
          </w:rPr>
          <w:fldChar w:fldCharType="begin"/>
        </w:r>
        <w:r>
          <w:rPr>
            <w:rFonts w:hint="eastAsia"/>
            <w:noProof/>
          </w:rPr>
          <w:instrText xml:space="preserve"> </w:instrText>
        </w:r>
        <w:r>
          <w:rPr>
            <w:noProof/>
          </w:rPr>
          <w:instrText>PAGEREF _Toc227292284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BAEC18C" w14:textId="3F6689C9"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85" w:history="1">
        <w:r w:rsidRPr="00C17FF2">
          <w:rPr>
            <w:rStyle w:val="afd"/>
            <w:rFonts w:hint="eastAsia"/>
            <w:noProof/>
          </w:rPr>
          <w:t>2.4 JWT</w:t>
        </w:r>
        <w:r w:rsidRPr="00C17FF2">
          <w:rPr>
            <w:rStyle w:val="afd"/>
            <w:rFonts w:hint="eastAsia"/>
            <w:noProof/>
          </w:rPr>
          <w:t>身份认证技术</w:t>
        </w:r>
        <w:r>
          <w:rPr>
            <w:rFonts w:hint="eastAsia"/>
            <w:noProof/>
          </w:rPr>
          <w:tab/>
        </w:r>
        <w:r>
          <w:rPr>
            <w:rFonts w:hint="eastAsia"/>
            <w:noProof/>
          </w:rPr>
          <w:fldChar w:fldCharType="begin"/>
        </w:r>
        <w:r>
          <w:rPr>
            <w:rFonts w:hint="eastAsia"/>
            <w:noProof/>
          </w:rPr>
          <w:instrText xml:space="preserve"> </w:instrText>
        </w:r>
        <w:r>
          <w:rPr>
            <w:noProof/>
          </w:rPr>
          <w:instrText>PAGEREF _Toc227292285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A4414E9" w14:textId="0BC7B807"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286" w:history="1">
        <w:r w:rsidRPr="00C17FF2">
          <w:rPr>
            <w:rStyle w:val="afd"/>
            <w:rFonts w:hint="eastAsia"/>
            <w:noProof/>
          </w:rPr>
          <w:t xml:space="preserve">3 </w:t>
        </w:r>
        <w:r w:rsidRPr="00C17FF2">
          <w:rPr>
            <w:rStyle w:val="afd"/>
            <w:rFonts w:hint="eastAsia"/>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_Toc227292286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0E334FE" w14:textId="7713A861"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87" w:history="1">
        <w:r w:rsidRPr="00C17FF2">
          <w:rPr>
            <w:rStyle w:val="afd"/>
            <w:rFonts w:hint="eastAsia"/>
            <w:noProof/>
          </w:rPr>
          <w:t xml:space="preserve">3.1 </w:t>
        </w:r>
        <w:r w:rsidRPr="00C17FF2">
          <w:rPr>
            <w:rStyle w:val="afd"/>
            <w:rFonts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_Toc227292287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774C1F9" w14:textId="60FA4FAE"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88" w:history="1">
        <w:r w:rsidRPr="00C17FF2">
          <w:rPr>
            <w:rStyle w:val="afd"/>
            <w:rFonts w:hint="eastAsia"/>
            <w:noProof/>
          </w:rPr>
          <w:t xml:space="preserve">3.1.1 </w:t>
        </w:r>
        <w:r w:rsidRPr="00C17FF2">
          <w:rPr>
            <w:rStyle w:val="afd"/>
            <w:rFonts w:hint="eastAsia"/>
            <w:noProof/>
          </w:rPr>
          <w:t>技术可行性</w:t>
        </w:r>
        <w:r>
          <w:rPr>
            <w:rFonts w:hint="eastAsia"/>
            <w:noProof/>
          </w:rPr>
          <w:tab/>
        </w:r>
        <w:r>
          <w:rPr>
            <w:rFonts w:hint="eastAsia"/>
            <w:noProof/>
          </w:rPr>
          <w:fldChar w:fldCharType="begin"/>
        </w:r>
        <w:r>
          <w:rPr>
            <w:rFonts w:hint="eastAsia"/>
            <w:noProof/>
          </w:rPr>
          <w:instrText xml:space="preserve"> </w:instrText>
        </w:r>
        <w:r>
          <w:rPr>
            <w:noProof/>
          </w:rPr>
          <w:instrText>PAGEREF _Toc227292288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5425528" w14:textId="230AAF93"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89" w:history="1">
        <w:r w:rsidRPr="00C17FF2">
          <w:rPr>
            <w:rStyle w:val="afd"/>
            <w:rFonts w:hint="eastAsia"/>
            <w:noProof/>
          </w:rPr>
          <w:t xml:space="preserve">3.1.2 </w:t>
        </w:r>
        <w:r w:rsidRPr="00C17FF2">
          <w:rPr>
            <w:rStyle w:val="afd"/>
            <w:rFonts w:hint="eastAsia"/>
            <w:noProof/>
          </w:rPr>
          <w:t>经济可行性</w:t>
        </w:r>
        <w:r>
          <w:rPr>
            <w:rFonts w:hint="eastAsia"/>
            <w:noProof/>
          </w:rPr>
          <w:tab/>
        </w:r>
        <w:r>
          <w:rPr>
            <w:rFonts w:hint="eastAsia"/>
            <w:noProof/>
          </w:rPr>
          <w:fldChar w:fldCharType="begin"/>
        </w:r>
        <w:r>
          <w:rPr>
            <w:rFonts w:hint="eastAsia"/>
            <w:noProof/>
          </w:rPr>
          <w:instrText xml:space="preserve"> </w:instrText>
        </w:r>
        <w:r>
          <w:rPr>
            <w:noProof/>
          </w:rPr>
          <w:instrText>PAGEREF _Toc227292289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CC9C85B" w14:textId="19FDD45F"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90" w:history="1">
        <w:r w:rsidRPr="00C17FF2">
          <w:rPr>
            <w:rStyle w:val="afd"/>
            <w:rFonts w:hint="eastAsia"/>
            <w:noProof/>
          </w:rPr>
          <w:t xml:space="preserve">3.1.3 </w:t>
        </w:r>
        <w:r w:rsidRPr="00C17FF2">
          <w:rPr>
            <w:rStyle w:val="afd"/>
            <w:rFonts w:hint="eastAsia"/>
            <w:noProof/>
          </w:rPr>
          <w:t>操作可行性</w:t>
        </w:r>
        <w:r>
          <w:rPr>
            <w:rFonts w:hint="eastAsia"/>
            <w:noProof/>
          </w:rPr>
          <w:tab/>
        </w:r>
        <w:r>
          <w:rPr>
            <w:rFonts w:hint="eastAsia"/>
            <w:noProof/>
          </w:rPr>
          <w:fldChar w:fldCharType="begin"/>
        </w:r>
        <w:r>
          <w:rPr>
            <w:rFonts w:hint="eastAsia"/>
            <w:noProof/>
          </w:rPr>
          <w:instrText xml:space="preserve"> </w:instrText>
        </w:r>
        <w:r>
          <w:rPr>
            <w:noProof/>
          </w:rPr>
          <w:instrText>PAGEREF _Toc227292290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4182952" w14:textId="7194D0EB"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91" w:history="1">
        <w:r w:rsidRPr="00C17FF2">
          <w:rPr>
            <w:rStyle w:val="afd"/>
            <w:rFonts w:hint="eastAsia"/>
            <w:noProof/>
          </w:rPr>
          <w:t xml:space="preserve">3.2 </w:t>
        </w:r>
        <w:r w:rsidRPr="00C17FF2">
          <w:rPr>
            <w:rStyle w:val="afd"/>
            <w:rFonts w:hint="eastAsia"/>
            <w:noProof/>
          </w:rPr>
          <w:t>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_Toc227292291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DF5F599" w14:textId="5DB6F57A"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92" w:history="1">
        <w:r w:rsidRPr="00C17FF2">
          <w:rPr>
            <w:rStyle w:val="afd"/>
            <w:rFonts w:hint="eastAsia"/>
            <w:noProof/>
          </w:rPr>
          <w:t xml:space="preserve">3.2.1 </w:t>
        </w:r>
        <w:r w:rsidRPr="00C17FF2">
          <w:rPr>
            <w:rStyle w:val="afd"/>
            <w:rFonts w:hint="eastAsia"/>
            <w:noProof/>
          </w:rPr>
          <w:t>用户端功能性需求</w:t>
        </w:r>
        <w:r>
          <w:rPr>
            <w:rFonts w:hint="eastAsia"/>
            <w:noProof/>
          </w:rPr>
          <w:tab/>
        </w:r>
        <w:r>
          <w:rPr>
            <w:rFonts w:hint="eastAsia"/>
            <w:noProof/>
          </w:rPr>
          <w:fldChar w:fldCharType="begin"/>
        </w:r>
        <w:r>
          <w:rPr>
            <w:rFonts w:hint="eastAsia"/>
            <w:noProof/>
          </w:rPr>
          <w:instrText xml:space="preserve"> </w:instrText>
        </w:r>
        <w:r>
          <w:rPr>
            <w:noProof/>
          </w:rPr>
          <w:instrText>PAGEREF _Toc227292292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FDBBB02" w14:textId="0A374811"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93" w:history="1">
        <w:r w:rsidRPr="00C17FF2">
          <w:rPr>
            <w:rStyle w:val="afd"/>
            <w:rFonts w:hint="eastAsia"/>
            <w:noProof/>
          </w:rPr>
          <w:t xml:space="preserve">3.2.2 </w:t>
        </w:r>
        <w:r w:rsidRPr="00C17FF2">
          <w:rPr>
            <w:rStyle w:val="afd"/>
            <w:rFonts w:hint="eastAsia"/>
            <w:noProof/>
          </w:rPr>
          <w:t>管理端功能需求</w:t>
        </w:r>
        <w:r>
          <w:rPr>
            <w:rFonts w:hint="eastAsia"/>
            <w:noProof/>
          </w:rPr>
          <w:tab/>
        </w:r>
        <w:r>
          <w:rPr>
            <w:rFonts w:hint="eastAsia"/>
            <w:noProof/>
          </w:rPr>
          <w:fldChar w:fldCharType="begin"/>
        </w:r>
        <w:r>
          <w:rPr>
            <w:rFonts w:hint="eastAsia"/>
            <w:noProof/>
          </w:rPr>
          <w:instrText xml:space="preserve"> </w:instrText>
        </w:r>
        <w:r>
          <w:rPr>
            <w:noProof/>
          </w:rPr>
          <w:instrText>PAGEREF _Toc227292293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BA2200E" w14:textId="3FA7CE34"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94" w:history="1">
        <w:r w:rsidRPr="00C17FF2">
          <w:rPr>
            <w:rStyle w:val="afd"/>
            <w:rFonts w:hint="eastAsia"/>
            <w:noProof/>
          </w:rPr>
          <w:t xml:space="preserve">3.2.3 </w:t>
        </w:r>
        <w:r w:rsidRPr="00C17FF2">
          <w:rPr>
            <w:rStyle w:val="afd"/>
            <w:rFonts w:hint="eastAsia"/>
            <w:noProof/>
          </w:rPr>
          <w:t>管理端功能需求</w:t>
        </w:r>
        <w:r>
          <w:rPr>
            <w:rFonts w:hint="eastAsia"/>
            <w:noProof/>
          </w:rPr>
          <w:tab/>
        </w:r>
        <w:r>
          <w:rPr>
            <w:rFonts w:hint="eastAsia"/>
            <w:noProof/>
          </w:rPr>
          <w:fldChar w:fldCharType="begin"/>
        </w:r>
        <w:r>
          <w:rPr>
            <w:rFonts w:hint="eastAsia"/>
            <w:noProof/>
          </w:rPr>
          <w:instrText xml:space="preserve"> </w:instrText>
        </w:r>
        <w:r>
          <w:rPr>
            <w:noProof/>
          </w:rPr>
          <w:instrText>PAGEREF _Toc227292294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5B49B50" w14:textId="11E868D5"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295" w:history="1">
        <w:r w:rsidRPr="00C17FF2">
          <w:rPr>
            <w:rStyle w:val="afd"/>
            <w:rFonts w:hint="eastAsia"/>
            <w:noProof/>
          </w:rPr>
          <w:t xml:space="preserve">3.3 </w:t>
        </w:r>
        <w:r w:rsidRPr="00C17FF2">
          <w:rPr>
            <w:rStyle w:val="afd"/>
            <w:rFonts w:hint="eastAsia"/>
            <w:noProof/>
          </w:rPr>
          <w:t>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_Toc227292295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CB75149" w14:textId="58129A78"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96" w:history="1">
        <w:r w:rsidRPr="00C17FF2">
          <w:rPr>
            <w:rStyle w:val="afd"/>
            <w:rFonts w:hint="eastAsia"/>
            <w:noProof/>
          </w:rPr>
          <w:t xml:space="preserve">3.3.1 </w:t>
        </w:r>
        <w:r w:rsidRPr="00C17FF2">
          <w:rPr>
            <w:rStyle w:val="afd"/>
            <w:rFonts w:hint="eastAsia"/>
            <w:noProof/>
          </w:rPr>
          <w:t>性能需求分析</w:t>
        </w:r>
        <w:r>
          <w:rPr>
            <w:rFonts w:hint="eastAsia"/>
            <w:noProof/>
          </w:rPr>
          <w:tab/>
        </w:r>
        <w:r>
          <w:rPr>
            <w:rFonts w:hint="eastAsia"/>
            <w:noProof/>
          </w:rPr>
          <w:fldChar w:fldCharType="begin"/>
        </w:r>
        <w:r>
          <w:rPr>
            <w:rFonts w:hint="eastAsia"/>
            <w:noProof/>
          </w:rPr>
          <w:instrText xml:space="preserve"> </w:instrText>
        </w:r>
        <w:r>
          <w:rPr>
            <w:noProof/>
          </w:rPr>
          <w:instrText>PAGEREF _Toc227292296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FB635DD" w14:textId="51B47990"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97" w:history="1">
        <w:r w:rsidRPr="00C17FF2">
          <w:rPr>
            <w:rStyle w:val="afd"/>
            <w:rFonts w:hint="eastAsia"/>
            <w:noProof/>
          </w:rPr>
          <w:t xml:space="preserve">3.3.2 </w:t>
        </w:r>
        <w:r w:rsidRPr="00C17FF2">
          <w:rPr>
            <w:rStyle w:val="afd"/>
            <w:rFonts w:hint="eastAsia"/>
            <w:noProof/>
          </w:rPr>
          <w:t>安全性需求分析</w:t>
        </w:r>
        <w:r>
          <w:rPr>
            <w:rFonts w:hint="eastAsia"/>
            <w:noProof/>
          </w:rPr>
          <w:tab/>
        </w:r>
        <w:r>
          <w:rPr>
            <w:rFonts w:hint="eastAsia"/>
            <w:noProof/>
          </w:rPr>
          <w:fldChar w:fldCharType="begin"/>
        </w:r>
        <w:r>
          <w:rPr>
            <w:rFonts w:hint="eastAsia"/>
            <w:noProof/>
          </w:rPr>
          <w:instrText xml:space="preserve"> </w:instrText>
        </w:r>
        <w:r>
          <w:rPr>
            <w:noProof/>
          </w:rPr>
          <w:instrText>PAGEREF _Toc227292297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C3D18AE" w14:textId="40AE0149"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98" w:history="1">
        <w:r w:rsidRPr="00C17FF2">
          <w:rPr>
            <w:rStyle w:val="afd"/>
            <w:rFonts w:hint="eastAsia"/>
            <w:noProof/>
          </w:rPr>
          <w:t xml:space="preserve">3.3.3 </w:t>
        </w:r>
        <w:r w:rsidRPr="00C17FF2">
          <w:rPr>
            <w:rStyle w:val="afd"/>
            <w:rFonts w:hint="eastAsia"/>
            <w:noProof/>
          </w:rPr>
          <w:t>可用性需求分析</w:t>
        </w:r>
        <w:r>
          <w:rPr>
            <w:rFonts w:hint="eastAsia"/>
            <w:noProof/>
          </w:rPr>
          <w:tab/>
        </w:r>
        <w:r>
          <w:rPr>
            <w:rFonts w:hint="eastAsia"/>
            <w:noProof/>
          </w:rPr>
          <w:fldChar w:fldCharType="begin"/>
        </w:r>
        <w:r>
          <w:rPr>
            <w:rFonts w:hint="eastAsia"/>
            <w:noProof/>
          </w:rPr>
          <w:instrText xml:space="preserve"> </w:instrText>
        </w:r>
        <w:r>
          <w:rPr>
            <w:noProof/>
          </w:rPr>
          <w:instrText>PAGEREF _Toc227292298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EE8AA4C" w14:textId="77CF14D5"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299" w:history="1">
        <w:r w:rsidRPr="00C17FF2">
          <w:rPr>
            <w:rStyle w:val="afd"/>
            <w:rFonts w:hint="eastAsia"/>
            <w:noProof/>
          </w:rPr>
          <w:t xml:space="preserve">3.3.4 </w:t>
        </w:r>
        <w:r w:rsidRPr="00C17FF2">
          <w:rPr>
            <w:rStyle w:val="afd"/>
            <w:rFonts w:hint="eastAsia"/>
            <w:noProof/>
          </w:rPr>
          <w:t>可维护性需求分析</w:t>
        </w:r>
        <w:r>
          <w:rPr>
            <w:rFonts w:hint="eastAsia"/>
            <w:noProof/>
          </w:rPr>
          <w:tab/>
        </w:r>
        <w:r>
          <w:rPr>
            <w:rFonts w:hint="eastAsia"/>
            <w:noProof/>
          </w:rPr>
          <w:fldChar w:fldCharType="begin"/>
        </w:r>
        <w:r>
          <w:rPr>
            <w:rFonts w:hint="eastAsia"/>
            <w:noProof/>
          </w:rPr>
          <w:instrText xml:space="preserve"> </w:instrText>
        </w:r>
        <w:r>
          <w:rPr>
            <w:noProof/>
          </w:rPr>
          <w:instrText>PAGEREF _Toc227292299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ED9EC58" w14:textId="060A295C"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300" w:history="1">
        <w:r w:rsidRPr="00C17FF2">
          <w:rPr>
            <w:rStyle w:val="afd"/>
            <w:rFonts w:hint="eastAsia"/>
            <w:noProof/>
          </w:rPr>
          <w:t xml:space="preserve">4 </w:t>
        </w:r>
        <w:r w:rsidRPr="00C17FF2">
          <w:rPr>
            <w:rStyle w:val="afd"/>
            <w:rFonts w:hint="eastAsia"/>
            <w:noProof/>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_Toc227292300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94CB16D" w14:textId="391093BC"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01" w:history="1">
        <w:r w:rsidRPr="00C17FF2">
          <w:rPr>
            <w:rStyle w:val="afd"/>
            <w:rFonts w:hint="eastAsia"/>
            <w:noProof/>
          </w:rPr>
          <w:t xml:space="preserve">4.1 </w:t>
        </w:r>
        <w:r w:rsidRPr="00C17FF2">
          <w:rPr>
            <w:rStyle w:val="afd"/>
            <w:rFonts w:hint="eastAsia"/>
            <w:noProof/>
          </w:rPr>
          <w:t>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_Toc227292301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E3F8B0D" w14:textId="4542A217"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02" w:history="1">
        <w:r w:rsidRPr="00C17FF2">
          <w:rPr>
            <w:rStyle w:val="afd"/>
            <w:rFonts w:hint="eastAsia"/>
            <w:noProof/>
          </w:rPr>
          <w:t xml:space="preserve">4.2 </w:t>
        </w:r>
        <w:r w:rsidRPr="00C17FF2">
          <w:rPr>
            <w:rStyle w:val="afd"/>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_Toc227292302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6C62D4B" w14:textId="495BDE8E"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03" w:history="1">
        <w:r w:rsidRPr="00C17FF2">
          <w:rPr>
            <w:rStyle w:val="afd"/>
            <w:rFonts w:hint="eastAsia"/>
            <w:noProof/>
          </w:rPr>
          <w:t xml:space="preserve">4.2.1 </w:t>
        </w:r>
        <w:r w:rsidRPr="00C17FF2">
          <w:rPr>
            <w:rStyle w:val="afd"/>
            <w:rFonts w:hint="eastAsia"/>
            <w:noProof/>
          </w:rPr>
          <w:t>数据库逻辑设计</w:t>
        </w:r>
        <w:r>
          <w:rPr>
            <w:rFonts w:hint="eastAsia"/>
            <w:noProof/>
          </w:rPr>
          <w:tab/>
        </w:r>
        <w:r>
          <w:rPr>
            <w:rFonts w:hint="eastAsia"/>
            <w:noProof/>
          </w:rPr>
          <w:fldChar w:fldCharType="begin"/>
        </w:r>
        <w:r>
          <w:rPr>
            <w:rFonts w:hint="eastAsia"/>
            <w:noProof/>
          </w:rPr>
          <w:instrText xml:space="preserve"> </w:instrText>
        </w:r>
        <w:r>
          <w:rPr>
            <w:noProof/>
          </w:rPr>
          <w:instrText>PAGEREF _Toc227292303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BC4593B" w14:textId="1664C748"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04" w:history="1">
        <w:r w:rsidRPr="00C17FF2">
          <w:rPr>
            <w:rStyle w:val="afd"/>
            <w:rFonts w:hint="eastAsia"/>
            <w:noProof/>
          </w:rPr>
          <w:t xml:space="preserve">4.2.2 </w:t>
        </w:r>
        <w:r w:rsidRPr="00C17FF2">
          <w:rPr>
            <w:rStyle w:val="afd"/>
            <w:rFonts w:hint="eastAsia"/>
            <w:noProof/>
          </w:rPr>
          <w:t>据库概念设计</w:t>
        </w:r>
        <w:r>
          <w:rPr>
            <w:rFonts w:hint="eastAsia"/>
            <w:noProof/>
          </w:rPr>
          <w:tab/>
        </w:r>
        <w:r>
          <w:rPr>
            <w:rFonts w:hint="eastAsia"/>
            <w:noProof/>
          </w:rPr>
          <w:fldChar w:fldCharType="begin"/>
        </w:r>
        <w:r>
          <w:rPr>
            <w:rFonts w:hint="eastAsia"/>
            <w:noProof/>
          </w:rPr>
          <w:instrText xml:space="preserve"> </w:instrText>
        </w:r>
        <w:r>
          <w:rPr>
            <w:noProof/>
          </w:rPr>
          <w:instrText>PAGEREF _Toc227292304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6A0151B" w14:textId="6374E9F6"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05" w:history="1">
        <w:r w:rsidRPr="00C17FF2">
          <w:rPr>
            <w:rStyle w:val="afd"/>
            <w:rFonts w:hint="eastAsia"/>
            <w:noProof/>
          </w:rPr>
          <w:t xml:space="preserve">4.2.3 </w:t>
        </w:r>
        <w:r w:rsidRPr="00C17FF2">
          <w:rPr>
            <w:rStyle w:val="afd"/>
            <w:rFonts w:hint="eastAsia"/>
            <w:noProof/>
          </w:rPr>
          <w:t>数据库表结构设计</w:t>
        </w:r>
        <w:r>
          <w:rPr>
            <w:rFonts w:hint="eastAsia"/>
            <w:noProof/>
          </w:rPr>
          <w:tab/>
        </w:r>
        <w:r>
          <w:rPr>
            <w:rFonts w:hint="eastAsia"/>
            <w:noProof/>
          </w:rPr>
          <w:fldChar w:fldCharType="begin"/>
        </w:r>
        <w:r>
          <w:rPr>
            <w:rFonts w:hint="eastAsia"/>
            <w:noProof/>
          </w:rPr>
          <w:instrText xml:space="preserve"> </w:instrText>
        </w:r>
        <w:r>
          <w:rPr>
            <w:noProof/>
          </w:rPr>
          <w:instrText>PAGEREF _Toc227292305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656A392" w14:textId="1FE3D7F7"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06" w:history="1">
        <w:r w:rsidRPr="00C17FF2">
          <w:rPr>
            <w:rStyle w:val="afd"/>
            <w:rFonts w:hint="eastAsia"/>
            <w:noProof/>
          </w:rPr>
          <w:t xml:space="preserve">4.3 </w:t>
        </w:r>
        <w:r w:rsidRPr="00C17FF2">
          <w:rPr>
            <w:rStyle w:val="afd"/>
            <w:rFonts w:hint="eastAsia"/>
            <w:noProof/>
          </w:rPr>
          <w:t>系统接口设计</w:t>
        </w:r>
        <w:r>
          <w:rPr>
            <w:rFonts w:hint="eastAsia"/>
            <w:noProof/>
          </w:rPr>
          <w:tab/>
        </w:r>
        <w:r>
          <w:rPr>
            <w:rFonts w:hint="eastAsia"/>
            <w:noProof/>
          </w:rPr>
          <w:fldChar w:fldCharType="begin"/>
        </w:r>
        <w:r>
          <w:rPr>
            <w:rFonts w:hint="eastAsia"/>
            <w:noProof/>
          </w:rPr>
          <w:instrText xml:space="preserve"> </w:instrText>
        </w:r>
        <w:r>
          <w:rPr>
            <w:noProof/>
          </w:rPr>
          <w:instrText>PAGEREF _Toc227292306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4CDEE0E" w14:textId="07D896D1"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07" w:history="1">
        <w:r w:rsidRPr="00C17FF2">
          <w:rPr>
            <w:rStyle w:val="afd"/>
            <w:rFonts w:hint="eastAsia"/>
            <w:noProof/>
          </w:rPr>
          <w:t xml:space="preserve">4.3.1 </w:t>
        </w:r>
        <w:r w:rsidRPr="00C17FF2">
          <w:rPr>
            <w:rStyle w:val="afd"/>
            <w:rFonts w:hint="eastAsia"/>
            <w:noProof/>
          </w:rPr>
          <w:t>用户端接口设计</w:t>
        </w:r>
        <w:r>
          <w:rPr>
            <w:rFonts w:hint="eastAsia"/>
            <w:noProof/>
          </w:rPr>
          <w:tab/>
        </w:r>
        <w:r>
          <w:rPr>
            <w:rFonts w:hint="eastAsia"/>
            <w:noProof/>
          </w:rPr>
          <w:fldChar w:fldCharType="begin"/>
        </w:r>
        <w:r>
          <w:rPr>
            <w:rFonts w:hint="eastAsia"/>
            <w:noProof/>
          </w:rPr>
          <w:instrText xml:space="preserve"> </w:instrText>
        </w:r>
        <w:r>
          <w:rPr>
            <w:noProof/>
          </w:rPr>
          <w:instrText>PAGEREF _Toc227292307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B327D01" w14:textId="7A73684C"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08" w:history="1">
        <w:r w:rsidRPr="00C17FF2">
          <w:rPr>
            <w:rStyle w:val="afd"/>
            <w:rFonts w:hint="eastAsia"/>
            <w:noProof/>
          </w:rPr>
          <w:t xml:space="preserve">4.3.2 </w:t>
        </w:r>
        <w:r w:rsidRPr="00C17FF2">
          <w:rPr>
            <w:rStyle w:val="afd"/>
            <w:rFonts w:hint="eastAsia"/>
            <w:noProof/>
          </w:rPr>
          <w:t>管理端接口设计</w:t>
        </w:r>
        <w:r>
          <w:rPr>
            <w:rFonts w:hint="eastAsia"/>
            <w:noProof/>
          </w:rPr>
          <w:tab/>
        </w:r>
        <w:r>
          <w:rPr>
            <w:rFonts w:hint="eastAsia"/>
            <w:noProof/>
          </w:rPr>
          <w:fldChar w:fldCharType="begin"/>
        </w:r>
        <w:r>
          <w:rPr>
            <w:rFonts w:hint="eastAsia"/>
            <w:noProof/>
          </w:rPr>
          <w:instrText xml:space="preserve"> </w:instrText>
        </w:r>
        <w:r>
          <w:rPr>
            <w:noProof/>
          </w:rPr>
          <w:instrText>PAGEREF _Toc227292308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AF27B1C" w14:textId="03DAB84C"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09" w:history="1">
        <w:r w:rsidRPr="00C17FF2">
          <w:rPr>
            <w:rStyle w:val="afd"/>
            <w:rFonts w:hint="eastAsia"/>
            <w:noProof/>
          </w:rPr>
          <w:t>4.3.3 AI</w:t>
        </w:r>
        <w:r w:rsidRPr="00C17FF2">
          <w:rPr>
            <w:rStyle w:val="afd"/>
            <w:rFonts w:hint="eastAsia"/>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_Toc227292309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369C2A7" w14:textId="4BD332EF"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310" w:history="1">
        <w:r w:rsidRPr="00C17FF2">
          <w:rPr>
            <w:rStyle w:val="afd"/>
            <w:rFonts w:hint="eastAsia"/>
            <w:noProof/>
          </w:rPr>
          <w:t xml:space="preserve">5 </w:t>
        </w:r>
        <w:r w:rsidRPr="00C17FF2">
          <w:rPr>
            <w:rStyle w:val="afd"/>
            <w:rFonts w:hint="eastAsia"/>
            <w:noProof/>
          </w:rPr>
          <w:t>系统详细设计</w:t>
        </w:r>
        <w:r>
          <w:rPr>
            <w:rFonts w:hint="eastAsia"/>
            <w:noProof/>
          </w:rPr>
          <w:tab/>
        </w:r>
        <w:r>
          <w:rPr>
            <w:rFonts w:hint="eastAsia"/>
            <w:noProof/>
          </w:rPr>
          <w:fldChar w:fldCharType="begin"/>
        </w:r>
        <w:r>
          <w:rPr>
            <w:rFonts w:hint="eastAsia"/>
            <w:noProof/>
          </w:rPr>
          <w:instrText xml:space="preserve"> </w:instrText>
        </w:r>
        <w:r>
          <w:rPr>
            <w:noProof/>
          </w:rPr>
          <w:instrText>PAGEREF _Toc227292310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3B5D66A5" w14:textId="7A6CF12A"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11" w:history="1">
        <w:r w:rsidRPr="00C17FF2">
          <w:rPr>
            <w:rStyle w:val="afd"/>
            <w:rFonts w:hint="eastAsia"/>
            <w:noProof/>
          </w:rPr>
          <w:t xml:space="preserve">5.1 </w:t>
        </w:r>
        <w:r w:rsidRPr="00C17FF2">
          <w:rPr>
            <w:rStyle w:val="afd"/>
            <w:rFonts w:hint="eastAsia"/>
            <w:noProof/>
          </w:rPr>
          <w:t>用户与健康档案模块详细设计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_Toc227292311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937AA07" w14:textId="29DE90D5"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12" w:history="1">
        <w:r w:rsidRPr="00C17FF2">
          <w:rPr>
            <w:rStyle w:val="afd"/>
            <w:rFonts w:hint="eastAsia"/>
            <w:noProof/>
          </w:rPr>
          <w:t xml:space="preserve">5.1.1 </w:t>
        </w:r>
        <w:r w:rsidRPr="00C17FF2">
          <w:rPr>
            <w:rStyle w:val="afd"/>
            <w:rFonts w:hint="eastAsia"/>
            <w:noProof/>
          </w:rPr>
          <w:t>用户注册与登录设计</w:t>
        </w:r>
        <w:r>
          <w:rPr>
            <w:rFonts w:hint="eastAsia"/>
            <w:noProof/>
          </w:rPr>
          <w:tab/>
        </w:r>
        <w:r>
          <w:rPr>
            <w:rFonts w:hint="eastAsia"/>
            <w:noProof/>
          </w:rPr>
          <w:fldChar w:fldCharType="begin"/>
        </w:r>
        <w:r>
          <w:rPr>
            <w:rFonts w:hint="eastAsia"/>
            <w:noProof/>
          </w:rPr>
          <w:instrText xml:space="preserve"> </w:instrText>
        </w:r>
        <w:r>
          <w:rPr>
            <w:noProof/>
          </w:rPr>
          <w:instrText>PAGEREF _Toc227292312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782791A" w14:textId="3B19AB65"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13" w:history="1">
        <w:r w:rsidRPr="00C17FF2">
          <w:rPr>
            <w:rStyle w:val="afd"/>
            <w:rFonts w:hint="eastAsia"/>
            <w:noProof/>
          </w:rPr>
          <w:t xml:space="preserve">5.1.2 </w:t>
        </w:r>
        <w:r w:rsidRPr="00C17FF2">
          <w:rPr>
            <w:rStyle w:val="afd"/>
            <w:rFonts w:hint="eastAsia"/>
            <w:noProof/>
          </w:rPr>
          <w:t>个人基本信息与身体档案设计</w:t>
        </w:r>
        <w:r>
          <w:rPr>
            <w:rFonts w:hint="eastAsia"/>
            <w:noProof/>
          </w:rPr>
          <w:tab/>
        </w:r>
        <w:r>
          <w:rPr>
            <w:rFonts w:hint="eastAsia"/>
            <w:noProof/>
          </w:rPr>
          <w:fldChar w:fldCharType="begin"/>
        </w:r>
        <w:r>
          <w:rPr>
            <w:rFonts w:hint="eastAsia"/>
            <w:noProof/>
          </w:rPr>
          <w:instrText xml:space="preserve"> </w:instrText>
        </w:r>
        <w:r>
          <w:rPr>
            <w:noProof/>
          </w:rPr>
          <w:instrText>PAGEREF _Toc227292313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36CBAE1" w14:textId="08318394"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14" w:history="1">
        <w:r w:rsidRPr="00C17FF2">
          <w:rPr>
            <w:rStyle w:val="afd"/>
            <w:rFonts w:hint="eastAsia"/>
            <w:noProof/>
          </w:rPr>
          <w:t xml:space="preserve">5.1.3 </w:t>
        </w:r>
        <w:r w:rsidRPr="00C17FF2">
          <w:rPr>
            <w:rStyle w:val="afd"/>
            <w:rFonts w:hint="eastAsia"/>
            <w:noProof/>
          </w:rPr>
          <w:t>身体指标快照与目标参数设计</w:t>
        </w:r>
        <w:r>
          <w:rPr>
            <w:rFonts w:hint="eastAsia"/>
            <w:noProof/>
          </w:rPr>
          <w:tab/>
        </w:r>
        <w:r>
          <w:rPr>
            <w:rFonts w:hint="eastAsia"/>
            <w:noProof/>
          </w:rPr>
          <w:fldChar w:fldCharType="begin"/>
        </w:r>
        <w:r>
          <w:rPr>
            <w:rFonts w:hint="eastAsia"/>
            <w:noProof/>
          </w:rPr>
          <w:instrText xml:space="preserve"> </w:instrText>
        </w:r>
        <w:r>
          <w:rPr>
            <w:noProof/>
          </w:rPr>
          <w:instrText>PAGEREF _Toc227292314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D4A1AD0" w14:textId="5CA7E0BD"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15" w:history="1">
        <w:r w:rsidRPr="00C17FF2">
          <w:rPr>
            <w:rStyle w:val="afd"/>
            <w:rFonts w:hint="eastAsia"/>
            <w:noProof/>
          </w:rPr>
          <w:t xml:space="preserve">5.2 </w:t>
        </w:r>
        <w:r w:rsidRPr="00C17FF2">
          <w:rPr>
            <w:rStyle w:val="afd"/>
            <w:rFonts w:hint="eastAsia"/>
            <w:noProof/>
          </w:rPr>
          <w:t>饮食记录与食物管理模块详细设计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_Toc227292315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EF36592" w14:textId="68278103"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16" w:history="1">
        <w:r w:rsidRPr="00C17FF2">
          <w:rPr>
            <w:rStyle w:val="afd"/>
            <w:rFonts w:hint="eastAsia"/>
            <w:noProof/>
          </w:rPr>
          <w:t xml:space="preserve">5.2.1 </w:t>
        </w:r>
        <w:r w:rsidRPr="00C17FF2">
          <w:rPr>
            <w:rStyle w:val="afd"/>
            <w:rFonts w:hint="eastAsia"/>
            <w:noProof/>
          </w:rPr>
          <w:t>饮食记录添加与营养换算设计</w:t>
        </w:r>
        <w:r>
          <w:rPr>
            <w:rFonts w:hint="eastAsia"/>
            <w:noProof/>
          </w:rPr>
          <w:tab/>
        </w:r>
        <w:r>
          <w:rPr>
            <w:rFonts w:hint="eastAsia"/>
            <w:noProof/>
          </w:rPr>
          <w:fldChar w:fldCharType="begin"/>
        </w:r>
        <w:r>
          <w:rPr>
            <w:rFonts w:hint="eastAsia"/>
            <w:noProof/>
          </w:rPr>
          <w:instrText xml:space="preserve"> </w:instrText>
        </w:r>
        <w:r>
          <w:rPr>
            <w:noProof/>
          </w:rPr>
          <w:instrText>PAGEREF _Toc227292316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A8C5ADF" w14:textId="1B06C4AF"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17" w:history="1">
        <w:r w:rsidRPr="00C17FF2">
          <w:rPr>
            <w:rStyle w:val="afd"/>
            <w:rFonts w:hint="eastAsia"/>
            <w:noProof/>
          </w:rPr>
          <w:t xml:space="preserve">5.2.2 </w:t>
        </w:r>
        <w:r w:rsidRPr="00C17FF2">
          <w:rPr>
            <w:rStyle w:val="afd"/>
            <w:rFonts w:hint="eastAsia"/>
            <w:noProof/>
          </w:rPr>
          <w:t>饮食记录查询、编辑与按餐次组织设计</w:t>
        </w:r>
        <w:r>
          <w:rPr>
            <w:rFonts w:hint="eastAsia"/>
            <w:noProof/>
          </w:rPr>
          <w:tab/>
        </w:r>
        <w:r>
          <w:rPr>
            <w:rFonts w:hint="eastAsia"/>
            <w:noProof/>
          </w:rPr>
          <w:fldChar w:fldCharType="begin"/>
        </w:r>
        <w:r>
          <w:rPr>
            <w:rFonts w:hint="eastAsia"/>
            <w:noProof/>
          </w:rPr>
          <w:instrText xml:space="preserve"> </w:instrText>
        </w:r>
        <w:r>
          <w:rPr>
            <w:noProof/>
          </w:rPr>
          <w:instrText>PAGEREF _Toc227292317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1586E5C5" w14:textId="346FE9DC"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18" w:history="1">
        <w:r w:rsidRPr="00C17FF2">
          <w:rPr>
            <w:rStyle w:val="afd"/>
            <w:rFonts w:hint="eastAsia"/>
            <w:noProof/>
          </w:rPr>
          <w:t xml:space="preserve">5.3 </w:t>
        </w:r>
        <w:r w:rsidRPr="00C17FF2">
          <w:rPr>
            <w:rStyle w:val="afd"/>
            <w:rFonts w:hint="eastAsia"/>
            <w:noProof/>
          </w:rPr>
          <w:t>统计分析与</w:t>
        </w:r>
        <w:r w:rsidRPr="00C17FF2">
          <w:rPr>
            <w:rStyle w:val="afd"/>
            <w:rFonts w:hint="eastAsia"/>
            <w:noProof/>
          </w:rPr>
          <w:t>AI</w:t>
        </w:r>
        <w:r w:rsidRPr="00C17FF2">
          <w:rPr>
            <w:rStyle w:val="afd"/>
            <w:rFonts w:hint="eastAsia"/>
            <w:noProof/>
          </w:rPr>
          <w:t>辅助模块详细设计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_Toc227292318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329785A" w14:textId="667C0DC1"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19" w:history="1">
        <w:r w:rsidRPr="00C17FF2">
          <w:rPr>
            <w:rStyle w:val="afd"/>
            <w:rFonts w:hint="eastAsia"/>
            <w:noProof/>
          </w:rPr>
          <w:t xml:space="preserve">5.3.1 </w:t>
        </w:r>
        <w:r w:rsidRPr="00C17FF2">
          <w:rPr>
            <w:rStyle w:val="afd"/>
            <w:rFonts w:hint="eastAsia"/>
            <w:noProof/>
          </w:rPr>
          <w:t>每日营养统计与评分设计</w:t>
        </w:r>
        <w:r>
          <w:rPr>
            <w:rFonts w:hint="eastAsia"/>
            <w:noProof/>
          </w:rPr>
          <w:tab/>
        </w:r>
        <w:r>
          <w:rPr>
            <w:rFonts w:hint="eastAsia"/>
            <w:noProof/>
          </w:rPr>
          <w:fldChar w:fldCharType="begin"/>
        </w:r>
        <w:r>
          <w:rPr>
            <w:rFonts w:hint="eastAsia"/>
            <w:noProof/>
          </w:rPr>
          <w:instrText xml:space="preserve"> </w:instrText>
        </w:r>
        <w:r>
          <w:rPr>
            <w:noProof/>
          </w:rPr>
          <w:instrText>PAGEREF _Toc227292319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18FB00F8" w14:textId="71EDAB02"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20" w:history="1">
        <w:r w:rsidRPr="00C17FF2">
          <w:rPr>
            <w:rStyle w:val="afd"/>
            <w:rFonts w:hint="eastAsia"/>
            <w:noProof/>
          </w:rPr>
          <w:t>5.3.2 AI</w:t>
        </w:r>
        <w:r w:rsidRPr="00C17FF2">
          <w:rPr>
            <w:rStyle w:val="afd"/>
            <w:rFonts w:hint="eastAsia"/>
            <w:noProof/>
          </w:rPr>
          <w:t>饮食建议与饮食评价设计</w:t>
        </w:r>
        <w:r>
          <w:rPr>
            <w:rFonts w:hint="eastAsia"/>
            <w:noProof/>
          </w:rPr>
          <w:tab/>
        </w:r>
        <w:r>
          <w:rPr>
            <w:rFonts w:hint="eastAsia"/>
            <w:noProof/>
          </w:rPr>
          <w:fldChar w:fldCharType="begin"/>
        </w:r>
        <w:r>
          <w:rPr>
            <w:rFonts w:hint="eastAsia"/>
            <w:noProof/>
          </w:rPr>
          <w:instrText xml:space="preserve"> </w:instrText>
        </w:r>
        <w:r>
          <w:rPr>
            <w:noProof/>
          </w:rPr>
          <w:instrText>PAGEREF _Toc227292320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060EFB3" w14:textId="688ED68D"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21" w:history="1">
        <w:r w:rsidRPr="00C17FF2">
          <w:rPr>
            <w:rStyle w:val="afd"/>
            <w:rFonts w:hint="eastAsia"/>
            <w:noProof/>
          </w:rPr>
          <w:t xml:space="preserve">5.4 </w:t>
        </w:r>
        <w:r w:rsidRPr="00C17FF2">
          <w:rPr>
            <w:rStyle w:val="afd"/>
            <w:rFonts w:hint="eastAsia"/>
            <w:noProof/>
          </w:rPr>
          <w:t>管理后台模块详细设计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_Toc227292321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1D89C6A" w14:textId="398AF871"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22" w:history="1">
        <w:r w:rsidRPr="00C17FF2">
          <w:rPr>
            <w:rStyle w:val="afd"/>
            <w:rFonts w:hint="eastAsia"/>
            <w:noProof/>
          </w:rPr>
          <w:t xml:space="preserve">5.4.1 </w:t>
        </w:r>
        <w:r w:rsidRPr="00C17FF2">
          <w:rPr>
            <w:rStyle w:val="afd"/>
            <w:rFonts w:hint="eastAsia"/>
            <w:noProof/>
          </w:rPr>
          <w:t>用户管理设计</w:t>
        </w:r>
        <w:r>
          <w:rPr>
            <w:rFonts w:hint="eastAsia"/>
            <w:noProof/>
          </w:rPr>
          <w:tab/>
        </w:r>
        <w:r>
          <w:rPr>
            <w:rFonts w:hint="eastAsia"/>
            <w:noProof/>
          </w:rPr>
          <w:fldChar w:fldCharType="begin"/>
        </w:r>
        <w:r>
          <w:rPr>
            <w:rFonts w:hint="eastAsia"/>
            <w:noProof/>
          </w:rPr>
          <w:instrText xml:space="preserve"> </w:instrText>
        </w:r>
        <w:r>
          <w:rPr>
            <w:noProof/>
          </w:rPr>
          <w:instrText>PAGEREF _Toc227292322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7DF5680B" w14:textId="2C16E858"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23" w:history="1">
        <w:r w:rsidRPr="00C17FF2">
          <w:rPr>
            <w:rStyle w:val="afd"/>
            <w:rFonts w:hint="eastAsia"/>
            <w:noProof/>
          </w:rPr>
          <w:t xml:space="preserve">5.4.2 </w:t>
        </w:r>
        <w:r w:rsidRPr="00C17FF2">
          <w:rPr>
            <w:rStyle w:val="afd"/>
            <w:rFonts w:hint="eastAsia"/>
            <w:noProof/>
          </w:rPr>
          <w:t>食物与分类管理设计</w:t>
        </w:r>
        <w:r>
          <w:rPr>
            <w:rFonts w:hint="eastAsia"/>
            <w:noProof/>
          </w:rPr>
          <w:tab/>
        </w:r>
        <w:r>
          <w:rPr>
            <w:rFonts w:hint="eastAsia"/>
            <w:noProof/>
          </w:rPr>
          <w:fldChar w:fldCharType="begin"/>
        </w:r>
        <w:r>
          <w:rPr>
            <w:rFonts w:hint="eastAsia"/>
            <w:noProof/>
          </w:rPr>
          <w:instrText xml:space="preserve"> </w:instrText>
        </w:r>
        <w:r>
          <w:rPr>
            <w:noProof/>
          </w:rPr>
          <w:instrText>PAGEREF _Toc227292323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AA57085" w14:textId="6CCE8B50"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324" w:history="1">
        <w:r w:rsidRPr="00C17FF2">
          <w:rPr>
            <w:rStyle w:val="afd"/>
            <w:rFonts w:hint="eastAsia"/>
            <w:noProof/>
          </w:rPr>
          <w:t xml:space="preserve">6 </w:t>
        </w:r>
        <w:r w:rsidRPr="00C17FF2">
          <w:rPr>
            <w:rStyle w:val="afd"/>
            <w:rFonts w:hint="eastAsia"/>
            <w:noProof/>
          </w:rPr>
          <w:t>系统编码与实现</w:t>
        </w:r>
        <w:r>
          <w:rPr>
            <w:rFonts w:hint="eastAsia"/>
            <w:noProof/>
          </w:rPr>
          <w:tab/>
        </w:r>
        <w:r>
          <w:rPr>
            <w:rFonts w:hint="eastAsia"/>
            <w:noProof/>
          </w:rPr>
          <w:fldChar w:fldCharType="begin"/>
        </w:r>
        <w:r>
          <w:rPr>
            <w:rFonts w:hint="eastAsia"/>
            <w:noProof/>
          </w:rPr>
          <w:instrText xml:space="preserve"> </w:instrText>
        </w:r>
        <w:r>
          <w:rPr>
            <w:noProof/>
          </w:rPr>
          <w:instrText>PAGEREF _Toc227292324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7DA8857" w14:textId="4715FECD"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25" w:history="1">
        <w:r w:rsidRPr="00C17FF2">
          <w:rPr>
            <w:rStyle w:val="afd"/>
            <w:rFonts w:hint="eastAsia"/>
            <w:noProof/>
          </w:rPr>
          <w:t xml:space="preserve">6.1 </w:t>
        </w:r>
        <w:r w:rsidRPr="00C17FF2">
          <w:rPr>
            <w:rStyle w:val="afd"/>
            <w:rFonts w:hint="eastAsia"/>
            <w:noProof/>
          </w:rPr>
          <w:t>用户认证模块实现</w:t>
        </w:r>
        <w:r>
          <w:rPr>
            <w:rFonts w:hint="eastAsia"/>
            <w:noProof/>
          </w:rPr>
          <w:tab/>
        </w:r>
        <w:r>
          <w:rPr>
            <w:rFonts w:hint="eastAsia"/>
            <w:noProof/>
          </w:rPr>
          <w:fldChar w:fldCharType="begin"/>
        </w:r>
        <w:r>
          <w:rPr>
            <w:rFonts w:hint="eastAsia"/>
            <w:noProof/>
          </w:rPr>
          <w:instrText xml:space="preserve"> </w:instrText>
        </w:r>
        <w:r>
          <w:rPr>
            <w:noProof/>
          </w:rPr>
          <w:instrText>PAGEREF _Toc227292325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5AD4C45" w14:textId="7E43FF2C"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26" w:history="1">
        <w:r w:rsidRPr="00C17FF2">
          <w:rPr>
            <w:rStyle w:val="afd"/>
            <w:rFonts w:hint="eastAsia"/>
            <w:noProof/>
          </w:rPr>
          <w:t xml:space="preserve">6.1.1 </w:t>
        </w:r>
        <w:r w:rsidRPr="00C17FF2">
          <w:rPr>
            <w:rStyle w:val="afd"/>
            <w:rFonts w:hint="eastAsia"/>
            <w:noProof/>
          </w:rPr>
          <w:t>用户注册功能实现</w:t>
        </w:r>
        <w:r>
          <w:rPr>
            <w:rFonts w:hint="eastAsia"/>
            <w:noProof/>
          </w:rPr>
          <w:tab/>
        </w:r>
        <w:r>
          <w:rPr>
            <w:rFonts w:hint="eastAsia"/>
            <w:noProof/>
          </w:rPr>
          <w:fldChar w:fldCharType="begin"/>
        </w:r>
        <w:r>
          <w:rPr>
            <w:rFonts w:hint="eastAsia"/>
            <w:noProof/>
          </w:rPr>
          <w:instrText xml:space="preserve"> </w:instrText>
        </w:r>
        <w:r>
          <w:rPr>
            <w:noProof/>
          </w:rPr>
          <w:instrText>PAGEREF _Toc227292326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0453C4AB" w14:textId="7314BED6"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27" w:history="1">
        <w:r w:rsidRPr="00C17FF2">
          <w:rPr>
            <w:rStyle w:val="afd"/>
            <w:rFonts w:hint="eastAsia"/>
            <w:noProof/>
          </w:rPr>
          <w:t xml:space="preserve">6.1.2 </w:t>
        </w:r>
        <w:r w:rsidRPr="00C17FF2">
          <w:rPr>
            <w:rStyle w:val="afd"/>
            <w:rFonts w:hint="eastAsia"/>
            <w:noProof/>
          </w:rPr>
          <w:t>个人健康档案维护实现</w:t>
        </w:r>
        <w:r>
          <w:rPr>
            <w:rFonts w:hint="eastAsia"/>
            <w:noProof/>
          </w:rPr>
          <w:tab/>
        </w:r>
        <w:r>
          <w:rPr>
            <w:rFonts w:hint="eastAsia"/>
            <w:noProof/>
          </w:rPr>
          <w:fldChar w:fldCharType="begin"/>
        </w:r>
        <w:r>
          <w:rPr>
            <w:rFonts w:hint="eastAsia"/>
            <w:noProof/>
          </w:rPr>
          <w:instrText xml:space="preserve"> </w:instrText>
        </w:r>
        <w:r>
          <w:rPr>
            <w:noProof/>
          </w:rPr>
          <w:instrText>PAGEREF _Toc227292327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1CAC802E" w14:textId="188B91E7"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28" w:history="1">
        <w:r w:rsidRPr="00C17FF2">
          <w:rPr>
            <w:rStyle w:val="afd"/>
            <w:rFonts w:hint="eastAsia"/>
            <w:noProof/>
          </w:rPr>
          <w:t xml:space="preserve">6.1.3 </w:t>
        </w:r>
        <w:r w:rsidRPr="00C17FF2">
          <w:rPr>
            <w:rStyle w:val="afd"/>
            <w:rFonts w:hint="eastAsia"/>
            <w:noProof/>
          </w:rPr>
          <w:t>身体状态快照机制实现</w:t>
        </w:r>
        <w:r>
          <w:rPr>
            <w:rFonts w:hint="eastAsia"/>
            <w:noProof/>
          </w:rPr>
          <w:tab/>
        </w:r>
        <w:r>
          <w:rPr>
            <w:rFonts w:hint="eastAsia"/>
            <w:noProof/>
          </w:rPr>
          <w:fldChar w:fldCharType="begin"/>
        </w:r>
        <w:r>
          <w:rPr>
            <w:rFonts w:hint="eastAsia"/>
            <w:noProof/>
          </w:rPr>
          <w:instrText xml:space="preserve"> </w:instrText>
        </w:r>
        <w:r>
          <w:rPr>
            <w:noProof/>
          </w:rPr>
          <w:instrText>PAGEREF _Toc227292328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0BE370F" w14:textId="01CBA528"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29" w:history="1">
        <w:r w:rsidRPr="00C17FF2">
          <w:rPr>
            <w:rStyle w:val="afd"/>
            <w:rFonts w:hint="eastAsia"/>
            <w:noProof/>
          </w:rPr>
          <w:t xml:space="preserve">6.2 </w:t>
        </w:r>
        <w:r w:rsidRPr="00C17FF2">
          <w:rPr>
            <w:rStyle w:val="afd"/>
            <w:rFonts w:hint="eastAsia"/>
            <w:noProof/>
          </w:rPr>
          <w:t>饮食记录与食物管理模块实现</w:t>
        </w:r>
        <w:r>
          <w:rPr>
            <w:rFonts w:hint="eastAsia"/>
            <w:noProof/>
          </w:rPr>
          <w:tab/>
        </w:r>
        <w:r>
          <w:rPr>
            <w:rFonts w:hint="eastAsia"/>
            <w:noProof/>
          </w:rPr>
          <w:fldChar w:fldCharType="begin"/>
        </w:r>
        <w:r>
          <w:rPr>
            <w:rFonts w:hint="eastAsia"/>
            <w:noProof/>
          </w:rPr>
          <w:instrText xml:space="preserve"> </w:instrText>
        </w:r>
        <w:r>
          <w:rPr>
            <w:noProof/>
          </w:rPr>
          <w:instrText>PAGEREF _Toc227292329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3C5305D4" w14:textId="161B7CD5"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30" w:history="1">
        <w:r w:rsidRPr="00C17FF2">
          <w:rPr>
            <w:rStyle w:val="afd"/>
            <w:rFonts w:hint="eastAsia"/>
            <w:noProof/>
          </w:rPr>
          <w:t xml:space="preserve">6.2.1 </w:t>
        </w:r>
        <w:r w:rsidRPr="00C17FF2">
          <w:rPr>
            <w:rStyle w:val="afd"/>
            <w:rFonts w:hint="eastAsia"/>
            <w:noProof/>
          </w:rPr>
          <w:t>饮食记录新增与编辑实现</w:t>
        </w:r>
        <w:r>
          <w:rPr>
            <w:rFonts w:hint="eastAsia"/>
            <w:noProof/>
          </w:rPr>
          <w:tab/>
        </w:r>
        <w:r>
          <w:rPr>
            <w:rFonts w:hint="eastAsia"/>
            <w:noProof/>
          </w:rPr>
          <w:fldChar w:fldCharType="begin"/>
        </w:r>
        <w:r>
          <w:rPr>
            <w:rFonts w:hint="eastAsia"/>
            <w:noProof/>
          </w:rPr>
          <w:instrText xml:space="preserve"> </w:instrText>
        </w:r>
        <w:r>
          <w:rPr>
            <w:noProof/>
          </w:rPr>
          <w:instrText>PAGEREF _Toc227292330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58136583" w14:textId="44FFD955"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31" w:history="1">
        <w:r w:rsidRPr="00C17FF2">
          <w:rPr>
            <w:rStyle w:val="afd"/>
            <w:rFonts w:hint="eastAsia"/>
            <w:noProof/>
          </w:rPr>
          <w:t xml:space="preserve">6.2.2 </w:t>
        </w:r>
        <w:r w:rsidRPr="00C17FF2">
          <w:rPr>
            <w:rStyle w:val="afd"/>
            <w:rFonts w:hint="eastAsia"/>
            <w:noProof/>
          </w:rPr>
          <w:t>食物检索与食物库交互实现</w:t>
        </w:r>
        <w:r>
          <w:rPr>
            <w:rFonts w:hint="eastAsia"/>
            <w:noProof/>
          </w:rPr>
          <w:tab/>
        </w:r>
        <w:r>
          <w:rPr>
            <w:rFonts w:hint="eastAsia"/>
            <w:noProof/>
          </w:rPr>
          <w:fldChar w:fldCharType="begin"/>
        </w:r>
        <w:r>
          <w:rPr>
            <w:rFonts w:hint="eastAsia"/>
            <w:noProof/>
          </w:rPr>
          <w:instrText xml:space="preserve"> </w:instrText>
        </w:r>
        <w:r>
          <w:rPr>
            <w:noProof/>
          </w:rPr>
          <w:instrText>PAGEREF _Toc227292331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B2A4813" w14:textId="37697C88"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32" w:history="1">
        <w:r w:rsidRPr="00C17FF2">
          <w:rPr>
            <w:rStyle w:val="afd"/>
            <w:rFonts w:hint="eastAsia"/>
            <w:noProof/>
          </w:rPr>
          <w:t xml:space="preserve">6.3 </w:t>
        </w:r>
        <w:r w:rsidRPr="00C17FF2">
          <w:rPr>
            <w:rStyle w:val="afd"/>
            <w:rFonts w:hint="eastAsia"/>
            <w:noProof/>
          </w:rPr>
          <w:t>统计分析与智能辅助模块实现</w:t>
        </w:r>
        <w:r>
          <w:rPr>
            <w:rFonts w:hint="eastAsia"/>
            <w:noProof/>
          </w:rPr>
          <w:tab/>
        </w:r>
        <w:r>
          <w:rPr>
            <w:rFonts w:hint="eastAsia"/>
            <w:noProof/>
          </w:rPr>
          <w:fldChar w:fldCharType="begin"/>
        </w:r>
        <w:r>
          <w:rPr>
            <w:rFonts w:hint="eastAsia"/>
            <w:noProof/>
          </w:rPr>
          <w:instrText xml:space="preserve"> </w:instrText>
        </w:r>
        <w:r>
          <w:rPr>
            <w:noProof/>
          </w:rPr>
          <w:instrText>PAGEREF _Toc227292332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201BF9EA" w14:textId="4C5D0125"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33" w:history="1">
        <w:r w:rsidRPr="00C17FF2">
          <w:rPr>
            <w:rStyle w:val="afd"/>
            <w:rFonts w:hint="eastAsia"/>
            <w:noProof/>
          </w:rPr>
          <w:t xml:space="preserve">6.3.1 </w:t>
        </w:r>
        <w:r w:rsidRPr="00C17FF2">
          <w:rPr>
            <w:rStyle w:val="afd"/>
            <w:rFonts w:hint="eastAsia"/>
            <w:noProof/>
          </w:rPr>
          <w:t>每日营养统计与饮食评分实现</w:t>
        </w:r>
        <w:r>
          <w:rPr>
            <w:rFonts w:hint="eastAsia"/>
            <w:noProof/>
          </w:rPr>
          <w:tab/>
        </w:r>
        <w:r>
          <w:rPr>
            <w:rFonts w:hint="eastAsia"/>
            <w:noProof/>
          </w:rPr>
          <w:fldChar w:fldCharType="begin"/>
        </w:r>
        <w:r>
          <w:rPr>
            <w:rFonts w:hint="eastAsia"/>
            <w:noProof/>
          </w:rPr>
          <w:instrText xml:space="preserve"> </w:instrText>
        </w:r>
        <w:r>
          <w:rPr>
            <w:noProof/>
          </w:rPr>
          <w:instrText>PAGEREF _Toc227292333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C4F46F8" w14:textId="07A9EB4D"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34" w:history="1">
        <w:r w:rsidRPr="00C17FF2">
          <w:rPr>
            <w:rStyle w:val="afd"/>
            <w:rFonts w:hint="eastAsia"/>
            <w:noProof/>
          </w:rPr>
          <w:t>6.3.2 AI</w:t>
        </w:r>
        <w:r w:rsidRPr="00C17FF2">
          <w:rPr>
            <w:rStyle w:val="afd"/>
            <w:rFonts w:hint="eastAsia"/>
            <w:noProof/>
          </w:rPr>
          <w:t>饮食建议与智能问答实现</w:t>
        </w:r>
        <w:r>
          <w:rPr>
            <w:rFonts w:hint="eastAsia"/>
            <w:noProof/>
          </w:rPr>
          <w:tab/>
        </w:r>
        <w:r>
          <w:rPr>
            <w:rFonts w:hint="eastAsia"/>
            <w:noProof/>
          </w:rPr>
          <w:fldChar w:fldCharType="begin"/>
        </w:r>
        <w:r>
          <w:rPr>
            <w:rFonts w:hint="eastAsia"/>
            <w:noProof/>
          </w:rPr>
          <w:instrText xml:space="preserve"> </w:instrText>
        </w:r>
        <w:r>
          <w:rPr>
            <w:noProof/>
          </w:rPr>
          <w:instrText>PAGEREF _Toc227292334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38628471" w14:textId="56DA4559"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35" w:history="1">
        <w:r w:rsidRPr="00C17FF2">
          <w:rPr>
            <w:rStyle w:val="afd"/>
            <w:rFonts w:hint="eastAsia"/>
            <w:noProof/>
          </w:rPr>
          <w:t xml:space="preserve">6.4 </w:t>
        </w:r>
        <w:r w:rsidRPr="00C17FF2">
          <w:rPr>
            <w:rStyle w:val="afd"/>
            <w:rFonts w:hint="eastAsia"/>
            <w:noProof/>
          </w:rPr>
          <w:t>后台管理模块实现</w:t>
        </w:r>
        <w:r>
          <w:rPr>
            <w:rFonts w:hint="eastAsia"/>
            <w:noProof/>
          </w:rPr>
          <w:tab/>
        </w:r>
        <w:r>
          <w:rPr>
            <w:rFonts w:hint="eastAsia"/>
            <w:noProof/>
          </w:rPr>
          <w:fldChar w:fldCharType="begin"/>
        </w:r>
        <w:r>
          <w:rPr>
            <w:rFonts w:hint="eastAsia"/>
            <w:noProof/>
          </w:rPr>
          <w:instrText xml:space="preserve"> </w:instrText>
        </w:r>
        <w:r>
          <w:rPr>
            <w:noProof/>
          </w:rPr>
          <w:instrText>PAGEREF _Toc227292335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367FAFB4" w14:textId="274A4F32"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36" w:history="1">
        <w:r w:rsidRPr="00C17FF2">
          <w:rPr>
            <w:rStyle w:val="afd"/>
            <w:rFonts w:hint="eastAsia"/>
            <w:noProof/>
          </w:rPr>
          <w:t xml:space="preserve">6.4.1 </w:t>
        </w:r>
        <w:r w:rsidRPr="00C17FF2">
          <w:rPr>
            <w:rStyle w:val="afd"/>
            <w:rFonts w:hint="eastAsia"/>
            <w:noProof/>
          </w:rPr>
          <w:t>管理员认证与后台权限实现</w:t>
        </w:r>
        <w:r>
          <w:rPr>
            <w:rFonts w:hint="eastAsia"/>
            <w:noProof/>
          </w:rPr>
          <w:tab/>
        </w:r>
        <w:r>
          <w:rPr>
            <w:rFonts w:hint="eastAsia"/>
            <w:noProof/>
          </w:rPr>
          <w:fldChar w:fldCharType="begin"/>
        </w:r>
        <w:r>
          <w:rPr>
            <w:rFonts w:hint="eastAsia"/>
            <w:noProof/>
          </w:rPr>
          <w:instrText xml:space="preserve"> </w:instrText>
        </w:r>
        <w:r>
          <w:rPr>
            <w:noProof/>
          </w:rPr>
          <w:instrText>PAGEREF _Toc227292336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B845F43" w14:textId="17DF3414"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37" w:history="1">
        <w:r w:rsidRPr="00C17FF2">
          <w:rPr>
            <w:rStyle w:val="afd"/>
            <w:rFonts w:hint="eastAsia"/>
            <w:noProof/>
          </w:rPr>
          <w:t xml:space="preserve">6.4.2 </w:t>
        </w:r>
        <w:r w:rsidRPr="00C17FF2">
          <w:rPr>
            <w:rStyle w:val="afd"/>
            <w:rFonts w:hint="eastAsia"/>
            <w:noProof/>
          </w:rPr>
          <w:t>用户管理与操作日志实现</w:t>
        </w:r>
        <w:r>
          <w:rPr>
            <w:rFonts w:hint="eastAsia"/>
            <w:noProof/>
          </w:rPr>
          <w:tab/>
        </w:r>
        <w:r>
          <w:rPr>
            <w:rFonts w:hint="eastAsia"/>
            <w:noProof/>
          </w:rPr>
          <w:fldChar w:fldCharType="begin"/>
        </w:r>
        <w:r>
          <w:rPr>
            <w:rFonts w:hint="eastAsia"/>
            <w:noProof/>
          </w:rPr>
          <w:instrText xml:space="preserve"> </w:instrText>
        </w:r>
        <w:r>
          <w:rPr>
            <w:noProof/>
          </w:rPr>
          <w:instrText>PAGEREF _Toc227292337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00476323" w14:textId="1BE65AEB" w:rsidR="00DD7CA5" w:rsidRDefault="00DD7CA5">
      <w:pPr>
        <w:pStyle w:val="TOC3"/>
        <w:tabs>
          <w:tab w:val="right" w:leader="dot" w:pos="9060"/>
        </w:tabs>
        <w:ind w:left="840"/>
        <w:rPr>
          <w:rFonts w:asciiTheme="minorHAnsi" w:hAnsiTheme="minorHAnsi" w:cstheme="minorBidi"/>
          <w:noProof/>
          <w:sz w:val="22"/>
          <w:szCs w:val="24"/>
          <w14:ligatures w14:val="standardContextual"/>
        </w:rPr>
      </w:pPr>
      <w:hyperlink w:anchor="_Toc227292338" w:history="1">
        <w:r w:rsidRPr="00C17FF2">
          <w:rPr>
            <w:rStyle w:val="afd"/>
            <w:rFonts w:hint="eastAsia"/>
            <w:noProof/>
          </w:rPr>
          <w:t xml:space="preserve">6.4.3 </w:t>
        </w:r>
        <w:r w:rsidRPr="00C17FF2">
          <w:rPr>
            <w:rStyle w:val="afd"/>
            <w:rFonts w:hint="eastAsia"/>
            <w:noProof/>
          </w:rPr>
          <w:t>系统配置与</w:t>
        </w:r>
        <w:r w:rsidRPr="00C17FF2">
          <w:rPr>
            <w:rStyle w:val="afd"/>
            <w:rFonts w:hint="eastAsia"/>
            <w:noProof/>
          </w:rPr>
          <w:t>AI</w:t>
        </w:r>
        <w:r w:rsidRPr="00C17FF2">
          <w:rPr>
            <w:rStyle w:val="afd"/>
            <w:rFonts w:hint="eastAsia"/>
            <w:noProof/>
          </w:rPr>
          <w:t>调用统计实现</w:t>
        </w:r>
        <w:r>
          <w:rPr>
            <w:rFonts w:hint="eastAsia"/>
            <w:noProof/>
          </w:rPr>
          <w:tab/>
        </w:r>
        <w:r>
          <w:rPr>
            <w:rFonts w:hint="eastAsia"/>
            <w:noProof/>
          </w:rPr>
          <w:fldChar w:fldCharType="begin"/>
        </w:r>
        <w:r>
          <w:rPr>
            <w:rFonts w:hint="eastAsia"/>
            <w:noProof/>
          </w:rPr>
          <w:instrText xml:space="preserve"> </w:instrText>
        </w:r>
        <w:r>
          <w:rPr>
            <w:noProof/>
          </w:rPr>
          <w:instrText>PAGEREF _Toc227292338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DB2E85E" w14:textId="36668517"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339" w:history="1">
        <w:r w:rsidRPr="00C17FF2">
          <w:rPr>
            <w:rStyle w:val="afd"/>
            <w:rFonts w:hint="eastAsia"/>
            <w:noProof/>
          </w:rPr>
          <w:t xml:space="preserve">7 </w:t>
        </w:r>
        <w:r w:rsidRPr="00C17FF2">
          <w:rPr>
            <w:rStyle w:val="afd"/>
            <w:rFonts w:hint="eastAsia"/>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_Toc227292339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3892FE5" w14:textId="7DC64F85"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40" w:history="1">
        <w:r w:rsidRPr="00C17FF2">
          <w:rPr>
            <w:rStyle w:val="afd"/>
            <w:rFonts w:hint="eastAsia"/>
            <w:noProof/>
          </w:rPr>
          <w:t xml:space="preserve">7.1 </w:t>
        </w:r>
        <w:r w:rsidRPr="00C17FF2">
          <w:rPr>
            <w:rStyle w:val="afd"/>
            <w:rFonts w:hint="eastAsia"/>
            <w:noProof/>
          </w:rPr>
          <w:t>系统测试目的</w:t>
        </w:r>
        <w:r>
          <w:rPr>
            <w:rFonts w:hint="eastAsia"/>
            <w:noProof/>
          </w:rPr>
          <w:tab/>
        </w:r>
        <w:r>
          <w:rPr>
            <w:rFonts w:hint="eastAsia"/>
            <w:noProof/>
          </w:rPr>
          <w:fldChar w:fldCharType="begin"/>
        </w:r>
        <w:r>
          <w:rPr>
            <w:rFonts w:hint="eastAsia"/>
            <w:noProof/>
          </w:rPr>
          <w:instrText xml:space="preserve"> </w:instrText>
        </w:r>
        <w:r>
          <w:rPr>
            <w:noProof/>
          </w:rPr>
          <w:instrText>PAGEREF _Toc227292340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20FF52F0" w14:textId="74E7EC3F"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41" w:history="1">
        <w:r w:rsidRPr="00C17FF2">
          <w:rPr>
            <w:rStyle w:val="afd"/>
            <w:rFonts w:hint="eastAsia"/>
            <w:noProof/>
          </w:rPr>
          <w:t xml:space="preserve">7.2 </w:t>
        </w:r>
        <w:r w:rsidRPr="00C17FF2">
          <w:rPr>
            <w:rStyle w:val="afd"/>
            <w:rFonts w:hint="eastAsia"/>
            <w:noProof/>
          </w:rPr>
          <w:t>用户登录与健康档案功能测试</w:t>
        </w:r>
        <w:r>
          <w:rPr>
            <w:rFonts w:hint="eastAsia"/>
            <w:noProof/>
          </w:rPr>
          <w:tab/>
        </w:r>
        <w:r>
          <w:rPr>
            <w:rFonts w:hint="eastAsia"/>
            <w:noProof/>
          </w:rPr>
          <w:fldChar w:fldCharType="begin"/>
        </w:r>
        <w:r>
          <w:rPr>
            <w:rFonts w:hint="eastAsia"/>
            <w:noProof/>
          </w:rPr>
          <w:instrText xml:space="preserve"> </w:instrText>
        </w:r>
        <w:r>
          <w:rPr>
            <w:noProof/>
          </w:rPr>
          <w:instrText>PAGEREF _Toc227292341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7E1D867E" w14:textId="5F7F6F72"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42" w:history="1">
        <w:r w:rsidRPr="00C17FF2">
          <w:rPr>
            <w:rStyle w:val="afd"/>
            <w:rFonts w:hint="eastAsia"/>
            <w:noProof/>
          </w:rPr>
          <w:t xml:space="preserve">7.3 </w:t>
        </w:r>
        <w:r w:rsidRPr="00C17FF2">
          <w:rPr>
            <w:rStyle w:val="afd"/>
            <w:rFonts w:hint="eastAsia"/>
            <w:noProof/>
          </w:rPr>
          <w:t>饮食记录与食物检索功能测试</w:t>
        </w:r>
        <w:r>
          <w:rPr>
            <w:rFonts w:hint="eastAsia"/>
            <w:noProof/>
          </w:rPr>
          <w:tab/>
        </w:r>
        <w:r>
          <w:rPr>
            <w:rFonts w:hint="eastAsia"/>
            <w:noProof/>
          </w:rPr>
          <w:fldChar w:fldCharType="begin"/>
        </w:r>
        <w:r>
          <w:rPr>
            <w:rFonts w:hint="eastAsia"/>
            <w:noProof/>
          </w:rPr>
          <w:instrText xml:space="preserve"> </w:instrText>
        </w:r>
        <w:r>
          <w:rPr>
            <w:noProof/>
          </w:rPr>
          <w:instrText>PAGEREF _Toc227292342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4DBD90A6" w14:textId="4B8508BA"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43" w:history="1">
        <w:r w:rsidRPr="00C17FF2">
          <w:rPr>
            <w:rStyle w:val="afd"/>
            <w:rFonts w:hint="eastAsia"/>
            <w:noProof/>
          </w:rPr>
          <w:t xml:space="preserve">7.4 </w:t>
        </w:r>
        <w:r w:rsidRPr="00C17FF2">
          <w:rPr>
            <w:rStyle w:val="afd"/>
            <w:rFonts w:hint="eastAsia"/>
            <w:noProof/>
          </w:rPr>
          <w:t>统计分析、</w:t>
        </w:r>
        <w:r w:rsidRPr="00C17FF2">
          <w:rPr>
            <w:rStyle w:val="afd"/>
            <w:rFonts w:hint="eastAsia"/>
            <w:noProof/>
          </w:rPr>
          <w:t>AI</w:t>
        </w:r>
        <w:r w:rsidRPr="00C17FF2">
          <w:rPr>
            <w:rStyle w:val="afd"/>
            <w:rFonts w:hint="eastAsia"/>
            <w:noProof/>
          </w:rPr>
          <w:t>辅助与后台管理功能测试</w:t>
        </w:r>
        <w:r>
          <w:rPr>
            <w:rFonts w:hint="eastAsia"/>
            <w:noProof/>
          </w:rPr>
          <w:tab/>
        </w:r>
        <w:r>
          <w:rPr>
            <w:rFonts w:hint="eastAsia"/>
            <w:noProof/>
          </w:rPr>
          <w:fldChar w:fldCharType="begin"/>
        </w:r>
        <w:r>
          <w:rPr>
            <w:rFonts w:hint="eastAsia"/>
            <w:noProof/>
          </w:rPr>
          <w:instrText xml:space="preserve"> </w:instrText>
        </w:r>
        <w:r>
          <w:rPr>
            <w:noProof/>
          </w:rPr>
          <w:instrText>PAGEREF _Toc227292343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7C631A53" w14:textId="7DF8737A" w:rsidR="00DD7CA5" w:rsidRDefault="00DD7CA5">
      <w:pPr>
        <w:pStyle w:val="TOC2"/>
        <w:tabs>
          <w:tab w:val="right" w:leader="dot" w:pos="9060"/>
        </w:tabs>
        <w:ind w:left="420"/>
        <w:rPr>
          <w:rFonts w:asciiTheme="minorHAnsi" w:hAnsiTheme="minorHAnsi" w:cstheme="minorBidi"/>
          <w:noProof/>
          <w:sz w:val="22"/>
          <w:szCs w:val="24"/>
          <w14:ligatures w14:val="standardContextual"/>
        </w:rPr>
      </w:pPr>
      <w:hyperlink w:anchor="_Toc227292344" w:history="1">
        <w:r w:rsidRPr="00C17FF2">
          <w:rPr>
            <w:rStyle w:val="afd"/>
            <w:rFonts w:hint="eastAsia"/>
            <w:noProof/>
          </w:rPr>
          <w:t xml:space="preserve">7.5 </w:t>
        </w:r>
        <w:r w:rsidRPr="00C17FF2">
          <w:rPr>
            <w:rStyle w:val="afd"/>
            <w:rFonts w:hint="eastAsia"/>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_Toc227292344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00F5E32F" w14:textId="3D386D37"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345" w:history="1">
        <w:r w:rsidRPr="00C17FF2">
          <w:rPr>
            <w:rStyle w:val="afd"/>
            <w:rFonts w:hint="eastAsia"/>
            <w:noProof/>
          </w:rPr>
          <w:t>结束语</w:t>
        </w:r>
        <w:r>
          <w:rPr>
            <w:rFonts w:hint="eastAsia"/>
            <w:noProof/>
          </w:rPr>
          <w:tab/>
        </w:r>
        <w:r>
          <w:rPr>
            <w:rFonts w:hint="eastAsia"/>
            <w:noProof/>
          </w:rPr>
          <w:fldChar w:fldCharType="begin"/>
        </w:r>
        <w:r>
          <w:rPr>
            <w:rFonts w:hint="eastAsia"/>
            <w:noProof/>
          </w:rPr>
          <w:instrText xml:space="preserve"> </w:instrText>
        </w:r>
        <w:r>
          <w:rPr>
            <w:noProof/>
          </w:rPr>
          <w:instrText>PAGEREF _Toc227292345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74192D74" w14:textId="20DDD044"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346" w:history="1">
        <w:r w:rsidRPr="00C17FF2">
          <w:rPr>
            <w:rStyle w:val="afd"/>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_Toc227292346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04F1C1DE" w14:textId="18903EE9" w:rsidR="00DD7CA5" w:rsidRDefault="00DD7CA5">
      <w:pPr>
        <w:pStyle w:val="TOC1"/>
        <w:tabs>
          <w:tab w:val="right" w:leader="dot" w:pos="9060"/>
        </w:tabs>
        <w:rPr>
          <w:rFonts w:asciiTheme="minorHAnsi" w:hAnsiTheme="minorHAnsi" w:cstheme="minorBidi"/>
          <w:noProof/>
          <w:sz w:val="22"/>
          <w:szCs w:val="24"/>
          <w14:ligatures w14:val="standardContextual"/>
        </w:rPr>
      </w:pPr>
      <w:hyperlink w:anchor="_Toc227292347" w:history="1">
        <w:r w:rsidRPr="00C17FF2">
          <w:rPr>
            <w:rStyle w:val="afd"/>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_Toc227292347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0228BB56" w14:textId="49A710EE" w:rsidR="00733FFF" w:rsidRDefault="00475D3A" w:rsidP="00354F3C">
      <w:pPr>
        <w:pStyle w:val="TOC1"/>
        <w:sectPr w:rsidR="00733FFF">
          <w:footnotePr>
            <w:numFmt w:val="decimalEnclosedCircleChinese"/>
            <w:numRestart w:val="eachPage"/>
          </w:footnotePr>
          <w:pgSz w:w="11906" w:h="16838"/>
          <w:pgMar w:top="1984" w:right="1418" w:bottom="1417" w:left="1418" w:header="1418" w:footer="1134" w:gutter="0"/>
          <w:pgNumType w:fmt="upperRoman" w:chapSep="emDash"/>
          <w:cols w:space="0"/>
          <w:docGrid w:linePitch="312"/>
        </w:sectPr>
      </w:pPr>
      <w:r>
        <w:fldChar w:fldCharType="end"/>
      </w:r>
    </w:p>
    <w:p w14:paraId="6FA778AE" w14:textId="77777777" w:rsidR="00733FFF" w:rsidRDefault="004003ED" w:rsidP="00354F3C">
      <w:pPr>
        <w:pStyle w:val="1"/>
      </w:pPr>
      <w:bookmarkStart w:id="2" w:name="_Toc227292275"/>
      <w:r>
        <w:lastRenderedPageBreak/>
        <w:t>绪论</w:t>
      </w:r>
      <w:bookmarkEnd w:id="2"/>
    </w:p>
    <w:p w14:paraId="06CD8C06" w14:textId="77777777" w:rsidR="00733FFF" w:rsidRDefault="004003ED" w:rsidP="00354F3C">
      <w:pPr>
        <w:pStyle w:val="2"/>
      </w:pPr>
      <w:bookmarkStart w:id="3" w:name="_Toc227292276"/>
      <w:r>
        <w:t>研究背景</w:t>
      </w:r>
      <w:bookmarkEnd w:id="3"/>
    </w:p>
    <w:p w14:paraId="72ADB42B" w14:textId="6A595709" w:rsidR="005423CF" w:rsidRPr="005423CF" w:rsidRDefault="005423CF" w:rsidP="00354F3C">
      <w:pPr>
        <w:pStyle w:val="affff1"/>
        <w:ind w:firstLine="480"/>
      </w:pPr>
      <w:r w:rsidRPr="005423CF">
        <w:rPr>
          <w:rFonts w:hint="eastAsia"/>
        </w:rPr>
        <w:t>社会经济的快速发展和居民生活水平的提高，人们的饮食结构发生了明显变化。高热量、高脂肪、高糖分食物的摄入日益增加，久坐少动的生活方式也逐渐普遍，导致超重、肥胖以及糖尿病、高血压等慢性疾病风险持续上升。在这样的现实背景下，如何通过信息化手段帮助用户进行饮食自我管理，逐渐成为健康管理领域的重要研究方向。</w:t>
      </w:r>
    </w:p>
    <w:p w14:paraId="64356045" w14:textId="006CD24F" w:rsidR="005423CF" w:rsidRPr="005423CF" w:rsidRDefault="005423CF" w:rsidP="00354F3C">
      <w:pPr>
        <w:pStyle w:val="affff1"/>
        <w:ind w:firstLine="480"/>
      </w:pPr>
      <w:r w:rsidRPr="005423CF">
        <w:rPr>
          <w:rFonts w:hint="eastAsia"/>
        </w:rPr>
        <w:t>传统的饮食记录方式主要依赖纸笔、备忘录或简单表格，不仅记录效率较低，而且难以进行持续性统计分析。对于普通用户而言，即使完成了饮食记录，也很难进一步获得热量汇总、营养素占比、阶段趋势以及针对性的饮食建议。因此，开发一套集饮食记录、营养分析和个性化反馈于一体的系统，具有较强的现实价值。</w:t>
      </w:r>
    </w:p>
    <w:p w14:paraId="196A871F" w14:textId="7777B841" w:rsidR="005423CF" w:rsidRPr="005423CF" w:rsidRDefault="005423CF" w:rsidP="00354F3C">
      <w:pPr>
        <w:pStyle w:val="affff1"/>
        <w:ind w:firstLine="480"/>
      </w:pPr>
      <w:r w:rsidRPr="005423CF">
        <w:rPr>
          <w:rFonts w:hint="eastAsia"/>
        </w:rPr>
        <w:t>移动互联网和前后端分离技术的发展，为个人健康管理系统提供了良好的实现条件。移动端应用能够提高饮食记录的便捷性，</w:t>
      </w:r>
      <w:r w:rsidRPr="005423CF">
        <w:rPr>
          <w:rFonts w:hint="eastAsia"/>
        </w:rPr>
        <w:t>Web</w:t>
      </w:r>
      <w:r w:rsidRPr="005423CF">
        <w:rPr>
          <w:rFonts w:hint="eastAsia"/>
        </w:rPr>
        <w:t>管理端便于平台维护与数据治理，后端服务则可以承担身份认证、营养计算、统计分析和</w:t>
      </w:r>
      <w:r w:rsidRPr="005423CF">
        <w:rPr>
          <w:rFonts w:hint="eastAsia"/>
        </w:rPr>
        <w:t>AI</w:t>
      </w:r>
      <w:r w:rsidRPr="005423CF">
        <w:rPr>
          <w:rFonts w:hint="eastAsia"/>
        </w:rPr>
        <w:t>接口调用等核心任务。同时，大语言模型的发展也为饮食建议和健康问答提供了新的交互方式，使系统不仅能够完成数据记录，还能够进一步提供自然语言形式的辅助反馈。</w:t>
      </w:r>
    </w:p>
    <w:p w14:paraId="1F04E515" w14:textId="5695DE2D" w:rsidR="00733FFF" w:rsidRDefault="005423CF" w:rsidP="00354F3C">
      <w:pPr>
        <w:pStyle w:val="affff1"/>
        <w:ind w:firstLine="480"/>
      </w:pPr>
      <w:r w:rsidRPr="005423CF">
        <w:rPr>
          <w:rFonts w:hint="eastAsia"/>
        </w:rPr>
        <w:t>因此，设计并实现一个面向个人日常场景的健康饮食记录系统，不仅具有较好的实践意义，也符合当前健康信息化和智能化应用的发展趋势</w:t>
      </w:r>
      <w:r w:rsidR="004003ED">
        <w:t>。</w:t>
      </w:r>
    </w:p>
    <w:p w14:paraId="19D5257E" w14:textId="77777777" w:rsidR="00733FFF" w:rsidRDefault="004003ED" w:rsidP="00354F3C">
      <w:pPr>
        <w:pStyle w:val="2"/>
      </w:pPr>
      <w:bookmarkStart w:id="4" w:name="_Toc227292277"/>
      <w:r>
        <w:t>国内外研究现状</w:t>
      </w:r>
      <w:bookmarkEnd w:id="4"/>
    </w:p>
    <w:p w14:paraId="65193E54" w14:textId="46E47D2A" w:rsidR="005423CF" w:rsidRPr="005423CF" w:rsidRDefault="005423CF" w:rsidP="00354F3C">
      <w:pPr>
        <w:pStyle w:val="affff1"/>
        <w:ind w:firstLine="480"/>
      </w:pPr>
      <w:r w:rsidRPr="005423CF">
        <w:rPr>
          <w:rFonts w:hint="eastAsia"/>
        </w:rPr>
        <w:t>国外在健康饮食管理应用方面起步较早，</w:t>
      </w:r>
      <w:r w:rsidRPr="005423CF">
        <w:rPr>
          <w:rFonts w:hint="eastAsia"/>
        </w:rPr>
        <w:t>MyFitnessPal</w:t>
      </w:r>
      <w:r w:rsidRPr="005423CF">
        <w:rPr>
          <w:rFonts w:hint="eastAsia"/>
        </w:rPr>
        <w:t>、</w:t>
      </w:r>
      <w:r w:rsidRPr="005423CF">
        <w:rPr>
          <w:rFonts w:hint="eastAsia"/>
        </w:rPr>
        <w:t>Lose It!</w:t>
      </w:r>
      <w:r w:rsidRPr="005423CF">
        <w:rPr>
          <w:rFonts w:hint="eastAsia"/>
        </w:rPr>
        <w:t>、</w:t>
      </w:r>
      <w:proofErr w:type="spellStart"/>
      <w:r w:rsidRPr="005423CF">
        <w:rPr>
          <w:rFonts w:hint="eastAsia"/>
        </w:rPr>
        <w:t>Yazio</w:t>
      </w:r>
      <w:proofErr w:type="spellEnd"/>
      <w:r w:rsidRPr="005423CF">
        <w:rPr>
          <w:rFonts w:hint="eastAsia"/>
        </w:rPr>
        <w:t>、</w:t>
      </w:r>
      <w:proofErr w:type="spellStart"/>
      <w:r w:rsidRPr="005423CF">
        <w:rPr>
          <w:rFonts w:hint="eastAsia"/>
        </w:rPr>
        <w:t>Lifesum</w:t>
      </w:r>
      <w:proofErr w:type="spellEnd"/>
      <w:r w:rsidRPr="005423CF">
        <w:rPr>
          <w:rFonts w:hint="eastAsia"/>
        </w:rPr>
        <w:t>等应用已经积累了较丰富的食物数据库和成熟的记录分析能力。相关系统通常能够提供热量追踪、营养素统计、目标设定、体重变化分析以及一定程度的个性化建议。近年来，随着人工智能技术的发展，一些研究开始尝试将图像识别、自然语言问答和个性化推荐引入饮食管理领域。</w:t>
      </w:r>
    </w:p>
    <w:p w14:paraId="04529BE6" w14:textId="6E5E9F01" w:rsidR="005423CF" w:rsidRPr="005423CF" w:rsidRDefault="005423CF" w:rsidP="00354F3C">
      <w:pPr>
        <w:pStyle w:val="affff1"/>
        <w:ind w:firstLine="480"/>
      </w:pPr>
      <w:r w:rsidRPr="005423CF">
        <w:rPr>
          <w:rFonts w:hint="eastAsia"/>
        </w:rPr>
        <w:t>国内在健康管理和移动健康应用方面也取得了较快发展。薄荷健康、</w:t>
      </w:r>
      <w:r w:rsidRPr="005423CF">
        <w:rPr>
          <w:rFonts w:hint="eastAsia"/>
        </w:rPr>
        <w:t>Keep</w:t>
      </w:r>
      <w:r w:rsidRPr="005423CF">
        <w:rPr>
          <w:rFonts w:hint="eastAsia"/>
        </w:rPr>
        <w:t>、华为健康等产品已经在用户饮食记录、运动协同和体重管理方面积累了较多经验。与此同时，国内研究在基于《中国食物成分表》的营养数据库建设、个性化目标热量计算、健康管理系统设计等方向也有较多成果。</w:t>
      </w:r>
    </w:p>
    <w:p w14:paraId="0466F95B" w14:textId="3F06E9B7" w:rsidR="005423CF" w:rsidRPr="005423CF" w:rsidRDefault="005423CF" w:rsidP="00354F3C">
      <w:pPr>
        <w:pStyle w:val="affff1"/>
        <w:ind w:firstLine="480"/>
      </w:pPr>
      <w:r w:rsidRPr="005423CF">
        <w:rPr>
          <w:rFonts w:hint="eastAsia"/>
        </w:rPr>
        <w:t>然而，从现有研究和应用实践来看，仍然存在一些不足。其一，部分系统更重视基础记录，对数据背后的解释和建议支持不足。其二，很多系统虽然提供热量统计，但在个体化目标计算和历史状态关联方面不够完善。其三，智能建议功能在不少系统中仍然停留在简单规则提示层面，缺乏更自然的交互能力。其四，一些课程项目虽然</w:t>
      </w:r>
      <w:r w:rsidRPr="005423CF">
        <w:rPr>
          <w:rFonts w:hint="eastAsia"/>
        </w:rPr>
        <w:lastRenderedPageBreak/>
        <w:t>具备前端展示，但缺少后台管理、日志审计和系统配置等完整信息系统特征。</w:t>
      </w:r>
    </w:p>
    <w:p w14:paraId="525B3A5E" w14:textId="656024AF" w:rsidR="00733FFF" w:rsidRDefault="005423CF" w:rsidP="00354F3C">
      <w:pPr>
        <w:pStyle w:val="affff1"/>
        <w:ind w:firstLine="480"/>
      </w:pPr>
      <w:r w:rsidRPr="005423CF">
        <w:rPr>
          <w:rFonts w:hint="eastAsia"/>
        </w:rPr>
        <w:t>基于以上分析，本文设计实现的个人健康饮食记录系统，尝试在用户端、管理端、营养计算和</w:t>
      </w:r>
      <w:r w:rsidRPr="005423CF">
        <w:rPr>
          <w:rFonts w:hint="eastAsia"/>
        </w:rPr>
        <w:t>AI</w:t>
      </w:r>
      <w:r w:rsidRPr="005423CF">
        <w:rPr>
          <w:rFonts w:hint="eastAsia"/>
        </w:rPr>
        <w:t>辅助建议之间形成较为完整的闭环，从而增强系统的实用性和完整性。</w:t>
      </w:r>
    </w:p>
    <w:p w14:paraId="10DB1865" w14:textId="77777777" w:rsidR="00733FFF" w:rsidRDefault="004003ED" w:rsidP="00354F3C">
      <w:pPr>
        <w:pStyle w:val="2"/>
      </w:pPr>
      <w:bookmarkStart w:id="5" w:name="_Toc227292278"/>
      <w:r>
        <w:t>研究目的和意义</w:t>
      </w:r>
      <w:bookmarkEnd w:id="5"/>
    </w:p>
    <w:p w14:paraId="44A31810" w14:textId="497ED869" w:rsidR="00FB6F6D" w:rsidRPr="00FB6F6D" w:rsidRDefault="00FB6F6D" w:rsidP="00354F3C">
      <w:pPr>
        <w:pStyle w:val="affff1"/>
        <w:ind w:firstLine="480"/>
      </w:pPr>
      <w:r w:rsidRPr="00FB6F6D">
        <w:rPr>
          <w:rFonts w:hint="eastAsia"/>
        </w:rPr>
        <w:t>本课题的研究目的在于设计并实现一套个人健康饮食记录系统，使用户能够方便地完成个人饮食数据记录，并基于身体状态、健康目标和营养数据获得更直观、更具个性化的分析结果与辅助建议。系统不仅关注“记录了什么”，还关注“记录结果如何解释”以及“如何帮助用户形成更健康的饮食习惯”。</w:t>
      </w:r>
    </w:p>
    <w:p w14:paraId="69EBFB06" w14:textId="22410106" w:rsidR="00FB6F6D" w:rsidRPr="00FB6F6D" w:rsidRDefault="00FB6F6D" w:rsidP="00354F3C">
      <w:pPr>
        <w:pStyle w:val="affff1"/>
        <w:ind w:firstLine="480"/>
      </w:pPr>
      <w:r w:rsidRPr="00FB6F6D">
        <w:rPr>
          <w:rFonts w:hint="eastAsia"/>
        </w:rPr>
        <w:t>从研究目的上看，本文主要希望实现以下目标：构建一套完整的饮食记录业务闭环，包括用户注册登录、身体档案维护、食物库查询、饮食记录新增与编辑、统计分析和后台管理等功能模块。基于用户的身高、体重、生日、性别、活动水平和健康目标，计算其</w:t>
      </w:r>
      <w:r w:rsidRPr="00FB6F6D">
        <w:rPr>
          <w:rFonts w:hint="eastAsia"/>
        </w:rPr>
        <w:t>BMI</w:t>
      </w:r>
      <w:r w:rsidRPr="00FB6F6D">
        <w:rPr>
          <w:rFonts w:hint="eastAsia"/>
        </w:rPr>
        <w:t>、</w:t>
      </w:r>
      <w:r w:rsidRPr="00FB6F6D">
        <w:rPr>
          <w:rFonts w:hint="eastAsia"/>
        </w:rPr>
        <w:t>BMR</w:t>
      </w:r>
      <w:r w:rsidRPr="00FB6F6D">
        <w:rPr>
          <w:rFonts w:hint="eastAsia"/>
        </w:rPr>
        <w:t>以及每日推荐热量摄入，使饮食分析能够与个体状态紧密结合。通过食物成分数据、饮食记录和统计分析，帮助用户更直观地理解自身饮食结构。引入</w:t>
      </w:r>
      <w:r w:rsidRPr="00FB6F6D">
        <w:rPr>
          <w:rFonts w:hint="eastAsia"/>
        </w:rPr>
        <w:t>AI</w:t>
      </w:r>
      <w:r w:rsidRPr="00FB6F6D">
        <w:rPr>
          <w:rFonts w:hint="eastAsia"/>
        </w:rPr>
        <w:t>辅助能力，实现饮食建议、饮食评价和智能问答，提高系统交互体验。提供后台管理功能，为食物库维护、用户管理、系统配置和日志审计提供支持。</w:t>
      </w:r>
    </w:p>
    <w:p w14:paraId="34E944A7" w14:textId="32D10498" w:rsidR="00733FFF" w:rsidRDefault="00FB6F6D" w:rsidP="00354F3C">
      <w:pPr>
        <w:pStyle w:val="affff1"/>
        <w:ind w:firstLine="480"/>
      </w:pPr>
      <w:r w:rsidRPr="00FB6F6D">
        <w:rPr>
          <w:rFonts w:hint="eastAsia"/>
        </w:rPr>
        <w:t>从实际意义上看，本课题具有以下价值。第一，有助于提升普通用户的饮食自我管理能力，使其能够通过数字化工具持续关注热量和营养摄入。第二，有助于锻炼开发者在前后端分离、数据库建模、接口设计和系统集成方面的工程实践能力。第三，为后续进一步扩展个性化推荐、长期趋势分析和更丰富的智能健康辅助功能奠定了基础</w:t>
      </w:r>
      <w:r w:rsidR="004003ED">
        <w:t>。</w:t>
      </w:r>
    </w:p>
    <w:p w14:paraId="73FB9D1F" w14:textId="77777777" w:rsidR="00733FFF" w:rsidRDefault="004003ED" w:rsidP="00354F3C">
      <w:pPr>
        <w:pStyle w:val="2"/>
      </w:pPr>
      <w:bookmarkStart w:id="6" w:name="_Toc227292279"/>
      <w:r>
        <w:t>研究主要内容</w:t>
      </w:r>
      <w:bookmarkEnd w:id="6"/>
    </w:p>
    <w:p w14:paraId="2ED393C7" w14:textId="57EAB968" w:rsidR="00531B16" w:rsidRPr="00531B16" w:rsidRDefault="00531B16" w:rsidP="00354F3C">
      <w:pPr>
        <w:pStyle w:val="affff1"/>
        <w:ind w:firstLine="480"/>
      </w:pPr>
      <w:r w:rsidRPr="00531B16">
        <w:rPr>
          <w:rFonts w:hint="eastAsia"/>
        </w:rPr>
        <w:t>本课题在前后端分离架构下设计并实现了用户、饮食记录、统计分析、</w:t>
      </w:r>
      <w:r w:rsidRPr="00531B16">
        <w:rPr>
          <w:rFonts w:hint="eastAsia"/>
        </w:rPr>
        <w:t>AI</w:t>
      </w:r>
      <w:r w:rsidRPr="00531B16">
        <w:rPr>
          <w:rFonts w:hint="eastAsia"/>
        </w:rPr>
        <w:t>辅助和后台管理等主要模块，并围绕各模块的功能需求进行了研究与设计，构建了一个面向个人健康管理场景的智能饮食记录与分析平台。区别于传统仅提供基础记录功能的健康管理系统，本系统不仅支持用户完成日常饮食数据录入，还能够结合用户身体状态、健康目标和历史摄入情况，对饮食结构进行统计分析，并生成相应的营养评价与建议，从而提高个人健康管理的便捷性与科学性。</w:t>
      </w:r>
    </w:p>
    <w:p w14:paraId="706FD72C" w14:textId="3193E1F1" w:rsidR="00531B16" w:rsidRPr="00531B16" w:rsidRDefault="00531B16" w:rsidP="00354F3C">
      <w:pPr>
        <w:pStyle w:val="affff1"/>
        <w:ind w:firstLine="480"/>
      </w:pPr>
      <w:r w:rsidRPr="00531B16">
        <w:rPr>
          <w:rFonts w:hint="eastAsia"/>
        </w:rPr>
        <w:t>在核心业务实现方面，系统以后端</w:t>
      </w:r>
      <w:r w:rsidRPr="00531B16">
        <w:rPr>
          <w:rFonts w:hint="eastAsia"/>
        </w:rPr>
        <w:t>Flask</w:t>
      </w:r>
      <w:r w:rsidRPr="00531B16">
        <w:rPr>
          <w:rFonts w:hint="eastAsia"/>
        </w:rPr>
        <w:t>为主体框架，完成了用户注册登录、个人健康档案维护、食物库查询、饮食记录管理和营养统计分析等功能模块的设计与实现。在饮食记录处理过程中，系统根据用户录入的食物种类与摄入重量，自动完成热量、蛋白质、脂肪和碳水化合物等营养数据换算；同时结合用户的身高、体重、年龄、性别、活动水平和健康目标，计算</w:t>
      </w:r>
      <w:r w:rsidRPr="00531B16">
        <w:rPr>
          <w:rFonts w:hint="eastAsia"/>
        </w:rPr>
        <w:t>BMI</w:t>
      </w:r>
      <w:r w:rsidRPr="00531B16">
        <w:rPr>
          <w:rFonts w:hint="eastAsia"/>
        </w:rPr>
        <w:t>、</w:t>
      </w:r>
      <w:r w:rsidRPr="00531B16">
        <w:rPr>
          <w:rFonts w:hint="eastAsia"/>
        </w:rPr>
        <w:t>BMR</w:t>
      </w:r>
      <w:r w:rsidRPr="00531B16">
        <w:rPr>
          <w:rFonts w:hint="eastAsia"/>
        </w:rPr>
        <w:t>以及每日推荐热量，并据此对用户</w:t>
      </w:r>
      <w:r w:rsidRPr="00531B16">
        <w:rPr>
          <w:rFonts w:hint="eastAsia"/>
        </w:rPr>
        <w:lastRenderedPageBreak/>
        <w:t>当日、近</w:t>
      </w:r>
      <w:r w:rsidRPr="00531B16">
        <w:rPr>
          <w:rFonts w:hint="eastAsia"/>
        </w:rPr>
        <w:t>7</w:t>
      </w:r>
      <w:r w:rsidRPr="00531B16">
        <w:rPr>
          <w:rFonts w:hint="eastAsia"/>
        </w:rPr>
        <w:t>天和近</w:t>
      </w:r>
      <w:r w:rsidRPr="00531B16">
        <w:rPr>
          <w:rFonts w:hint="eastAsia"/>
        </w:rPr>
        <w:t>30</w:t>
      </w:r>
      <w:r w:rsidRPr="00531B16">
        <w:rPr>
          <w:rFonts w:hint="eastAsia"/>
        </w:rPr>
        <w:t>天的饮食情况进行统计分析，生成摄入状态、膳食评分、超标分析和推荐食物等结果，最终返回前端进行可视化展示。</w:t>
      </w:r>
    </w:p>
    <w:p w14:paraId="1A72BF9A" w14:textId="11C079C2" w:rsidR="00531B16" w:rsidRPr="00531B16" w:rsidRDefault="00531B16" w:rsidP="00354F3C">
      <w:pPr>
        <w:pStyle w:val="affff1"/>
        <w:ind w:firstLine="480"/>
      </w:pPr>
      <w:r w:rsidRPr="00531B16">
        <w:rPr>
          <w:rFonts w:hint="eastAsia"/>
        </w:rPr>
        <w:t>在智能辅助方面，系统通过对接外部大语言模型接口，构建了饮食建议、饮食评价、下一餐推荐和智能问答等</w:t>
      </w:r>
      <w:r w:rsidRPr="00531B16">
        <w:rPr>
          <w:rFonts w:hint="eastAsia"/>
        </w:rPr>
        <w:t>AI</w:t>
      </w:r>
      <w:r w:rsidRPr="00531B16">
        <w:rPr>
          <w:rFonts w:hint="eastAsia"/>
        </w:rPr>
        <w:t>功能。为提高</w:t>
      </w:r>
      <w:r w:rsidRPr="00531B16">
        <w:rPr>
          <w:rFonts w:hint="eastAsia"/>
        </w:rPr>
        <w:t>AI</w:t>
      </w:r>
      <w:r w:rsidRPr="00531B16">
        <w:rPr>
          <w:rFonts w:hint="eastAsia"/>
        </w:rPr>
        <w:t>生成内容与用户实际情况的匹配度，后端设计了结构化</w:t>
      </w:r>
      <w:r w:rsidRPr="00531B16">
        <w:rPr>
          <w:rFonts w:hint="eastAsia"/>
        </w:rPr>
        <w:t>Prompt</w:t>
      </w:r>
      <w:r w:rsidRPr="00531B16">
        <w:rPr>
          <w:rFonts w:hint="eastAsia"/>
        </w:rPr>
        <w:t>模板，对用户身体指标、健康目标、饮食偏好以及当日摄入数据进行封装，再将其提交给模型接口生成对应的分析结论与文本建议，并返回前端页面进行展示。相较于传统健康饮食系统中以固定规则提示为主的方式，本系统增强了结果表达的灵活性与个性化程度。</w:t>
      </w:r>
    </w:p>
    <w:p w14:paraId="0ED8287A" w14:textId="59D5233A" w:rsidR="00733FFF" w:rsidRDefault="00531B16" w:rsidP="00354F3C">
      <w:pPr>
        <w:pStyle w:val="affff1"/>
        <w:ind w:firstLine="480"/>
      </w:pPr>
      <w:r w:rsidRPr="00531B16">
        <w:rPr>
          <w:rFonts w:hint="eastAsia"/>
        </w:rPr>
        <w:t>在技术实现与系统优化方面，为保证系统运行的稳定性与安全性，系统对用户认证、权限访问和接口调用进行了统一控制，采用</w:t>
      </w:r>
      <w:r w:rsidRPr="00531B16">
        <w:rPr>
          <w:rFonts w:hint="eastAsia"/>
        </w:rPr>
        <w:t>JWT</w:t>
      </w:r>
      <w:r w:rsidRPr="00531B16">
        <w:rPr>
          <w:rFonts w:hint="eastAsia"/>
        </w:rPr>
        <w:t>机制实现前后端分离场景下的身份认证；在数据持久化方面，使用</w:t>
      </w:r>
      <w:r w:rsidRPr="00531B16">
        <w:rPr>
          <w:rFonts w:hint="eastAsia"/>
        </w:rPr>
        <w:t>SQLite</w:t>
      </w:r>
      <w:r w:rsidRPr="00531B16">
        <w:rPr>
          <w:rFonts w:hint="eastAsia"/>
        </w:rPr>
        <w:t>与</w:t>
      </w:r>
      <w:proofErr w:type="spellStart"/>
      <w:r w:rsidRPr="00531B16">
        <w:rPr>
          <w:rFonts w:hint="eastAsia"/>
        </w:rPr>
        <w:t>SQLAlchemy</w:t>
      </w:r>
      <w:proofErr w:type="spellEnd"/>
      <w:r w:rsidRPr="00531B16">
        <w:rPr>
          <w:rFonts w:hint="eastAsia"/>
        </w:rPr>
        <w:t>完成用户信息、身体状态快照、饮食记录、食物数据、系统配置和</w:t>
      </w:r>
      <w:r w:rsidRPr="00531B16">
        <w:rPr>
          <w:rFonts w:hint="eastAsia"/>
        </w:rPr>
        <w:t>AI</w:t>
      </w:r>
      <w:r w:rsidRPr="00531B16">
        <w:rPr>
          <w:rFonts w:hint="eastAsia"/>
        </w:rPr>
        <w:t>调用记录等内容的存储；在历史分析机制上，引入身体状态快照设计，将饮食记录与记录当日的身体状态进行关联，提高了统计结果的一致性和</w:t>
      </w:r>
      <w:proofErr w:type="gramStart"/>
      <w:r w:rsidRPr="00531B16">
        <w:rPr>
          <w:rFonts w:hint="eastAsia"/>
        </w:rPr>
        <w:t>可</w:t>
      </w:r>
      <w:proofErr w:type="gramEnd"/>
      <w:r w:rsidRPr="00531B16">
        <w:rPr>
          <w:rFonts w:hint="eastAsia"/>
        </w:rPr>
        <w:t>解释性；在系统管理方面，设计并实现了后台数据概览、用户管理、食物管理、分类管理、系统配置和</w:t>
      </w:r>
      <w:proofErr w:type="spellStart"/>
      <w:r w:rsidRPr="00531B16">
        <w:rPr>
          <w:rFonts w:hint="eastAsia"/>
        </w:rPr>
        <w:t>AI</w:t>
      </w:r>
      <w:proofErr w:type="spellEnd"/>
      <w:r w:rsidRPr="00531B16">
        <w:rPr>
          <w:rFonts w:hint="eastAsia"/>
        </w:rPr>
        <w:t>调用统计等功能，提高了系统的维护能力与扩展能力。</w:t>
      </w:r>
    </w:p>
    <w:p w14:paraId="15958F6A" w14:textId="77777777" w:rsidR="00733FFF" w:rsidRDefault="004003ED" w:rsidP="00354F3C">
      <w:pPr>
        <w:pStyle w:val="2"/>
      </w:pPr>
      <w:bookmarkStart w:id="7" w:name="_Toc227292280"/>
      <w:r>
        <w:t>论文的组织结构</w:t>
      </w:r>
      <w:bookmarkEnd w:id="7"/>
    </w:p>
    <w:p w14:paraId="78B08E7F" w14:textId="6C6F8EF6" w:rsidR="00D867B2" w:rsidRPr="00D867B2" w:rsidRDefault="00D867B2" w:rsidP="00354F3C">
      <w:pPr>
        <w:pStyle w:val="affff1"/>
        <w:ind w:firstLine="480"/>
      </w:pPr>
      <w:r w:rsidRPr="00D867B2">
        <w:rPr>
          <w:rFonts w:hint="eastAsia"/>
        </w:rPr>
        <w:t>本文共包含七个章节，具体结构如下。</w:t>
      </w:r>
    </w:p>
    <w:p w14:paraId="28578C0F" w14:textId="77777777" w:rsidR="00D867B2" w:rsidRPr="00D867B2" w:rsidRDefault="00D867B2" w:rsidP="00354F3C">
      <w:pPr>
        <w:pStyle w:val="affff1"/>
        <w:ind w:firstLine="480"/>
      </w:pPr>
      <w:r w:rsidRPr="00D867B2">
        <w:rPr>
          <w:rFonts w:hint="eastAsia"/>
        </w:rPr>
        <w:t>第</w:t>
      </w:r>
      <w:r w:rsidRPr="00D867B2">
        <w:rPr>
          <w:rFonts w:hint="eastAsia"/>
        </w:rPr>
        <w:t>1</w:t>
      </w:r>
      <w:r w:rsidRPr="00D867B2">
        <w:rPr>
          <w:rFonts w:hint="eastAsia"/>
        </w:rPr>
        <w:t>章主要介绍了个人健康饮食记录系统的课题背景、研究目的与意义、国内外研究现状以及课题的主要研究内容，并对全文的整体结构进行了说明。</w:t>
      </w:r>
    </w:p>
    <w:p w14:paraId="41A4E0E8" w14:textId="77777777" w:rsidR="00D867B2" w:rsidRPr="00D867B2" w:rsidRDefault="00D867B2" w:rsidP="00354F3C">
      <w:pPr>
        <w:pStyle w:val="affff1"/>
        <w:ind w:firstLine="480"/>
      </w:pPr>
      <w:r w:rsidRPr="00D867B2">
        <w:rPr>
          <w:rFonts w:hint="eastAsia"/>
        </w:rPr>
        <w:t>第</w:t>
      </w:r>
      <w:r w:rsidRPr="00D867B2">
        <w:rPr>
          <w:rFonts w:hint="eastAsia"/>
        </w:rPr>
        <w:t>2</w:t>
      </w:r>
      <w:r w:rsidRPr="00D867B2">
        <w:rPr>
          <w:rFonts w:hint="eastAsia"/>
        </w:rPr>
        <w:t>章详细介绍了个人健康饮食记录系统设计与实现过程中所涉及的相关理论与关键技术，为系统的设计与开发提供了技术支撑。</w:t>
      </w:r>
    </w:p>
    <w:p w14:paraId="6D550CBB" w14:textId="77777777" w:rsidR="00D867B2" w:rsidRPr="00D867B2" w:rsidRDefault="00D867B2" w:rsidP="00354F3C">
      <w:pPr>
        <w:pStyle w:val="affff1"/>
        <w:ind w:firstLine="480"/>
      </w:pPr>
      <w:r w:rsidRPr="00D867B2">
        <w:rPr>
          <w:rFonts w:hint="eastAsia"/>
        </w:rPr>
        <w:t>第</w:t>
      </w:r>
      <w:r w:rsidRPr="00D867B2">
        <w:rPr>
          <w:rFonts w:hint="eastAsia"/>
        </w:rPr>
        <w:t>3</w:t>
      </w:r>
      <w:r w:rsidRPr="00D867B2">
        <w:rPr>
          <w:rFonts w:hint="eastAsia"/>
        </w:rPr>
        <w:t>章从个人健康饮食记录系统的实际应用需求出发，对系统的功能需求和非功能需求进行分析，并对系统的主要业务流程进行了研究，为后续系统设计提供依据。</w:t>
      </w:r>
    </w:p>
    <w:p w14:paraId="72D643B6" w14:textId="77777777" w:rsidR="00D867B2" w:rsidRPr="00D867B2" w:rsidRDefault="00D867B2" w:rsidP="00354F3C">
      <w:pPr>
        <w:pStyle w:val="affff1"/>
        <w:ind w:firstLine="480"/>
      </w:pPr>
      <w:r w:rsidRPr="00D867B2">
        <w:rPr>
          <w:rFonts w:hint="eastAsia"/>
        </w:rPr>
        <w:t>第</w:t>
      </w:r>
      <w:r w:rsidRPr="00D867B2">
        <w:rPr>
          <w:rFonts w:hint="eastAsia"/>
        </w:rPr>
        <w:t>4</w:t>
      </w:r>
      <w:r w:rsidRPr="00D867B2">
        <w:rPr>
          <w:rFonts w:hint="eastAsia"/>
        </w:rPr>
        <w:t>章从系统整体实现的角度出发，对个人健康饮食记录系统进行了概要设计，并对系统架构、功能模块以及数据库等内容进行了总体规划。</w:t>
      </w:r>
    </w:p>
    <w:p w14:paraId="20F09EF8" w14:textId="77777777" w:rsidR="00D867B2" w:rsidRPr="00D867B2" w:rsidRDefault="00D867B2" w:rsidP="00354F3C">
      <w:pPr>
        <w:pStyle w:val="affff1"/>
        <w:ind w:firstLine="480"/>
      </w:pPr>
      <w:r w:rsidRPr="00D867B2">
        <w:rPr>
          <w:rFonts w:hint="eastAsia"/>
        </w:rPr>
        <w:t>第</w:t>
      </w:r>
      <w:r w:rsidRPr="00D867B2">
        <w:rPr>
          <w:rFonts w:hint="eastAsia"/>
        </w:rPr>
        <w:t>5</w:t>
      </w:r>
      <w:r w:rsidRPr="00D867B2">
        <w:rPr>
          <w:rFonts w:hint="eastAsia"/>
        </w:rPr>
        <w:t>章在概要设计的基础上，对个人健康饮食记录系统的各个功能模块进行详细设计，进一步明确系统各部分的具体实现思路。</w:t>
      </w:r>
    </w:p>
    <w:p w14:paraId="4A0F61B1" w14:textId="77777777" w:rsidR="00D867B2" w:rsidRPr="00D867B2" w:rsidRDefault="00D867B2" w:rsidP="00354F3C">
      <w:pPr>
        <w:pStyle w:val="affff1"/>
        <w:ind w:firstLine="480"/>
      </w:pPr>
      <w:r w:rsidRPr="00D867B2">
        <w:rPr>
          <w:rFonts w:hint="eastAsia"/>
        </w:rPr>
        <w:t>第</w:t>
      </w:r>
      <w:r w:rsidRPr="00D867B2">
        <w:rPr>
          <w:rFonts w:hint="eastAsia"/>
        </w:rPr>
        <w:t>6</w:t>
      </w:r>
      <w:proofErr w:type="gramStart"/>
      <w:r w:rsidRPr="00D867B2">
        <w:rPr>
          <w:rFonts w:hint="eastAsia"/>
        </w:rPr>
        <w:t>章根据</w:t>
      </w:r>
      <w:proofErr w:type="gramEnd"/>
      <w:r w:rsidRPr="00D867B2">
        <w:rPr>
          <w:rFonts w:hint="eastAsia"/>
        </w:rPr>
        <w:t>前述系统设计内容，对个人健康饮食记录系统进行编码与实现，具体阐述各功能模块的实现过程与关键技术应用。</w:t>
      </w:r>
    </w:p>
    <w:p w14:paraId="6E71EA62" w14:textId="2F33AC8E" w:rsidR="00733FFF" w:rsidRDefault="00D867B2" w:rsidP="00354F3C">
      <w:pPr>
        <w:pStyle w:val="affff1"/>
        <w:ind w:firstLine="480"/>
      </w:pPr>
      <w:r w:rsidRPr="00D867B2">
        <w:rPr>
          <w:rFonts w:hint="eastAsia"/>
        </w:rPr>
        <w:t>第</w:t>
      </w:r>
      <w:r w:rsidRPr="00D867B2">
        <w:rPr>
          <w:rFonts w:hint="eastAsia"/>
        </w:rPr>
        <w:t>7</w:t>
      </w:r>
      <w:r w:rsidRPr="00D867B2">
        <w:rPr>
          <w:rFonts w:hint="eastAsia"/>
        </w:rPr>
        <w:t>章主要对个人健康饮食记录系统进行测试分析，通过对系统主要功能的测试，验证系统的可行性、可靠性与稳定性</w:t>
      </w:r>
      <w:r w:rsidR="004003ED">
        <w:t>。</w:t>
      </w:r>
    </w:p>
    <w:p w14:paraId="23399CFA" w14:textId="77777777" w:rsidR="00733FFF" w:rsidRDefault="004003ED" w:rsidP="00354F3C">
      <w:r>
        <w:br w:type="page"/>
      </w:r>
    </w:p>
    <w:p w14:paraId="7447E188" w14:textId="77777777" w:rsidR="00733FFF" w:rsidRDefault="004003ED" w:rsidP="00354F3C">
      <w:pPr>
        <w:pStyle w:val="1"/>
      </w:pPr>
      <w:bookmarkStart w:id="8" w:name="_Toc227292281"/>
      <w:r>
        <w:lastRenderedPageBreak/>
        <w:t>相关技术</w:t>
      </w:r>
      <w:bookmarkEnd w:id="8"/>
    </w:p>
    <w:p w14:paraId="2767F626" w14:textId="72512E33" w:rsidR="00733FFF" w:rsidRDefault="006E02F3" w:rsidP="00354F3C">
      <w:pPr>
        <w:pStyle w:val="2"/>
      </w:pPr>
      <w:bookmarkStart w:id="9" w:name="_Toc227292282"/>
      <w:r w:rsidRPr="006E02F3">
        <w:rPr>
          <w:rFonts w:hint="eastAsia"/>
        </w:rPr>
        <w:t>Flask框架</w:t>
      </w:r>
      <w:bookmarkEnd w:id="9"/>
    </w:p>
    <w:p w14:paraId="125FD343" w14:textId="3D062112" w:rsidR="006E02F3" w:rsidRPr="00215860" w:rsidRDefault="006E02F3" w:rsidP="00354F3C">
      <w:pPr>
        <w:pStyle w:val="affff1"/>
        <w:ind w:firstLine="480"/>
      </w:pPr>
      <w:r w:rsidRPr="00215860">
        <w:rPr>
          <w:rFonts w:hint="eastAsia"/>
        </w:rPr>
        <w:t>Flask</w:t>
      </w:r>
      <w:r w:rsidRPr="00215860">
        <w:rPr>
          <w:rFonts w:hint="eastAsia"/>
        </w:rPr>
        <w:t>是</w:t>
      </w:r>
      <w:r w:rsidRPr="00215860">
        <w:rPr>
          <w:rFonts w:hint="eastAsia"/>
        </w:rPr>
        <w:t>Python</w:t>
      </w:r>
      <w:r w:rsidRPr="00215860">
        <w:rPr>
          <w:rFonts w:hint="eastAsia"/>
        </w:rPr>
        <w:t>生态中应用较为广泛的轻量级</w:t>
      </w:r>
      <w:r w:rsidRPr="00215860">
        <w:rPr>
          <w:rFonts w:hint="eastAsia"/>
        </w:rPr>
        <w:t>Web</w:t>
      </w:r>
      <w:r w:rsidRPr="00215860">
        <w:rPr>
          <w:rFonts w:hint="eastAsia"/>
        </w:rPr>
        <w:t>框架，具有结构简洁、扩展灵活、上手成本低等特点。与大型一体化框架相比，</w:t>
      </w:r>
      <w:r w:rsidRPr="00215860">
        <w:rPr>
          <w:rFonts w:hint="eastAsia"/>
        </w:rPr>
        <w:t>Flask</w:t>
      </w:r>
      <w:r w:rsidRPr="00215860">
        <w:rPr>
          <w:rFonts w:hint="eastAsia"/>
        </w:rPr>
        <w:t>更强调按需组装与模块化设计，开发者可以根据实际业务需要自由选择数据库访问、身份认证、跨域处理、参数校验等配套组件，从而在保持系统结构清晰的同时提升开发效率。对于毕业设计和中小型信息管理系统而言，</w:t>
      </w:r>
      <w:r w:rsidRPr="00215860">
        <w:rPr>
          <w:rFonts w:hint="eastAsia"/>
        </w:rPr>
        <w:t>Flask</w:t>
      </w:r>
      <w:r w:rsidRPr="00215860">
        <w:rPr>
          <w:rFonts w:hint="eastAsia"/>
        </w:rPr>
        <w:t>能够在较低学习成本下完成接口开发、业务处理与服务组织，因此具有较强的适用性。</w:t>
      </w:r>
    </w:p>
    <w:p w14:paraId="24D05D55" w14:textId="5CE67B16" w:rsidR="00733FFF" w:rsidRPr="00215860" w:rsidRDefault="006E02F3" w:rsidP="00354F3C">
      <w:pPr>
        <w:pStyle w:val="affff1"/>
        <w:ind w:firstLine="480"/>
      </w:pPr>
      <w:r w:rsidRPr="00215860">
        <w:rPr>
          <w:rFonts w:hint="eastAsia"/>
        </w:rPr>
        <w:t>在本系统中，</w:t>
      </w:r>
      <w:r w:rsidRPr="00215860">
        <w:rPr>
          <w:rFonts w:hint="eastAsia"/>
        </w:rPr>
        <w:t>Flask</w:t>
      </w:r>
      <w:r w:rsidRPr="00215860">
        <w:rPr>
          <w:rFonts w:hint="eastAsia"/>
        </w:rPr>
        <w:t>主要承担后端核心业务服务的实现任务，负责处理用户认证、健康档案维护、食物管理、饮食记录、统计分析、</w:t>
      </w:r>
      <w:r w:rsidRPr="00215860">
        <w:rPr>
          <w:rFonts w:hint="eastAsia"/>
        </w:rPr>
        <w:t>AI</w:t>
      </w:r>
      <w:r w:rsidRPr="00215860">
        <w:rPr>
          <w:rFonts w:hint="eastAsia"/>
        </w:rPr>
        <w:t>接口调用以及后台管理等业务逻辑。系统基于应用工厂模式和蓝图机制对不同功能模块进行拆分，使认证模块、用户模块、饮食记录模块、统计模块和</w:t>
      </w:r>
      <w:r w:rsidRPr="00215860">
        <w:rPr>
          <w:rFonts w:hint="eastAsia"/>
        </w:rPr>
        <w:t>AI</w:t>
      </w:r>
      <w:r w:rsidRPr="00215860">
        <w:rPr>
          <w:rFonts w:hint="eastAsia"/>
        </w:rPr>
        <w:t>模块能够相对独立地组织与维护，既提高了代码复用性，也有助于后续功能扩展。同时，</w:t>
      </w:r>
      <w:r w:rsidRPr="00215860">
        <w:rPr>
          <w:rFonts w:hint="eastAsia"/>
        </w:rPr>
        <w:t>Flask</w:t>
      </w:r>
      <w:r w:rsidRPr="00215860">
        <w:rPr>
          <w:rFonts w:hint="eastAsia"/>
        </w:rPr>
        <w:t>能够较方便地与</w:t>
      </w:r>
      <w:proofErr w:type="spellStart"/>
      <w:r w:rsidRPr="00215860">
        <w:rPr>
          <w:rFonts w:hint="eastAsia"/>
        </w:rPr>
        <w:t>SQLAlchemy</w:t>
      </w:r>
      <w:proofErr w:type="spellEnd"/>
      <w:r w:rsidRPr="00215860">
        <w:rPr>
          <w:rFonts w:hint="eastAsia"/>
        </w:rPr>
        <w:t>、</w:t>
      </w:r>
      <w:r w:rsidRPr="00215860">
        <w:rPr>
          <w:rFonts w:hint="eastAsia"/>
        </w:rPr>
        <w:t>JWT</w:t>
      </w:r>
      <w:r w:rsidRPr="00215860">
        <w:rPr>
          <w:rFonts w:hint="eastAsia"/>
        </w:rPr>
        <w:t>、</w:t>
      </w:r>
      <w:r w:rsidRPr="00215860">
        <w:rPr>
          <w:rFonts w:hint="eastAsia"/>
        </w:rPr>
        <w:t>CORS</w:t>
      </w:r>
      <w:r w:rsidRPr="00215860">
        <w:rPr>
          <w:rFonts w:hint="eastAsia"/>
        </w:rPr>
        <w:t>等扩展组件集成，满足本系统在数据库操作、身份验证和前后端分离通信方面的需求，因此成为本项目后端实现的主要技术基础</w:t>
      </w:r>
      <w:r w:rsidR="004003ED" w:rsidRPr="00215860">
        <w:t>。</w:t>
      </w:r>
    </w:p>
    <w:p w14:paraId="68994CD5" w14:textId="5FF0291C" w:rsidR="00733FFF" w:rsidRDefault="006E02F3" w:rsidP="00354F3C">
      <w:pPr>
        <w:pStyle w:val="2"/>
      </w:pPr>
      <w:bookmarkStart w:id="10" w:name="_Toc227292283"/>
      <w:r w:rsidRPr="006E02F3">
        <w:rPr>
          <w:rFonts w:hint="eastAsia"/>
        </w:rPr>
        <w:t>SQLite数据库</w:t>
      </w:r>
      <w:bookmarkEnd w:id="10"/>
    </w:p>
    <w:p w14:paraId="7B01DC6E" w14:textId="59F8A000" w:rsidR="006E02F3" w:rsidRPr="00215860" w:rsidRDefault="006E02F3" w:rsidP="00354F3C">
      <w:pPr>
        <w:pStyle w:val="affff1"/>
        <w:ind w:firstLine="480"/>
      </w:pPr>
      <w:r w:rsidRPr="00215860">
        <w:rPr>
          <w:rFonts w:hint="eastAsia"/>
        </w:rPr>
        <w:t>SQLite</w:t>
      </w:r>
      <w:r w:rsidRPr="00215860">
        <w:rPr>
          <w:rFonts w:hint="eastAsia"/>
        </w:rPr>
        <w:t>是一种典型的轻量级关系型数据库管理系统，具有零配置、占用资源少、部署简单和可移植性强等优点。与</w:t>
      </w:r>
      <w:r w:rsidRPr="00215860">
        <w:rPr>
          <w:rFonts w:hint="eastAsia"/>
        </w:rPr>
        <w:t>MySQL</w:t>
      </w:r>
      <w:r w:rsidRPr="00215860">
        <w:rPr>
          <w:rFonts w:hint="eastAsia"/>
        </w:rPr>
        <w:t>、</w:t>
      </w:r>
      <w:r w:rsidRPr="00215860">
        <w:rPr>
          <w:rFonts w:hint="eastAsia"/>
        </w:rPr>
        <w:t>PostgreSQL</w:t>
      </w:r>
      <w:r w:rsidRPr="00215860">
        <w:rPr>
          <w:rFonts w:hint="eastAsia"/>
        </w:rPr>
        <w:t>等需要</w:t>
      </w:r>
      <w:proofErr w:type="gramStart"/>
      <w:r w:rsidRPr="00215860">
        <w:rPr>
          <w:rFonts w:hint="eastAsia"/>
        </w:rPr>
        <w:t>独立部署</w:t>
      </w:r>
      <w:proofErr w:type="gramEnd"/>
      <w:r w:rsidRPr="00215860">
        <w:rPr>
          <w:rFonts w:hint="eastAsia"/>
        </w:rPr>
        <w:t>数据库服务的系统不同，</w:t>
      </w:r>
      <w:r w:rsidRPr="00215860">
        <w:rPr>
          <w:rFonts w:hint="eastAsia"/>
        </w:rPr>
        <w:t>SQLite</w:t>
      </w:r>
      <w:r w:rsidRPr="00215860">
        <w:rPr>
          <w:rFonts w:hint="eastAsia"/>
        </w:rPr>
        <w:t>将整个数据库直接存储为单一文件，开发者无需额外安装和维护数据库服务器即可完成数据持久化操作。这种特性使其非常适合课程设计、原型系统、中小型管理系统以及开发测试环境使用，能够有效降低系统搭建和运行门槛。</w:t>
      </w:r>
    </w:p>
    <w:p w14:paraId="58AE854C" w14:textId="2F2F77D9" w:rsidR="00733FFF" w:rsidRPr="00215860" w:rsidRDefault="006E02F3" w:rsidP="00354F3C">
      <w:pPr>
        <w:pStyle w:val="affff1"/>
        <w:ind w:firstLine="480"/>
      </w:pPr>
      <w:r w:rsidRPr="00215860">
        <w:rPr>
          <w:rFonts w:hint="eastAsia"/>
        </w:rPr>
        <w:t>对于个人健康饮食记录系统而言，系统当前阶段的数据规模和并发量相对可控，核心数据主要包括用户信息、身体档案、食物库、饮食记录、系统配置和</w:t>
      </w:r>
      <w:r w:rsidRPr="00215860">
        <w:rPr>
          <w:rFonts w:hint="eastAsia"/>
        </w:rPr>
        <w:t>AI</w:t>
      </w:r>
      <w:r w:rsidRPr="00215860">
        <w:rPr>
          <w:rFonts w:hint="eastAsia"/>
        </w:rPr>
        <w:t>调用记录等内容，采用</w:t>
      </w:r>
      <w:r w:rsidRPr="00215860">
        <w:rPr>
          <w:rFonts w:hint="eastAsia"/>
        </w:rPr>
        <w:t>SQLite</w:t>
      </w:r>
      <w:r w:rsidRPr="00215860">
        <w:rPr>
          <w:rFonts w:hint="eastAsia"/>
        </w:rPr>
        <w:t>完全能够满足项目实现需求。借助关系型数据库中的主键、</w:t>
      </w:r>
      <w:proofErr w:type="gramStart"/>
      <w:r w:rsidRPr="00215860">
        <w:rPr>
          <w:rFonts w:hint="eastAsia"/>
        </w:rPr>
        <w:t>外键和</w:t>
      </w:r>
      <w:proofErr w:type="gramEnd"/>
      <w:r w:rsidRPr="00215860">
        <w:rPr>
          <w:rFonts w:hint="eastAsia"/>
        </w:rPr>
        <w:t>结构化查询机制，系统可以较好地维护用户、身体快照、食物信息与饮食记录之间的数据关联关系，从而保证统计分析结果的准确性与一致性。此外，</w:t>
      </w:r>
      <w:r w:rsidRPr="00215860">
        <w:rPr>
          <w:rFonts w:hint="eastAsia"/>
        </w:rPr>
        <w:t>SQLite</w:t>
      </w:r>
      <w:r w:rsidRPr="00215860">
        <w:rPr>
          <w:rFonts w:hint="eastAsia"/>
        </w:rPr>
        <w:t>与</w:t>
      </w:r>
      <w:proofErr w:type="spellStart"/>
      <w:r w:rsidRPr="00215860">
        <w:rPr>
          <w:rFonts w:hint="eastAsia"/>
        </w:rPr>
        <w:t>SQLAlchemy</w:t>
      </w:r>
      <w:proofErr w:type="spellEnd"/>
      <w:r w:rsidRPr="00215860">
        <w:rPr>
          <w:rFonts w:hint="eastAsia"/>
        </w:rPr>
        <w:t xml:space="preserve"> ORM</w:t>
      </w:r>
      <w:r w:rsidRPr="00215860">
        <w:rPr>
          <w:rFonts w:hint="eastAsia"/>
        </w:rPr>
        <w:t>结合后，可以进一步简化数据模型设计和数据库访问逻辑，提高后端开发效率。因此，在本系统中选用</w:t>
      </w:r>
      <w:r w:rsidRPr="00215860">
        <w:rPr>
          <w:rFonts w:hint="eastAsia"/>
        </w:rPr>
        <w:t>SQLite</w:t>
      </w:r>
      <w:r w:rsidRPr="00215860">
        <w:rPr>
          <w:rFonts w:hint="eastAsia"/>
        </w:rPr>
        <w:t>，不仅符合项目实际规模，也兼顾了实现成本、维护便利性和功能完整性。</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33FFF" w14:paraId="408ABF71" w14:textId="77777777">
        <w:tc>
          <w:tcPr>
            <w:tcW w:w="9286" w:type="dxa"/>
            <w:tcBorders>
              <w:tl2br w:val="nil"/>
              <w:tr2bl w:val="nil"/>
            </w:tcBorders>
            <w:vAlign w:val="center"/>
          </w:tcPr>
          <w:p w14:paraId="3A3C90C6" w14:textId="2169A4B3" w:rsidR="00733FFF" w:rsidRDefault="00733FFF" w:rsidP="00354F3C"/>
        </w:tc>
      </w:tr>
      <w:tr w:rsidR="00733FFF" w14:paraId="7BAC9221" w14:textId="77777777">
        <w:tc>
          <w:tcPr>
            <w:tcW w:w="9286" w:type="dxa"/>
            <w:tcBorders>
              <w:tl2br w:val="nil"/>
              <w:tr2bl w:val="nil"/>
            </w:tcBorders>
            <w:vAlign w:val="center"/>
          </w:tcPr>
          <w:p w14:paraId="25DF1EC7" w14:textId="6CE03C85" w:rsidR="00733FFF" w:rsidRDefault="00733FFF" w:rsidP="00354F3C"/>
        </w:tc>
      </w:tr>
    </w:tbl>
    <w:p w14:paraId="1324D6E4" w14:textId="23A974C4" w:rsidR="00733FFF" w:rsidRDefault="006E02F3" w:rsidP="00354F3C">
      <w:pPr>
        <w:pStyle w:val="2"/>
      </w:pPr>
      <w:bookmarkStart w:id="11" w:name="_Toc227292284"/>
      <w:r w:rsidRPr="006E02F3">
        <w:rPr>
          <w:rFonts w:hint="eastAsia"/>
        </w:rPr>
        <w:t>Vue3与</w:t>
      </w:r>
      <w:proofErr w:type="spellStart"/>
      <w:r w:rsidRPr="006E02F3">
        <w:rPr>
          <w:rFonts w:hint="eastAsia"/>
        </w:rPr>
        <w:t>uni</w:t>
      </w:r>
      <w:proofErr w:type="spellEnd"/>
      <w:r w:rsidRPr="006E02F3">
        <w:rPr>
          <w:rFonts w:hint="eastAsia"/>
        </w:rPr>
        <w:t>-app技术</w:t>
      </w:r>
      <w:bookmarkEnd w:id="11"/>
    </w:p>
    <w:p w14:paraId="146CBCF1" w14:textId="643F642B" w:rsidR="006E02F3" w:rsidRPr="00215860" w:rsidRDefault="006E02F3" w:rsidP="00354F3C">
      <w:pPr>
        <w:pStyle w:val="affff1"/>
        <w:ind w:firstLine="480"/>
      </w:pPr>
      <w:r w:rsidRPr="00215860">
        <w:rPr>
          <w:rFonts w:hint="eastAsia"/>
        </w:rPr>
        <w:t>Vue3</w:t>
      </w:r>
      <w:r w:rsidRPr="00215860">
        <w:rPr>
          <w:rFonts w:hint="eastAsia"/>
        </w:rPr>
        <w:t>是当前前端开发中应用广泛的渐进式</w:t>
      </w:r>
      <w:r w:rsidRPr="00215860">
        <w:rPr>
          <w:rFonts w:hint="eastAsia"/>
        </w:rPr>
        <w:t>JavaScript</w:t>
      </w:r>
      <w:r w:rsidRPr="00215860">
        <w:rPr>
          <w:rFonts w:hint="eastAsia"/>
        </w:rPr>
        <w:t>框架，具备组件化开发、响</w:t>
      </w:r>
      <w:r w:rsidRPr="00215860">
        <w:rPr>
          <w:rFonts w:hint="eastAsia"/>
        </w:rPr>
        <w:lastRenderedPageBreak/>
        <w:t>应式数据绑定、组合式</w:t>
      </w:r>
      <w:r w:rsidRPr="00215860">
        <w:rPr>
          <w:rFonts w:hint="eastAsia"/>
        </w:rPr>
        <w:t>API</w:t>
      </w:r>
      <w:r w:rsidRPr="00215860">
        <w:rPr>
          <w:rFonts w:hint="eastAsia"/>
        </w:rPr>
        <w:t>和良好工程化支持等特点，能够有效提升复杂界面的开发效率与代码可维护性。</w:t>
      </w:r>
      <w:proofErr w:type="spellStart"/>
      <w:r w:rsidRPr="00215860">
        <w:rPr>
          <w:rFonts w:hint="eastAsia"/>
        </w:rPr>
        <w:t>uni</w:t>
      </w:r>
      <w:proofErr w:type="spellEnd"/>
      <w:r w:rsidRPr="00215860">
        <w:rPr>
          <w:rFonts w:hint="eastAsia"/>
        </w:rPr>
        <w:t>-app</w:t>
      </w:r>
      <w:r w:rsidRPr="00215860">
        <w:rPr>
          <w:rFonts w:hint="eastAsia"/>
        </w:rPr>
        <w:t>则是在</w:t>
      </w:r>
      <w:r w:rsidRPr="00215860">
        <w:rPr>
          <w:rFonts w:hint="eastAsia"/>
        </w:rPr>
        <w:t>Vue</w:t>
      </w:r>
      <w:r w:rsidRPr="00215860">
        <w:rPr>
          <w:rFonts w:hint="eastAsia"/>
        </w:rPr>
        <w:t>语法基础上发展起来的</w:t>
      </w:r>
      <w:proofErr w:type="gramStart"/>
      <w:r w:rsidRPr="00215860">
        <w:rPr>
          <w:rFonts w:hint="eastAsia"/>
        </w:rPr>
        <w:t>跨端开发</w:t>
      </w:r>
      <w:proofErr w:type="gramEnd"/>
      <w:r w:rsidRPr="00215860">
        <w:rPr>
          <w:rFonts w:hint="eastAsia"/>
        </w:rPr>
        <w:t>框架，支持开发者通过一套代码同时面向多种移动</w:t>
      </w:r>
      <w:proofErr w:type="gramStart"/>
      <w:r w:rsidRPr="00215860">
        <w:rPr>
          <w:rFonts w:hint="eastAsia"/>
        </w:rPr>
        <w:t>端运行</w:t>
      </w:r>
      <w:proofErr w:type="gramEnd"/>
      <w:r w:rsidRPr="00215860">
        <w:rPr>
          <w:rFonts w:hint="eastAsia"/>
        </w:rPr>
        <w:t>环境进行构建，适合需要兼顾开发效率与多端适配能力的应用场景。两者都以组件化思想为核心，能够将页面拆分为结构清晰、职责明确的独立模块，从而降低前端系统的复杂度。</w:t>
      </w:r>
    </w:p>
    <w:p w14:paraId="53FD2E02" w14:textId="4B157E2C" w:rsidR="00733FFF" w:rsidRPr="00215860" w:rsidRDefault="006E02F3" w:rsidP="00354F3C">
      <w:pPr>
        <w:pStyle w:val="affff1"/>
        <w:ind w:firstLine="480"/>
      </w:pPr>
      <w:r w:rsidRPr="00215860">
        <w:rPr>
          <w:rFonts w:hint="eastAsia"/>
        </w:rPr>
        <w:t>本系统在前端采用“双端分离”的实现方式，其中用户端基于</w:t>
      </w:r>
      <w:proofErr w:type="spellStart"/>
      <w:r w:rsidRPr="00215860">
        <w:rPr>
          <w:rFonts w:hint="eastAsia"/>
        </w:rPr>
        <w:t>uni</w:t>
      </w:r>
      <w:proofErr w:type="spellEnd"/>
      <w:r w:rsidRPr="00215860">
        <w:rPr>
          <w:rFonts w:hint="eastAsia"/>
        </w:rPr>
        <w:t>-app</w:t>
      </w:r>
      <w:r w:rsidRPr="00215860">
        <w:rPr>
          <w:rFonts w:hint="eastAsia"/>
        </w:rPr>
        <w:t>开发，主要面向日常饮食记录和健康数据查看场景；管理端基于</w:t>
      </w:r>
      <w:r w:rsidRPr="00215860">
        <w:rPr>
          <w:rFonts w:hint="eastAsia"/>
        </w:rPr>
        <w:t>Vue3</w:t>
      </w:r>
      <w:r w:rsidRPr="00215860">
        <w:rPr>
          <w:rFonts w:hint="eastAsia"/>
        </w:rPr>
        <w:t>开发，主要面向后台数据治理与系统维护场景。</w:t>
      </w:r>
      <w:proofErr w:type="gramStart"/>
      <w:r w:rsidRPr="00215860">
        <w:rPr>
          <w:rFonts w:hint="eastAsia"/>
        </w:rPr>
        <w:t>用户端更强调</w:t>
      </w:r>
      <w:proofErr w:type="gramEnd"/>
      <w:r w:rsidRPr="00215860">
        <w:rPr>
          <w:rFonts w:hint="eastAsia"/>
        </w:rPr>
        <w:t>移动端交互便捷性，需要支持用户随时进行饮食录入、食物查询、统计查看和</w:t>
      </w:r>
      <w:r w:rsidRPr="00215860">
        <w:rPr>
          <w:rFonts w:hint="eastAsia"/>
        </w:rPr>
        <w:t>AI</w:t>
      </w:r>
      <w:r w:rsidRPr="00215860">
        <w:rPr>
          <w:rFonts w:hint="eastAsia"/>
        </w:rPr>
        <w:t>问答，因此</w:t>
      </w:r>
      <w:proofErr w:type="spellStart"/>
      <w:r w:rsidRPr="00215860">
        <w:rPr>
          <w:rFonts w:hint="eastAsia"/>
        </w:rPr>
        <w:t>uni</w:t>
      </w:r>
      <w:proofErr w:type="spellEnd"/>
      <w:r w:rsidRPr="00215860">
        <w:rPr>
          <w:rFonts w:hint="eastAsia"/>
        </w:rPr>
        <w:t>-app</w:t>
      </w:r>
      <w:proofErr w:type="gramStart"/>
      <w:r w:rsidRPr="00215860">
        <w:rPr>
          <w:rFonts w:hint="eastAsia"/>
        </w:rPr>
        <w:t>的跨端与</w:t>
      </w:r>
      <w:proofErr w:type="gramEnd"/>
      <w:r w:rsidRPr="00215860">
        <w:rPr>
          <w:rFonts w:hint="eastAsia"/>
        </w:rPr>
        <w:t>移动适配优势能够较好满足系统需求。管理端则更关注数据列表展示、表单维护、权限操作和配置管理，</w:t>
      </w:r>
      <w:r w:rsidRPr="00215860">
        <w:rPr>
          <w:rFonts w:hint="eastAsia"/>
        </w:rPr>
        <w:t>Vue3</w:t>
      </w:r>
      <w:r w:rsidRPr="00215860">
        <w:rPr>
          <w:rFonts w:hint="eastAsia"/>
        </w:rPr>
        <w:t>结合现代前端构建工具和组件库，能够快速实现结构清晰、交互规范的后台管理界面。通过同时引入</w:t>
      </w:r>
      <w:r w:rsidRPr="00215860">
        <w:rPr>
          <w:rFonts w:hint="eastAsia"/>
        </w:rPr>
        <w:t>Vue3</w:t>
      </w:r>
      <w:r w:rsidRPr="00215860">
        <w:rPr>
          <w:rFonts w:hint="eastAsia"/>
        </w:rPr>
        <w:t>与</w:t>
      </w:r>
      <w:proofErr w:type="spellStart"/>
      <w:r w:rsidRPr="00215860">
        <w:rPr>
          <w:rFonts w:hint="eastAsia"/>
        </w:rPr>
        <w:t>uni</w:t>
      </w:r>
      <w:proofErr w:type="spellEnd"/>
      <w:r w:rsidRPr="00215860">
        <w:rPr>
          <w:rFonts w:hint="eastAsia"/>
        </w:rPr>
        <w:t>-app</w:t>
      </w:r>
      <w:r w:rsidRPr="00215860">
        <w:rPr>
          <w:rFonts w:hint="eastAsia"/>
        </w:rPr>
        <w:t>，本系统既具备移动端便捷记录能力，又能满足后台管理需求，从而形成较完整的前端应用体系</w:t>
      </w:r>
      <w:r w:rsidR="004003ED" w:rsidRPr="00215860">
        <w:t>。</w:t>
      </w:r>
    </w:p>
    <w:p w14:paraId="32DADC1E" w14:textId="3065A876" w:rsidR="00733FFF" w:rsidRDefault="006E02F3" w:rsidP="00354F3C">
      <w:pPr>
        <w:pStyle w:val="2"/>
      </w:pPr>
      <w:bookmarkStart w:id="12" w:name="_Toc227292285"/>
      <w:r w:rsidRPr="006E02F3">
        <w:rPr>
          <w:rFonts w:hint="eastAsia"/>
        </w:rPr>
        <w:t>JWT身份认证技术</w:t>
      </w:r>
      <w:bookmarkEnd w:id="12"/>
    </w:p>
    <w:p w14:paraId="308506B0" w14:textId="167DD304" w:rsidR="006E02F3" w:rsidRPr="006E02F3" w:rsidRDefault="006E02F3" w:rsidP="00354F3C">
      <w:pPr>
        <w:pStyle w:val="affff1"/>
        <w:ind w:firstLine="480"/>
      </w:pPr>
      <w:r w:rsidRPr="006E02F3">
        <w:rPr>
          <w:rFonts w:hint="eastAsia"/>
        </w:rPr>
        <w:t>JWT</w:t>
      </w:r>
      <w:r w:rsidRPr="006E02F3">
        <w:rPr>
          <w:rFonts w:hint="eastAsia"/>
        </w:rPr>
        <w:t>（</w:t>
      </w:r>
      <w:r w:rsidRPr="006E02F3">
        <w:rPr>
          <w:rFonts w:hint="eastAsia"/>
        </w:rPr>
        <w:t>JSON Web Token</w:t>
      </w:r>
      <w:r w:rsidRPr="006E02F3">
        <w:rPr>
          <w:rFonts w:hint="eastAsia"/>
        </w:rPr>
        <w:t>）是一种基于</w:t>
      </w:r>
      <w:r w:rsidRPr="006E02F3">
        <w:rPr>
          <w:rFonts w:hint="eastAsia"/>
        </w:rPr>
        <w:t>JSON</w:t>
      </w:r>
      <w:r w:rsidRPr="006E02F3">
        <w:rPr>
          <w:rFonts w:hint="eastAsia"/>
        </w:rPr>
        <w:t>格式进行信息安全传输的身份认证技术，广泛应用于前后端分离架构中。其核心思想是在用户登录成功后，由服务器根据用户身份信息生成一个具备签名校验能力的令牌，并将其返回给客户端；客户端在后续访问受保护资源时，只需在请求头中携带该令牌，服务器即可通过解析与校验完成身份确认，而不必在服务端额外保存传统会话状态。相较于基于</w:t>
      </w:r>
      <w:r w:rsidRPr="006E02F3">
        <w:rPr>
          <w:rFonts w:hint="eastAsia"/>
        </w:rPr>
        <w:t>Session</w:t>
      </w:r>
      <w:r w:rsidRPr="006E02F3">
        <w:rPr>
          <w:rFonts w:hint="eastAsia"/>
        </w:rPr>
        <w:t>的认证方式，</w:t>
      </w:r>
      <w:r w:rsidRPr="006E02F3">
        <w:rPr>
          <w:rFonts w:hint="eastAsia"/>
        </w:rPr>
        <w:t>JWT</w:t>
      </w:r>
      <w:r w:rsidRPr="006E02F3">
        <w:rPr>
          <w:rFonts w:hint="eastAsia"/>
        </w:rPr>
        <w:t>更适合接口化、跨端化的系统架构，能够降低服务端会话维护成本并提升系统扩展灵活性。</w:t>
      </w:r>
    </w:p>
    <w:p w14:paraId="280B4C61" w14:textId="7131CD5B" w:rsidR="00733FFF" w:rsidRDefault="006E02F3" w:rsidP="00354F3C">
      <w:pPr>
        <w:pStyle w:val="affff1"/>
        <w:ind w:firstLine="480"/>
      </w:pPr>
      <w:r w:rsidRPr="006E02F3">
        <w:rPr>
          <w:rFonts w:hint="eastAsia"/>
        </w:rPr>
        <w:t>在个人健康饮食记录系统中，</w:t>
      </w:r>
      <w:r w:rsidRPr="006E02F3">
        <w:rPr>
          <w:rFonts w:hint="eastAsia"/>
        </w:rPr>
        <w:t>JWT</w:t>
      </w:r>
      <w:r w:rsidRPr="006E02F3">
        <w:rPr>
          <w:rFonts w:hint="eastAsia"/>
        </w:rPr>
        <w:t>技术主要用于实现普通用户端和管理端的统一认证控制。系统在用户或管理员登录成功后生成对应类型的令牌，客户端在调用需要授权的接口时携带该令牌，后端再通过</w:t>
      </w:r>
      <w:proofErr w:type="gramStart"/>
      <w:r w:rsidRPr="006E02F3">
        <w:rPr>
          <w:rFonts w:hint="eastAsia"/>
        </w:rPr>
        <w:t>装饰器</w:t>
      </w:r>
      <w:proofErr w:type="gramEnd"/>
      <w:r w:rsidRPr="006E02F3">
        <w:rPr>
          <w:rFonts w:hint="eastAsia"/>
        </w:rPr>
        <w:t>或中间层逻辑校验其合法性，并依据角色信息决定是否允许访问目标资源。由于本系统同时包含用户端和后台管理端，且两类角色的权限范围存在明显差异，因此引入</w:t>
      </w:r>
      <w:r w:rsidRPr="006E02F3">
        <w:rPr>
          <w:rFonts w:hint="eastAsia"/>
        </w:rPr>
        <w:t>JWT</w:t>
      </w:r>
      <w:r w:rsidRPr="006E02F3">
        <w:rPr>
          <w:rFonts w:hint="eastAsia"/>
        </w:rPr>
        <w:t>不仅能够满足基本登录状态保持需求，还能为用户权限控制、管理员权限划分以及敏感接口保护提供技术支撑。该技术的应用使系统身份认证机制更加清晰，也更符合现代</w:t>
      </w:r>
      <w:r w:rsidRPr="006E02F3">
        <w:rPr>
          <w:rFonts w:hint="eastAsia"/>
        </w:rPr>
        <w:t>Web</w:t>
      </w:r>
      <w:r w:rsidRPr="006E02F3">
        <w:rPr>
          <w:rFonts w:hint="eastAsia"/>
        </w:rPr>
        <w:t>应用的实现方式</w:t>
      </w:r>
      <w:r w:rsidR="004003ED">
        <w:t>。</w:t>
      </w:r>
    </w:p>
    <w:p w14:paraId="547DF137" w14:textId="77777777" w:rsidR="00733FFF" w:rsidRDefault="004003ED" w:rsidP="00354F3C">
      <w:pPr>
        <w:pStyle w:val="affff1"/>
        <w:ind w:firstLine="480"/>
      </w:pPr>
      <w:r>
        <w:br w:type="page"/>
      </w:r>
    </w:p>
    <w:p w14:paraId="7E9BABDC" w14:textId="77777777" w:rsidR="00733FFF" w:rsidRDefault="004003ED" w:rsidP="00354F3C">
      <w:pPr>
        <w:pStyle w:val="1"/>
      </w:pPr>
      <w:bookmarkStart w:id="13" w:name="_Toc227292286"/>
      <w:r>
        <w:lastRenderedPageBreak/>
        <w:t>系统需求分析</w:t>
      </w:r>
      <w:bookmarkEnd w:id="13"/>
    </w:p>
    <w:p w14:paraId="3740E17B" w14:textId="77777777" w:rsidR="00733FFF" w:rsidRDefault="004003ED" w:rsidP="00354F3C">
      <w:pPr>
        <w:pStyle w:val="2"/>
      </w:pPr>
      <w:bookmarkStart w:id="14" w:name="_Toc227292287"/>
      <w:r>
        <w:t>可行性分析</w:t>
      </w:r>
      <w:bookmarkEnd w:id="14"/>
    </w:p>
    <w:p w14:paraId="4F16F6C3" w14:textId="48839B85" w:rsidR="00733FFF" w:rsidRDefault="00F51E25" w:rsidP="00354F3C">
      <w:pPr>
        <w:pStyle w:val="affff1"/>
        <w:ind w:firstLine="480"/>
      </w:pPr>
      <w:r w:rsidRPr="00F51E25">
        <w:rPr>
          <w:rFonts w:hint="eastAsia"/>
        </w:rPr>
        <w:t>个人健康饮食记录系统的设计与实现具有较高可行性。近年来，随着移动互联网、前后端分离开发模式、营养健康分析方法以及人工智能技术的不断发展，个人健康管理类系统已经具备了较成熟的技术支撑条件。同时，随着人们健康意识的不断增强，用户对于饮食记录、营养分析、体重管理和个性化健康建议等功能的需求也日益增长，这为本系统的建设与应用提供了现实基础。</w:t>
      </w:r>
    </w:p>
    <w:p w14:paraId="3F0570D4" w14:textId="77777777" w:rsidR="00733FFF" w:rsidRDefault="004003ED" w:rsidP="00986653">
      <w:pPr>
        <w:pStyle w:val="3"/>
      </w:pPr>
      <w:bookmarkStart w:id="15" w:name="_Toc227292288"/>
      <w:r>
        <w:t>技术可行性</w:t>
      </w:r>
      <w:bookmarkEnd w:id="15"/>
    </w:p>
    <w:p w14:paraId="16051921" w14:textId="4CC3F314" w:rsidR="00F51E25" w:rsidRPr="00F51E25" w:rsidRDefault="00F51E25" w:rsidP="00354F3C">
      <w:pPr>
        <w:pStyle w:val="affff1"/>
        <w:ind w:firstLine="480"/>
      </w:pPr>
      <w:r w:rsidRPr="00F51E25">
        <w:rPr>
          <w:rFonts w:hint="eastAsia"/>
        </w:rPr>
        <w:t>个人健康饮食记录系统在技术实现上具有较高可行性。当前移动互联网、前后端分离开发模式以及人工智能辅助分析技术的发展，为健康管理类系统的实现提供了较成熟的技术基础。本系统后端采用</w:t>
      </w:r>
      <w:r w:rsidRPr="00F51E25">
        <w:rPr>
          <w:rFonts w:hint="eastAsia"/>
        </w:rPr>
        <w:t>Flask</w:t>
      </w:r>
      <w:r w:rsidRPr="00F51E25">
        <w:rPr>
          <w:rFonts w:hint="eastAsia"/>
        </w:rPr>
        <w:t>框架构建</w:t>
      </w:r>
      <w:r w:rsidRPr="00F51E25">
        <w:rPr>
          <w:rFonts w:hint="eastAsia"/>
        </w:rPr>
        <w:t>RESTful</w:t>
      </w:r>
      <w:r w:rsidRPr="00F51E25">
        <w:rPr>
          <w:rFonts w:hint="eastAsia"/>
        </w:rPr>
        <w:t>接口服务，并结合</w:t>
      </w:r>
      <w:proofErr w:type="spellStart"/>
      <w:r w:rsidRPr="00F51E25">
        <w:rPr>
          <w:rFonts w:hint="eastAsia"/>
        </w:rPr>
        <w:t>SQLAlchem</w:t>
      </w:r>
      <w:proofErr w:type="spellEnd"/>
      <w:r w:rsidRPr="00F51E25">
        <w:rPr>
          <w:rFonts w:hint="eastAsia"/>
        </w:rPr>
        <w:t>完成数据模型映射与业务数据持久化；在身份认证方面使用</w:t>
      </w:r>
      <w:r w:rsidRPr="00F51E25">
        <w:rPr>
          <w:rFonts w:hint="eastAsia"/>
        </w:rPr>
        <w:t>JWT</w:t>
      </w:r>
      <w:r w:rsidRPr="00F51E25">
        <w:rPr>
          <w:rFonts w:hint="eastAsia"/>
        </w:rPr>
        <w:t>机制对普通用户和管理员进行访问控制；用户</w:t>
      </w:r>
      <w:proofErr w:type="gramStart"/>
      <w:r w:rsidRPr="00F51E25">
        <w:rPr>
          <w:rFonts w:hint="eastAsia"/>
        </w:rPr>
        <w:t>端采用</w:t>
      </w:r>
      <w:proofErr w:type="spellStart"/>
      <w:proofErr w:type="gramEnd"/>
      <w:r w:rsidRPr="00F51E25">
        <w:rPr>
          <w:rFonts w:hint="eastAsia"/>
        </w:rPr>
        <w:t>uni</w:t>
      </w:r>
      <w:proofErr w:type="spellEnd"/>
      <w:r w:rsidRPr="00F51E25">
        <w:rPr>
          <w:rFonts w:hint="eastAsia"/>
        </w:rPr>
        <w:t>-app</w:t>
      </w:r>
      <w:r w:rsidRPr="00F51E25">
        <w:rPr>
          <w:rFonts w:hint="eastAsia"/>
        </w:rPr>
        <w:t>构建移动端页面，便于用户在日常生活场景下完成饮食记录与健康信息查看；管理</w:t>
      </w:r>
      <w:proofErr w:type="gramStart"/>
      <w:r w:rsidRPr="00F51E25">
        <w:rPr>
          <w:rFonts w:hint="eastAsia"/>
        </w:rPr>
        <w:t>端采用</w:t>
      </w:r>
      <w:proofErr w:type="gramEnd"/>
      <w:r w:rsidRPr="00F51E25">
        <w:rPr>
          <w:rFonts w:hint="eastAsia"/>
        </w:rPr>
        <w:t>Vue3</w:t>
      </w:r>
      <w:r w:rsidRPr="00F51E25">
        <w:rPr>
          <w:rFonts w:hint="eastAsia"/>
        </w:rPr>
        <w:t>、</w:t>
      </w:r>
      <w:r w:rsidRPr="00F51E25">
        <w:rPr>
          <w:rFonts w:hint="eastAsia"/>
        </w:rPr>
        <w:t>Vite</w:t>
      </w:r>
      <w:r w:rsidRPr="00F51E25">
        <w:rPr>
          <w:rFonts w:hint="eastAsia"/>
        </w:rPr>
        <w:t>和</w:t>
      </w:r>
      <w:r w:rsidRPr="00F51E25">
        <w:rPr>
          <w:rFonts w:hint="eastAsia"/>
        </w:rPr>
        <w:t>Element Plus</w:t>
      </w:r>
      <w:r w:rsidRPr="00F51E25">
        <w:rPr>
          <w:rFonts w:hint="eastAsia"/>
        </w:rPr>
        <w:t>实现后台管理页面，能够较好满足系统维护、数据治理与配置管理的需要。</w:t>
      </w:r>
    </w:p>
    <w:p w14:paraId="4EC654A0" w14:textId="14512E58" w:rsidR="00733FFF" w:rsidRDefault="00F51E25" w:rsidP="00354F3C">
      <w:pPr>
        <w:pStyle w:val="affff1"/>
        <w:ind w:firstLine="480"/>
      </w:pPr>
      <w:r w:rsidRPr="00F51E25">
        <w:rPr>
          <w:rFonts w:hint="eastAsia"/>
        </w:rPr>
        <w:t>从核心业务实现角度看，系统已具备较完整的技术落地基础。后端已经实现用户注册登录、身体档案维护、</w:t>
      </w:r>
      <w:r w:rsidRPr="00F51E25">
        <w:rPr>
          <w:rFonts w:hint="eastAsia"/>
        </w:rPr>
        <w:t>BMI</w:t>
      </w:r>
      <w:r w:rsidRPr="00F51E25">
        <w:rPr>
          <w:rFonts w:hint="eastAsia"/>
        </w:rPr>
        <w:t>与</w:t>
      </w:r>
      <w:r w:rsidRPr="00F51E25">
        <w:rPr>
          <w:rFonts w:hint="eastAsia"/>
        </w:rPr>
        <w:t>BMR</w:t>
      </w:r>
      <w:r w:rsidRPr="00F51E25">
        <w:rPr>
          <w:rFonts w:hint="eastAsia"/>
        </w:rPr>
        <w:t>计算、每日推荐热量计算、饮食记录增删改查、食物库检索、营养统计分析、</w:t>
      </w:r>
      <w:r w:rsidRPr="00F51E25">
        <w:rPr>
          <w:rFonts w:hint="eastAsia"/>
        </w:rPr>
        <w:t>AI</w:t>
      </w:r>
      <w:r w:rsidRPr="00F51E25">
        <w:rPr>
          <w:rFonts w:hint="eastAsia"/>
        </w:rPr>
        <w:t>饮食建议与后台管理等主要功能，并通过身体状态快照机制将饮食记录与用户当时的身体状态绑定，增强了历史分析的一致性与可解释性。与此同时，系统还集成了可配置的大语言模型接口，可根据用户摄入数据、健康目标与身体指标生成饮食评价与建议。因此，从开发框架成熟度、系统实现完整度以及技术协同能力来看，本系统具备良好的技术可行性。</w:t>
      </w:r>
    </w:p>
    <w:p w14:paraId="29A94F46" w14:textId="77777777" w:rsidR="00733FFF" w:rsidRDefault="004003ED" w:rsidP="00986653">
      <w:pPr>
        <w:pStyle w:val="3"/>
      </w:pPr>
      <w:bookmarkStart w:id="16" w:name="_Toc227292289"/>
      <w:r>
        <w:t>经济可行性</w:t>
      </w:r>
      <w:bookmarkEnd w:id="16"/>
    </w:p>
    <w:p w14:paraId="4645A30F" w14:textId="5EBA39D9" w:rsidR="00F51E25" w:rsidRPr="00F51E25" w:rsidRDefault="00F51E25" w:rsidP="00354F3C">
      <w:pPr>
        <w:pStyle w:val="affff1"/>
        <w:ind w:firstLine="480"/>
      </w:pPr>
      <w:r w:rsidRPr="00F51E25">
        <w:rPr>
          <w:rFonts w:hint="eastAsia"/>
        </w:rPr>
        <w:t>从经济投入角度分析，本系统具备较好的经济可行性。系统采用的</w:t>
      </w:r>
      <w:r w:rsidRPr="00F51E25">
        <w:rPr>
          <w:rFonts w:hint="eastAsia"/>
        </w:rPr>
        <w:t>Flask</w:t>
      </w:r>
      <w:r w:rsidRPr="00F51E25">
        <w:rPr>
          <w:rFonts w:hint="eastAsia"/>
        </w:rPr>
        <w:t>、</w:t>
      </w:r>
      <w:r w:rsidRPr="00F51E25">
        <w:rPr>
          <w:rFonts w:hint="eastAsia"/>
        </w:rPr>
        <w:t>Vue3</w:t>
      </w:r>
      <w:r w:rsidRPr="00F51E25">
        <w:rPr>
          <w:rFonts w:hint="eastAsia"/>
        </w:rPr>
        <w:t>、</w:t>
      </w:r>
      <w:proofErr w:type="spellStart"/>
      <w:r w:rsidRPr="00F51E25">
        <w:rPr>
          <w:rFonts w:hint="eastAsia"/>
        </w:rPr>
        <w:t>uni</w:t>
      </w:r>
      <w:proofErr w:type="spellEnd"/>
      <w:r w:rsidRPr="00F51E25">
        <w:rPr>
          <w:rFonts w:hint="eastAsia"/>
        </w:rPr>
        <w:t>-app</w:t>
      </w:r>
      <w:r w:rsidRPr="00F51E25">
        <w:rPr>
          <w:rFonts w:hint="eastAsia"/>
        </w:rPr>
        <w:t>、</w:t>
      </w:r>
      <w:r w:rsidRPr="00F51E25">
        <w:rPr>
          <w:rFonts w:hint="eastAsia"/>
        </w:rPr>
        <w:t>Element Plus</w:t>
      </w:r>
      <w:r w:rsidRPr="00F51E25">
        <w:rPr>
          <w:rFonts w:hint="eastAsia"/>
        </w:rPr>
        <w:t>、</w:t>
      </w:r>
      <w:proofErr w:type="spellStart"/>
      <w:r w:rsidRPr="00F51E25">
        <w:rPr>
          <w:rFonts w:hint="eastAsia"/>
        </w:rPr>
        <w:t>Pinia</w:t>
      </w:r>
      <w:proofErr w:type="spellEnd"/>
      <w:r w:rsidRPr="00F51E25">
        <w:rPr>
          <w:rFonts w:hint="eastAsia"/>
        </w:rPr>
        <w:t>和</w:t>
      </w:r>
      <w:r w:rsidRPr="00F51E25">
        <w:rPr>
          <w:rFonts w:hint="eastAsia"/>
        </w:rPr>
        <w:t>SQLite</w:t>
      </w:r>
      <w:r w:rsidRPr="00F51E25">
        <w:rPr>
          <w:rFonts w:hint="eastAsia"/>
        </w:rPr>
        <w:t>等技术均为开源框架或低成本开发工具，不需要采购昂贵的软件授权或专用数据库服务，即可完成系统开发、部署与演示运行。对于毕业设计项目和中小规模原型系统而言，这种技术选型能够在保证功能完整性的同时有效降低开发成本与运行门槛。</w:t>
      </w:r>
    </w:p>
    <w:p w14:paraId="093593E8" w14:textId="78915728" w:rsidR="00733FFF" w:rsidRDefault="00F51E25" w:rsidP="00354F3C">
      <w:pPr>
        <w:pStyle w:val="affff1"/>
        <w:ind w:firstLine="480"/>
        <w:rPr>
          <w:rFonts w:eastAsia="Segoe UI"/>
          <w:color w:val="1F2328"/>
          <w:sz w:val="19"/>
          <w:szCs w:val="19"/>
          <w:shd w:val="clear" w:color="auto" w:fill="FFFFFF"/>
        </w:rPr>
      </w:pPr>
      <w:r w:rsidRPr="00F51E25">
        <w:rPr>
          <w:rFonts w:hint="eastAsia"/>
        </w:rPr>
        <w:t>此外，系统的整体部署要求较低，后端服务和数据库可在普通开发环境中运行，食物数据也可通过本地脚本和</w:t>
      </w:r>
      <w:r w:rsidRPr="00F51E25">
        <w:rPr>
          <w:rFonts w:hint="eastAsia"/>
        </w:rPr>
        <w:t>CSV</w:t>
      </w:r>
      <w:r w:rsidRPr="00F51E25">
        <w:rPr>
          <w:rFonts w:hint="eastAsia"/>
        </w:rPr>
        <w:t>数据源完成导入，减少了额外的数据采集与系统集成支出。虽然</w:t>
      </w:r>
      <w:r w:rsidRPr="00F51E25">
        <w:rPr>
          <w:rFonts w:hint="eastAsia"/>
        </w:rPr>
        <w:t>AI</w:t>
      </w:r>
      <w:r w:rsidRPr="00F51E25">
        <w:rPr>
          <w:rFonts w:hint="eastAsia"/>
        </w:rPr>
        <w:t>辅助功能依赖外部模型接口，但系统已设计全局开关、每日调用限额、模型配置与历史记录等控制机制，能够在满足智能分析需求的同时对调用成本进行约束。综合来看，本系统在开发成本、运行成本与后续扩展成本方面均处于可接受</w:t>
      </w:r>
      <w:r w:rsidRPr="00F51E25">
        <w:rPr>
          <w:rFonts w:hint="eastAsia"/>
        </w:rPr>
        <w:lastRenderedPageBreak/>
        <w:t>范围内，因此具有较强的经济可行性</w:t>
      </w:r>
      <w:r w:rsidR="004003ED">
        <w:t>。</w:t>
      </w:r>
    </w:p>
    <w:p w14:paraId="6777E98B" w14:textId="7942A5E3" w:rsidR="00733FFF" w:rsidRDefault="00F51E25" w:rsidP="00986653">
      <w:pPr>
        <w:pStyle w:val="3"/>
      </w:pPr>
      <w:bookmarkStart w:id="17" w:name="_Toc227292290"/>
      <w:r w:rsidRPr="00F51E25">
        <w:rPr>
          <w:rFonts w:hint="eastAsia"/>
        </w:rPr>
        <w:t>操作可行性</w:t>
      </w:r>
      <w:bookmarkEnd w:id="17"/>
    </w:p>
    <w:p w14:paraId="3E8473EA" w14:textId="28EEBB6D" w:rsidR="00F51E25" w:rsidRPr="00F51E25" w:rsidRDefault="00F51E25" w:rsidP="00354F3C">
      <w:pPr>
        <w:pStyle w:val="affff1"/>
        <w:ind w:firstLine="480"/>
      </w:pPr>
      <w:r w:rsidRPr="00F51E25">
        <w:rPr>
          <w:rFonts w:hint="eastAsia"/>
        </w:rPr>
        <w:t>从操作过程来看，本系统具备较好的使用可行性。对于普通用户而言，系统围绕“注册登录—完善身体档案—记录饮食—查看统计—获取建议”这一主线组织功能流程，页面主要包括首页、饮食记录、食物库、统计分析、</w:t>
      </w:r>
      <w:r w:rsidRPr="00F51E25">
        <w:rPr>
          <w:rFonts w:hint="eastAsia"/>
        </w:rPr>
        <w:t>AI</w:t>
      </w:r>
      <w:r w:rsidRPr="00F51E25">
        <w:rPr>
          <w:rFonts w:hint="eastAsia"/>
        </w:rPr>
        <w:t>助手和个人中心等模块，功能入口清晰，符合移动</w:t>
      </w:r>
      <w:proofErr w:type="gramStart"/>
      <w:r w:rsidRPr="00F51E25">
        <w:rPr>
          <w:rFonts w:hint="eastAsia"/>
        </w:rPr>
        <w:t>端用户</w:t>
      </w:r>
      <w:proofErr w:type="gramEnd"/>
      <w:r w:rsidRPr="00F51E25">
        <w:rPr>
          <w:rFonts w:hint="eastAsia"/>
        </w:rPr>
        <w:t>的日常使用习惯。用户只需通过选择日期和餐次、搜索食物、输入食用重量等简单操作，即可完成饮食记录，并实时查看热量摄入、营养素占比和饮食分析结果，整体学习成本较低。</w:t>
      </w:r>
    </w:p>
    <w:p w14:paraId="16C13D74" w14:textId="321D6144" w:rsidR="00733FFF" w:rsidRDefault="00F51E25" w:rsidP="00354F3C">
      <w:pPr>
        <w:pStyle w:val="affff1"/>
        <w:ind w:firstLine="480"/>
      </w:pPr>
      <w:r w:rsidRPr="00F51E25">
        <w:rPr>
          <w:rFonts w:hint="eastAsia"/>
        </w:rPr>
        <w:t>对于管理员而言，系统提供独立的后台管理入口，并采用较为规范的后台界面布局形式，支持数据概览、用户管理、食物管理、分类管理、系统配置、操作日志和</w:t>
      </w:r>
      <w:r w:rsidRPr="00F51E25">
        <w:rPr>
          <w:rFonts w:hint="eastAsia"/>
        </w:rPr>
        <w:t>AI</w:t>
      </w:r>
      <w:r w:rsidRPr="00F51E25">
        <w:rPr>
          <w:rFonts w:hint="eastAsia"/>
        </w:rPr>
        <w:t>统计等功能。管理员可通过列表检索、分页查看、表单编辑和权限控制等方式完成系统维护工作，操作逻辑较为直观。同时，系统在前后端结构划分、接口组织和数据维护流程方面也较为清晰，便于开发者进行后续迭代和维护。因此，从普通用户使用、后台管理和系统维护三个层面来看，本系统均具备良好的操作可行性</w:t>
      </w:r>
      <w:r w:rsidR="004003ED">
        <w:t>。</w:t>
      </w:r>
    </w:p>
    <w:p w14:paraId="0E5F42AA" w14:textId="57DB081D" w:rsidR="00733FFF" w:rsidRDefault="00F51E25" w:rsidP="00354F3C">
      <w:pPr>
        <w:pStyle w:val="2"/>
      </w:pPr>
      <w:bookmarkStart w:id="18" w:name="_Toc227292291"/>
      <w:r w:rsidRPr="00F51E25">
        <w:rPr>
          <w:rFonts w:hint="eastAsia"/>
        </w:rPr>
        <w:t>功能需求分析</w:t>
      </w:r>
      <w:bookmarkEnd w:id="18"/>
    </w:p>
    <w:p w14:paraId="0093B307" w14:textId="25EDECF0" w:rsidR="00733FFF" w:rsidRDefault="00F51E25" w:rsidP="00986653">
      <w:pPr>
        <w:pStyle w:val="3"/>
      </w:pPr>
      <w:bookmarkStart w:id="19" w:name="_Toc227292292"/>
      <w:r>
        <w:t>用户端功能性需求</w:t>
      </w:r>
      <w:bookmarkEnd w:id="19"/>
    </w:p>
    <w:p w14:paraId="5F9529CA" w14:textId="452C225E" w:rsidR="00F51E25" w:rsidRPr="00F51E25" w:rsidRDefault="00F51E25" w:rsidP="00354F3C">
      <w:pPr>
        <w:pStyle w:val="affff1"/>
        <w:ind w:firstLine="480"/>
      </w:pPr>
      <w:r w:rsidRPr="00F51E25">
        <w:rPr>
          <w:rFonts w:hint="eastAsia"/>
        </w:rPr>
        <w:t>个人健康饮食记录系统的主要服务对象是普通用户，其核心目标是帮助用户更方便地完成饮食记录、健康状态维护和营养分析，并借助</w:t>
      </w:r>
      <w:r w:rsidRPr="00F51E25">
        <w:rPr>
          <w:rFonts w:hint="eastAsia"/>
        </w:rPr>
        <w:t>AI</w:t>
      </w:r>
      <w:r w:rsidRPr="00F51E25">
        <w:rPr>
          <w:rFonts w:hint="eastAsia"/>
        </w:rPr>
        <w:t>降低健康数据理解门槛。结合当前系统的页面设计与接口实现情况，用户</w:t>
      </w:r>
      <w:proofErr w:type="gramStart"/>
      <w:r w:rsidRPr="00F51E25">
        <w:rPr>
          <w:rFonts w:hint="eastAsia"/>
        </w:rPr>
        <w:t>端需要</w:t>
      </w:r>
      <w:proofErr w:type="gramEnd"/>
      <w:r w:rsidRPr="00F51E25">
        <w:rPr>
          <w:rFonts w:hint="eastAsia"/>
        </w:rPr>
        <w:t>满足用户日常饮食管理过程中的主要业务需求，具体包括以下几个方面。</w:t>
      </w:r>
    </w:p>
    <w:p w14:paraId="265686DE" w14:textId="19915CA2" w:rsidR="00F51E25" w:rsidRPr="00F51E25" w:rsidRDefault="00F51E25" w:rsidP="00354F3C">
      <w:pPr>
        <w:pStyle w:val="affff1"/>
        <w:ind w:firstLine="480"/>
      </w:pPr>
      <w:r w:rsidRPr="00F51E25">
        <w:rPr>
          <w:rFonts w:hint="eastAsia"/>
        </w:rPr>
        <w:t>在账户使用方面，系统应提供注册、登录和密码重置等基础功能，便于用户建立个人账户并安全地使用系统服务。考虑到健康管理具有较强个体差异性，系统在用户注册或首次使用过程中，还需要同步采集性别、生日、身高、体重、活动水平和健康目标等身体档案信息，以便后续计算</w:t>
      </w:r>
      <w:r w:rsidRPr="00F51E25">
        <w:rPr>
          <w:rFonts w:hint="eastAsia"/>
        </w:rPr>
        <w:t>BMI</w:t>
      </w:r>
      <w:r w:rsidRPr="00F51E25">
        <w:rPr>
          <w:rFonts w:hint="eastAsia"/>
        </w:rPr>
        <w:t>、</w:t>
      </w:r>
      <w:r w:rsidRPr="00F51E25">
        <w:rPr>
          <w:rFonts w:hint="eastAsia"/>
        </w:rPr>
        <w:t>BMR</w:t>
      </w:r>
      <w:r w:rsidRPr="00F51E25">
        <w:rPr>
          <w:rFonts w:hint="eastAsia"/>
        </w:rPr>
        <w:t>和每日推荐热量，为个性化分析提供依据。</w:t>
      </w:r>
    </w:p>
    <w:p w14:paraId="455D49AC" w14:textId="1B1012A7" w:rsidR="00F51E25" w:rsidRPr="00F51E25" w:rsidRDefault="00F51E25" w:rsidP="00354F3C">
      <w:pPr>
        <w:pStyle w:val="affff1"/>
        <w:ind w:firstLine="480"/>
      </w:pPr>
      <w:r w:rsidRPr="00F51E25">
        <w:rPr>
          <w:rFonts w:hint="eastAsia"/>
        </w:rPr>
        <w:t>在健康档案管理方面，系统应支持用户对个人身体信息进行查看与更新，包括身高、体重、年龄相关信息、活动水平、健康目标、热量系数、饮食偏好以及营养素目标比例等内容。当用户关键身体指标发生变化时，系统需要自动更新相关计算结果，并生成对应的身体状态快照，用于保证后续饮食分析与历史记录的一致性。</w:t>
      </w:r>
    </w:p>
    <w:p w14:paraId="005AEEF3" w14:textId="1259D369" w:rsidR="00F51E25" w:rsidRPr="00F51E25" w:rsidRDefault="00F51E25" w:rsidP="00354F3C">
      <w:pPr>
        <w:pStyle w:val="affff1"/>
        <w:ind w:firstLine="480"/>
      </w:pPr>
      <w:r w:rsidRPr="00F51E25">
        <w:rPr>
          <w:rFonts w:hint="eastAsia"/>
        </w:rPr>
        <w:t>在饮食记录方面，系统应支持用户按照日期和餐次对每日摄入情况进行记录。用户能够通过搜索食物、选择食物、输入重量等方式添加饮食记录，并对已有记录进行查询、修改、删除、批量添加和历史复制，从而提升日常记录效率。系统还需要在记录过程中自动完成热量、蛋白质、脂肪和碳水化合物等营养值换算，为后续分析提供</w:t>
      </w:r>
      <w:r w:rsidRPr="00F51E25">
        <w:rPr>
          <w:rFonts w:hint="eastAsia"/>
        </w:rPr>
        <w:lastRenderedPageBreak/>
        <w:t>基础数据。</w:t>
      </w:r>
    </w:p>
    <w:p w14:paraId="4011344E" w14:textId="2CBAB90C" w:rsidR="00F51E25" w:rsidRPr="00F51E25" w:rsidRDefault="00F51E25" w:rsidP="00354F3C">
      <w:pPr>
        <w:pStyle w:val="affff1"/>
        <w:ind w:firstLine="480"/>
      </w:pPr>
      <w:r w:rsidRPr="00F51E25">
        <w:rPr>
          <w:rFonts w:hint="eastAsia"/>
        </w:rPr>
        <w:t>在食物</w:t>
      </w:r>
      <w:proofErr w:type="gramStart"/>
      <w:r w:rsidRPr="00F51E25">
        <w:rPr>
          <w:rFonts w:hint="eastAsia"/>
        </w:rPr>
        <w:t>库使用</w:t>
      </w:r>
      <w:proofErr w:type="gramEnd"/>
      <w:r w:rsidRPr="00F51E25">
        <w:rPr>
          <w:rFonts w:hint="eastAsia"/>
        </w:rPr>
        <w:t>方面，系统应支持用户对食物信息进行检索、分类浏览和详情查看。为了提高记录便利性和系统实用性，还需要提供热门食物展示、食物收藏、相似低热量替代推荐以及较完整的营养成分展示功能，帮助用户在记录饮食的同时更直观地了解不同食物的营养特征。</w:t>
      </w:r>
    </w:p>
    <w:p w14:paraId="65D53535" w14:textId="298C113A" w:rsidR="00F51E25" w:rsidRPr="00F51E25" w:rsidRDefault="00F51E25" w:rsidP="00354F3C">
      <w:pPr>
        <w:pStyle w:val="affff1"/>
        <w:ind w:firstLine="480"/>
      </w:pPr>
      <w:r w:rsidRPr="00F51E25">
        <w:rPr>
          <w:rFonts w:hint="eastAsia"/>
        </w:rPr>
        <w:t>在统计分析方面，系统应能够围绕用户饮食记录和身体状态生成多维</w:t>
      </w:r>
      <w:proofErr w:type="gramStart"/>
      <w:r w:rsidRPr="00F51E25">
        <w:rPr>
          <w:rFonts w:hint="eastAsia"/>
        </w:rPr>
        <w:t>度分析</w:t>
      </w:r>
      <w:proofErr w:type="gramEnd"/>
      <w:r w:rsidRPr="00F51E25">
        <w:rPr>
          <w:rFonts w:hint="eastAsia"/>
        </w:rPr>
        <w:t>结果，包括当日热量汇总、三大营养素摄入情况、最近</w:t>
      </w:r>
      <w:r w:rsidRPr="00F51E25">
        <w:rPr>
          <w:rFonts w:hint="eastAsia"/>
        </w:rPr>
        <w:t>7</w:t>
      </w:r>
      <w:r w:rsidRPr="00F51E25">
        <w:rPr>
          <w:rFonts w:hint="eastAsia"/>
        </w:rPr>
        <w:t>天与最近</w:t>
      </w:r>
      <w:r w:rsidRPr="00F51E25">
        <w:rPr>
          <w:rFonts w:hint="eastAsia"/>
        </w:rPr>
        <w:t>30</w:t>
      </w:r>
      <w:r w:rsidRPr="00F51E25">
        <w:rPr>
          <w:rFonts w:hint="eastAsia"/>
        </w:rPr>
        <w:t>天营养趋势、营养素雷达图、体重变化趋势以及针对当日饮食结构的综合分析。通过这些统计结果，用户能够更清楚地了解自身饮食是否合理，进而辅助形成更健康的饮食习惯。</w:t>
      </w:r>
    </w:p>
    <w:p w14:paraId="5F7C6089" w14:textId="6F6A44D6" w:rsidR="00733FFF" w:rsidRDefault="00F51E25" w:rsidP="00354F3C">
      <w:pPr>
        <w:pStyle w:val="affff1"/>
        <w:ind w:firstLine="480"/>
      </w:pPr>
      <w:r w:rsidRPr="00F51E25">
        <w:rPr>
          <w:rFonts w:hint="eastAsia"/>
        </w:rPr>
        <w:t>在个人中心方面，系统应支持用户查看个人基础信息、</w:t>
      </w:r>
      <w:r w:rsidRPr="00F51E25">
        <w:rPr>
          <w:rFonts w:hint="eastAsia"/>
        </w:rPr>
        <w:t>BMI</w:t>
      </w:r>
      <w:r w:rsidRPr="00F51E25">
        <w:rPr>
          <w:rFonts w:hint="eastAsia"/>
        </w:rPr>
        <w:t>、</w:t>
      </w:r>
      <w:r w:rsidRPr="00F51E25">
        <w:rPr>
          <w:rFonts w:hint="eastAsia"/>
        </w:rPr>
        <w:t>BMR</w:t>
      </w:r>
      <w:r w:rsidRPr="00F51E25">
        <w:rPr>
          <w:rFonts w:hint="eastAsia"/>
        </w:rPr>
        <w:t>、每日目标热量、健康目标、身体历史记录以及相关设置内容，使用户能够从整体上掌握自身身体状态与饮食管理情况</w:t>
      </w:r>
      <w:r w:rsidR="004003ED">
        <w:t>。</w:t>
      </w:r>
    </w:p>
    <w:p w14:paraId="41905757" w14:textId="3CC5094E" w:rsidR="00733FFF" w:rsidRDefault="007B2E43" w:rsidP="00986653">
      <w:pPr>
        <w:pStyle w:val="3"/>
      </w:pPr>
      <w:bookmarkStart w:id="20" w:name="_Toc227292293"/>
      <w:r w:rsidRPr="007B2E43">
        <w:rPr>
          <w:rFonts w:hint="eastAsia"/>
        </w:rPr>
        <w:t>管理端功能需求</w:t>
      </w:r>
      <w:bookmarkEnd w:id="20"/>
    </w:p>
    <w:p w14:paraId="56289384" w14:textId="5262B8D1" w:rsidR="007B2E43" w:rsidRPr="007B2E43" w:rsidRDefault="004003ED" w:rsidP="00354F3C">
      <w:pPr>
        <w:pStyle w:val="affff1"/>
        <w:ind w:firstLine="480"/>
      </w:pPr>
      <w:r>
        <w:t>对</w:t>
      </w:r>
      <w:r w:rsidR="007B2E43" w:rsidRPr="007B2E43">
        <w:rPr>
          <w:rFonts w:hint="eastAsia"/>
        </w:rPr>
        <w:t>除了满足普通用户的饮食管理需求外，系统还需要具备面向平台维护人员的后台管理能力，以支持食物数据维护、用户治理、系统配置和运行监控。结合当前管理端页面和后端接口实现情况，管理端的功能需求主要体现在以下几个方面。</w:t>
      </w:r>
    </w:p>
    <w:p w14:paraId="16597965" w14:textId="61ECBEDB" w:rsidR="007B2E43" w:rsidRPr="007B2E43" w:rsidRDefault="007B2E43" w:rsidP="00354F3C">
      <w:pPr>
        <w:pStyle w:val="affff1"/>
        <w:ind w:firstLine="480"/>
      </w:pPr>
      <w:r w:rsidRPr="007B2E43">
        <w:rPr>
          <w:rFonts w:hint="eastAsia"/>
        </w:rPr>
        <w:t>首先，在管理员认证方面，系统需要提供独立于普通用户的管理员账户体系，并支持首次初始化超级管理员、管理员登录以及基于角色的权限划分。通过将普通管理员与超级管理员进行区分，可以更好地保护系统配置、敏感参数和关键管理操作，降低后台误操作风险。</w:t>
      </w:r>
    </w:p>
    <w:p w14:paraId="7789024A" w14:textId="346F3DE2" w:rsidR="007B2E43" w:rsidRPr="007B2E43" w:rsidRDefault="007B2E43" w:rsidP="00354F3C">
      <w:pPr>
        <w:pStyle w:val="affff1"/>
        <w:ind w:firstLine="480"/>
      </w:pPr>
      <w:r w:rsidRPr="007B2E43">
        <w:rPr>
          <w:rFonts w:hint="eastAsia"/>
        </w:rPr>
        <w:t>其次，在平台概览方面，</w:t>
      </w:r>
      <w:proofErr w:type="gramStart"/>
      <w:r w:rsidRPr="007B2E43">
        <w:rPr>
          <w:rFonts w:hint="eastAsia"/>
        </w:rPr>
        <w:t>管理端应提供</w:t>
      </w:r>
      <w:proofErr w:type="gramEnd"/>
      <w:r w:rsidRPr="007B2E43">
        <w:rPr>
          <w:rFonts w:hint="eastAsia"/>
        </w:rPr>
        <w:t>数据概览功能，用于展示系统当前运行状态，如用户总数、今日新增用户、今日活跃情况、饮食记录数量、</w:t>
      </w:r>
      <w:r w:rsidRPr="007B2E43">
        <w:rPr>
          <w:rFonts w:hint="eastAsia"/>
        </w:rPr>
        <w:t>BMI</w:t>
      </w:r>
      <w:r w:rsidRPr="007B2E43">
        <w:rPr>
          <w:rFonts w:hint="eastAsia"/>
        </w:rPr>
        <w:t>分布以及</w:t>
      </w:r>
      <w:r w:rsidRPr="007B2E43">
        <w:rPr>
          <w:rFonts w:hint="eastAsia"/>
        </w:rPr>
        <w:t>AI</w:t>
      </w:r>
      <w:r w:rsidRPr="007B2E43">
        <w:rPr>
          <w:rFonts w:hint="eastAsia"/>
        </w:rPr>
        <w:t>调用概况等信息，从而帮助管理员快速掌握平台运行情况。</w:t>
      </w:r>
    </w:p>
    <w:p w14:paraId="0535D70F" w14:textId="68C75EF2" w:rsidR="007B2E43" w:rsidRPr="007B2E43" w:rsidRDefault="007B2E43" w:rsidP="00354F3C">
      <w:pPr>
        <w:pStyle w:val="affff1"/>
        <w:ind w:firstLine="480"/>
      </w:pPr>
      <w:r w:rsidRPr="007B2E43">
        <w:rPr>
          <w:rFonts w:hint="eastAsia"/>
        </w:rPr>
        <w:t>在用户管理方面，系统需要支持对普通用户信息进行查询、详情查看、状态管理和冻结控制，便于管理员对异常账号进行处理，维护平台正常运行秩序。对于食物数据管理，系统则需要支持食物信息新增、编辑、删除、审核及分类维护等功能，以保证食物</w:t>
      </w:r>
      <w:proofErr w:type="gramStart"/>
      <w:r w:rsidRPr="007B2E43">
        <w:rPr>
          <w:rFonts w:hint="eastAsia"/>
        </w:rPr>
        <w:t>库数据</w:t>
      </w:r>
      <w:proofErr w:type="gramEnd"/>
      <w:r w:rsidRPr="007B2E43">
        <w:rPr>
          <w:rFonts w:hint="eastAsia"/>
        </w:rPr>
        <w:t>的准确性和可用性。</w:t>
      </w:r>
    </w:p>
    <w:p w14:paraId="6C96B304" w14:textId="11730817" w:rsidR="007B2E43" w:rsidRDefault="007B2E43" w:rsidP="00354F3C">
      <w:pPr>
        <w:pStyle w:val="affff1"/>
        <w:ind w:firstLine="480"/>
      </w:pPr>
      <w:r w:rsidRPr="007B2E43">
        <w:rPr>
          <w:rFonts w:hint="eastAsia"/>
        </w:rPr>
        <w:t>在系统配置方面，后台应支持对</w:t>
      </w:r>
      <w:r w:rsidRPr="007B2E43">
        <w:rPr>
          <w:rFonts w:hint="eastAsia"/>
        </w:rPr>
        <w:t>AI</w:t>
      </w:r>
      <w:r w:rsidRPr="007B2E43">
        <w:rPr>
          <w:rFonts w:hint="eastAsia"/>
        </w:rPr>
        <w:t>功能开关、每日调用限额、模型名称、接口地址、提示词模板以及系统公告等参数进行集中配置，使系统能够根据不同运行阶段灵活调整策略。同时，</w:t>
      </w:r>
      <w:proofErr w:type="gramStart"/>
      <w:r w:rsidRPr="007B2E43">
        <w:rPr>
          <w:rFonts w:hint="eastAsia"/>
        </w:rPr>
        <w:t>管理端还需要</w:t>
      </w:r>
      <w:proofErr w:type="gramEnd"/>
      <w:r w:rsidRPr="007B2E43">
        <w:rPr>
          <w:rFonts w:hint="eastAsia"/>
        </w:rPr>
        <w:t>提供操作日志与</w:t>
      </w:r>
      <w:r w:rsidRPr="007B2E43">
        <w:rPr>
          <w:rFonts w:hint="eastAsia"/>
        </w:rPr>
        <w:t>AI</w:t>
      </w:r>
      <w:r w:rsidRPr="007B2E43">
        <w:rPr>
          <w:rFonts w:hint="eastAsia"/>
        </w:rPr>
        <w:t>调用统计功能，对管理员操作行为和</w:t>
      </w:r>
      <w:r w:rsidRPr="007B2E43">
        <w:rPr>
          <w:rFonts w:hint="eastAsia"/>
        </w:rPr>
        <w:t>AI</w:t>
      </w:r>
      <w:r w:rsidRPr="007B2E43">
        <w:rPr>
          <w:rFonts w:hint="eastAsia"/>
        </w:rPr>
        <w:t>使用情况进行记录与查看，以增强系统运行的可追溯性与可管控性</w:t>
      </w:r>
      <w:r w:rsidR="004003ED">
        <w:t>。</w:t>
      </w:r>
    </w:p>
    <w:p w14:paraId="539CAD48" w14:textId="77777777" w:rsidR="007B2E43" w:rsidRDefault="007B2E43" w:rsidP="00986653">
      <w:pPr>
        <w:pStyle w:val="3"/>
      </w:pPr>
      <w:bookmarkStart w:id="21" w:name="_Toc227292294"/>
      <w:r w:rsidRPr="007B2E43">
        <w:rPr>
          <w:rFonts w:hint="eastAsia"/>
        </w:rPr>
        <w:t>管理端功能需求</w:t>
      </w:r>
      <w:bookmarkEnd w:id="21"/>
    </w:p>
    <w:p w14:paraId="0274D432" w14:textId="0BDAE17B" w:rsidR="007B2E43" w:rsidRDefault="007B2E43" w:rsidP="00354F3C">
      <w:pPr>
        <w:pStyle w:val="affff1"/>
        <w:ind w:firstLine="480"/>
      </w:pPr>
      <w:r>
        <w:rPr>
          <w:rFonts w:hint="eastAsia"/>
        </w:rPr>
        <w:t>AI</w:t>
      </w:r>
      <w:r>
        <w:rPr>
          <w:rFonts w:hint="eastAsia"/>
        </w:rPr>
        <w:t>辅助功能是本系统区别于传统饮食记录工具的重要扩展能力，其设计目标不是简单替代人工判断，而是在用户已有饮食记录、身体状态和统计结果基础上，提供更</w:t>
      </w:r>
      <w:r>
        <w:rPr>
          <w:rFonts w:hint="eastAsia"/>
        </w:rPr>
        <w:lastRenderedPageBreak/>
        <w:t>自然、更易理解的健康反馈。结合当前系统实现情况，</w:t>
      </w:r>
      <w:r>
        <w:rPr>
          <w:rFonts w:hint="eastAsia"/>
        </w:rPr>
        <w:t>AI</w:t>
      </w:r>
      <w:r>
        <w:rPr>
          <w:rFonts w:hint="eastAsia"/>
        </w:rPr>
        <w:t>辅助功能的需求主要包括以下几个方面。</w:t>
      </w:r>
    </w:p>
    <w:p w14:paraId="4970183A" w14:textId="30B57A17" w:rsidR="007B2E43" w:rsidRDefault="007B2E43" w:rsidP="00354F3C">
      <w:pPr>
        <w:pStyle w:val="affff1"/>
        <w:ind w:firstLine="480"/>
      </w:pPr>
      <w:r>
        <w:rPr>
          <w:rFonts w:hint="eastAsia"/>
        </w:rPr>
        <w:t>第一，系统应能够基于用户当前身体状态、健康目标和饮食摄入数据生成个性化饮食建议，帮助用户理解“当前吃得怎么样”和“下一步应如何调整”。第二，系统应能够对用户当日饮食情况进行评价，将热量、营养素和饮食结构等统计结果转化为更易理解的自然语言反馈，降低普通用户阅读健康数据的难度。第三，系统应支持饮食相关的智能问答交互，使用户可以围绕热量控制、营养搭配、下一餐选择等问题发起咨询，提升系统交互体验。</w:t>
      </w:r>
    </w:p>
    <w:p w14:paraId="61995D49" w14:textId="0CCFFAE1" w:rsidR="007B2E43" w:rsidRPr="007B2E43" w:rsidRDefault="007B2E43" w:rsidP="00354F3C">
      <w:pPr>
        <w:pStyle w:val="affff1"/>
        <w:ind w:firstLine="480"/>
      </w:pPr>
      <w:r>
        <w:rPr>
          <w:rFonts w:hint="eastAsia"/>
        </w:rPr>
        <w:t>此外，为了保证</w:t>
      </w:r>
      <w:r>
        <w:rPr>
          <w:rFonts w:hint="eastAsia"/>
        </w:rPr>
        <w:t>AI</w:t>
      </w:r>
      <w:r>
        <w:rPr>
          <w:rFonts w:hint="eastAsia"/>
        </w:rPr>
        <w:t>功能在实际使用中的可控性，系统还应支持后台统一开关、每日调用次数限制、模型参数配置、提示词模板调整和免责声明展示等管理能力。与此同时，系统需要记录</w:t>
      </w:r>
      <w:r>
        <w:rPr>
          <w:rFonts w:hint="eastAsia"/>
        </w:rPr>
        <w:t>AI</w:t>
      </w:r>
      <w:r>
        <w:rPr>
          <w:rFonts w:hint="eastAsia"/>
        </w:rPr>
        <w:t>调用历史，包括调用类型、模型信息、</w:t>
      </w:r>
      <w:r>
        <w:rPr>
          <w:rFonts w:hint="eastAsia"/>
        </w:rPr>
        <w:t>Token</w:t>
      </w:r>
      <w:r>
        <w:rPr>
          <w:rFonts w:hint="eastAsia"/>
        </w:rPr>
        <w:t>消耗、响应时长和生成内容等数据，以便于后台统计分析和后续功能优化。通过上述需求设计，</w:t>
      </w:r>
      <w:r>
        <w:rPr>
          <w:rFonts w:hint="eastAsia"/>
        </w:rPr>
        <w:t>AI</w:t>
      </w:r>
      <w:r>
        <w:rPr>
          <w:rFonts w:hint="eastAsia"/>
        </w:rPr>
        <w:t>模块能够在保证可控性的前提下提升系统的智能辅助能力。</w:t>
      </w:r>
    </w:p>
    <w:p w14:paraId="37F70D5F" w14:textId="67711F76" w:rsidR="00733FFF" w:rsidRDefault="007B2E43" w:rsidP="00354F3C">
      <w:pPr>
        <w:pStyle w:val="2"/>
      </w:pPr>
      <w:bookmarkStart w:id="22" w:name="_Toc227292295"/>
      <w:r w:rsidRPr="007B2E43">
        <w:rPr>
          <w:rFonts w:hint="eastAsia"/>
        </w:rPr>
        <w:t>非功能需求分析</w:t>
      </w:r>
      <w:bookmarkEnd w:id="22"/>
    </w:p>
    <w:p w14:paraId="2BC1F445" w14:textId="0F0FDE13" w:rsidR="007B2E43" w:rsidRPr="007B2E43" w:rsidRDefault="007B2E43" w:rsidP="00986653">
      <w:pPr>
        <w:pStyle w:val="3"/>
      </w:pPr>
      <w:bookmarkStart w:id="23" w:name="_Toc227292296"/>
      <w:r w:rsidRPr="007B2E43">
        <w:rPr>
          <w:rFonts w:hint="eastAsia"/>
        </w:rPr>
        <w:t>性能需求分析</w:t>
      </w:r>
      <w:bookmarkEnd w:id="23"/>
    </w:p>
    <w:p w14:paraId="673F72C0" w14:textId="0D8B69DA" w:rsidR="007B2E43" w:rsidRDefault="007B2E43" w:rsidP="00354F3C">
      <w:pPr>
        <w:pStyle w:val="affff1"/>
        <w:ind w:firstLine="480"/>
      </w:pPr>
      <w:r>
        <w:rPr>
          <w:rFonts w:hint="eastAsia"/>
        </w:rPr>
        <w:t>从系统使用场景来看，个人健康饮食记录系统的性能需求主要体现在页面响应及时、记录操作流畅、统计结果生成稳定以及后台管理查询可接受等方面。由于系统核心业务围绕单用户日常饮食记录、阶段性营养统计和中小规模后台管理展开，因此当前采用</w:t>
      </w:r>
      <w:r>
        <w:rPr>
          <w:rFonts w:hint="eastAsia"/>
        </w:rPr>
        <w:t>Flask</w:t>
      </w:r>
      <w:r>
        <w:rPr>
          <w:rFonts w:hint="eastAsia"/>
        </w:rPr>
        <w:t>与</w:t>
      </w:r>
      <w:r>
        <w:rPr>
          <w:rFonts w:hint="eastAsia"/>
        </w:rPr>
        <w:t>SQLite</w:t>
      </w:r>
      <w:r>
        <w:rPr>
          <w:rFonts w:hint="eastAsia"/>
        </w:rPr>
        <w:t>的轻量化技术组合，能够较好满足课程设计和原型系统阶段的性能需求。</w:t>
      </w:r>
    </w:p>
    <w:p w14:paraId="1BC8BD25" w14:textId="1D24540A" w:rsidR="00733FFF" w:rsidRDefault="007B2E43" w:rsidP="00354F3C">
      <w:pPr>
        <w:pStyle w:val="affff1"/>
        <w:ind w:firstLine="480"/>
      </w:pPr>
      <w:r>
        <w:rPr>
          <w:rFonts w:hint="eastAsia"/>
        </w:rPr>
        <w:t>在具体实现上，系统需要保证用户在登录、查询食物、添加饮食记录、切换日期查看记录以及浏览统计分析结果时具有较好的响应体验。统计分析模块虽然涉及热量汇总、营养素计算、趋势统计和饮食评价等处理逻辑，但其数据范围主要集中在个人短周期历史记录之内，整体计算压力相对可控。同时，系统在数据模型中对部分高频查询字段建立索引，并在列表接口中使用分页查询，以提升记录查询、日志查看和后台统计的执行效率。因此，从当前项目规模和使用目标出发，系统的性能需求是可以满足的</w:t>
      </w:r>
      <w:r w:rsidR="004003ED">
        <w:t>。</w:t>
      </w:r>
    </w:p>
    <w:p w14:paraId="15B4BB24" w14:textId="4E744FDB" w:rsidR="007B2E43" w:rsidRDefault="007B2E43" w:rsidP="00986653">
      <w:pPr>
        <w:pStyle w:val="3"/>
      </w:pPr>
      <w:bookmarkStart w:id="24" w:name="_Toc227292297"/>
      <w:r w:rsidRPr="007B2E43">
        <w:rPr>
          <w:rFonts w:hint="eastAsia"/>
        </w:rPr>
        <w:t>安全性需求分析</w:t>
      </w:r>
      <w:bookmarkEnd w:id="24"/>
    </w:p>
    <w:p w14:paraId="09A00795" w14:textId="0F52569C" w:rsidR="007B2E43" w:rsidRDefault="007B2E43" w:rsidP="00354F3C">
      <w:pPr>
        <w:pStyle w:val="affff1"/>
        <w:ind w:firstLine="480"/>
      </w:pPr>
      <w:r>
        <w:rPr>
          <w:rFonts w:hint="eastAsia"/>
        </w:rPr>
        <w:t>由于系统涉及用户账号信息、身体指标数据、饮食记录数据以及</w:t>
      </w:r>
      <w:r>
        <w:rPr>
          <w:rFonts w:hint="eastAsia"/>
        </w:rPr>
        <w:t>AI</w:t>
      </w:r>
      <w:r>
        <w:rPr>
          <w:rFonts w:hint="eastAsia"/>
        </w:rPr>
        <w:t>接口配置等内容，因此在设计时需要具备基本的安全保障能力。首先，在身份认证方面，系统应通过</w:t>
      </w:r>
      <w:r>
        <w:rPr>
          <w:rFonts w:hint="eastAsia"/>
        </w:rPr>
        <w:t>JWT</w:t>
      </w:r>
      <w:r>
        <w:rPr>
          <w:rFonts w:hint="eastAsia"/>
        </w:rPr>
        <w:t>对普通用户和管理员访问行为进行身份校验，确保未授权请求无法直接访问受保护资源。与此同时，系统采用普通用户与管理员分离的账户体系，并对普通管理员和超级管理员设置不同的权限范围，以降低后台敏感操作被滥用的风险。</w:t>
      </w:r>
    </w:p>
    <w:p w14:paraId="15FCF607" w14:textId="50544A6E" w:rsidR="007B2E43" w:rsidRPr="007B2E43" w:rsidRDefault="007B2E43" w:rsidP="00354F3C">
      <w:pPr>
        <w:pStyle w:val="affff1"/>
        <w:ind w:firstLine="480"/>
      </w:pPr>
      <w:r>
        <w:rPr>
          <w:rFonts w:hint="eastAsia"/>
        </w:rPr>
        <w:lastRenderedPageBreak/>
        <w:t>其次，在数据安全方面，用户密码需要以哈希形式存储，避免明文保存带来的泄露风险；对</w:t>
      </w:r>
      <w:r>
        <w:rPr>
          <w:rFonts w:hint="eastAsia"/>
        </w:rPr>
        <w:t>AI</w:t>
      </w:r>
      <w:r>
        <w:rPr>
          <w:rFonts w:hint="eastAsia"/>
        </w:rPr>
        <w:t>接口密钥、系统配置等敏感信息应进行权限隔离和展示控制，防止普通角色直接读取关键参数；对于用户冻结、逻辑删除、管理员日志记录等机制，也能够在一定程度上增强系统运行过程中的安全可控性。此外，系统在接口层还应结合参数校验、权限检查和操作日志机制，提高</w:t>
      </w:r>
      <w:proofErr w:type="gramStart"/>
      <w:r>
        <w:rPr>
          <w:rFonts w:hint="eastAsia"/>
        </w:rPr>
        <w:t>异常访问</w:t>
      </w:r>
      <w:proofErr w:type="gramEnd"/>
      <w:r>
        <w:rPr>
          <w:rFonts w:hint="eastAsia"/>
        </w:rPr>
        <w:t>识别能力和操作追踪能力。综合来看，虽然本系统当前仍属于毕业设计规模，但已具备满足现阶段使用需求的基本安全设计。</w:t>
      </w:r>
    </w:p>
    <w:p w14:paraId="6FB721C0" w14:textId="6757AC82" w:rsidR="007B2E43" w:rsidRDefault="007B2E43" w:rsidP="00986653">
      <w:pPr>
        <w:pStyle w:val="3"/>
      </w:pPr>
      <w:bookmarkStart w:id="25" w:name="_Toc227292298"/>
      <w:r w:rsidRPr="007B2E43">
        <w:rPr>
          <w:rFonts w:hint="eastAsia"/>
        </w:rPr>
        <w:t>可用性需求分析</w:t>
      </w:r>
      <w:bookmarkEnd w:id="25"/>
    </w:p>
    <w:p w14:paraId="7C263A70" w14:textId="518C6D4B" w:rsidR="007B2E43" w:rsidRDefault="007B2E43" w:rsidP="00354F3C">
      <w:pPr>
        <w:pStyle w:val="affff1"/>
        <w:ind w:firstLine="480"/>
      </w:pPr>
      <w:r>
        <w:rPr>
          <w:rFonts w:hint="eastAsia"/>
        </w:rPr>
        <w:t>可用性需求主要体现在系统是否易学、易用以及能否帮助用户高效完成目标操作。对于普通用户而言，个人健康饮食记录系统的使用频率较高，如果记录流程过于复杂，容易降低持续使用意愿。因此，系统应尽量缩短饮食记录路径，通过首页概览、餐次切换、食物搜索、快捷选择、统计视图和</w:t>
      </w:r>
      <w:r>
        <w:rPr>
          <w:rFonts w:hint="eastAsia"/>
        </w:rPr>
        <w:t>AI</w:t>
      </w:r>
      <w:r>
        <w:rPr>
          <w:rFonts w:hint="eastAsia"/>
        </w:rPr>
        <w:t>页面等方式，使用户能够在较短时间内完成记录并获得反馈。</w:t>
      </w:r>
    </w:p>
    <w:p w14:paraId="7A1A164F" w14:textId="0B8DBDD5" w:rsidR="007B2E43" w:rsidRPr="007B2E43" w:rsidRDefault="007B2E43" w:rsidP="00354F3C">
      <w:pPr>
        <w:pStyle w:val="affff1"/>
        <w:ind w:firstLine="480"/>
      </w:pPr>
      <w:r>
        <w:rPr>
          <w:rFonts w:hint="eastAsia"/>
        </w:rPr>
        <w:t>对于管理端而言，可用性则主要体现在信息组织是否清晰、功能入口是否明确以及维护操作是否高效。系统采用较为标准的后台管理布局，能够支持管理员快速进入用户管理、食物管理、分类维护、配置管理、日志查看和</w:t>
      </w:r>
      <w:r>
        <w:rPr>
          <w:rFonts w:hint="eastAsia"/>
        </w:rPr>
        <w:t>AI</w:t>
      </w:r>
      <w:r>
        <w:rPr>
          <w:rFonts w:hint="eastAsia"/>
        </w:rPr>
        <w:t>统计等页面，从而提高日常维护效率。总体来看，本系统在页面结构、交互路径和信息展示方式上均围绕实际使用场景进行设计，基本满足可用性需求。</w:t>
      </w:r>
    </w:p>
    <w:p w14:paraId="18B1C797" w14:textId="5893621A" w:rsidR="007B2E43" w:rsidRDefault="007B2E43" w:rsidP="00986653">
      <w:pPr>
        <w:pStyle w:val="3"/>
      </w:pPr>
      <w:bookmarkStart w:id="26" w:name="_Toc227292299"/>
      <w:r w:rsidRPr="007B2E43">
        <w:rPr>
          <w:rFonts w:hint="eastAsia"/>
        </w:rPr>
        <w:t>可维护性需求分析</w:t>
      </w:r>
      <w:bookmarkEnd w:id="26"/>
    </w:p>
    <w:p w14:paraId="6218F444" w14:textId="10618F57" w:rsidR="007B2E43" w:rsidRDefault="007B2E43" w:rsidP="00354F3C">
      <w:pPr>
        <w:pStyle w:val="affff1"/>
        <w:ind w:firstLine="480"/>
      </w:pPr>
      <w:r>
        <w:rPr>
          <w:rFonts w:hint="eastAsia"/>
        </w:rPr>
        <w:t>作为一个具备持续扩展空间的健康管理系统，个人健康饮食记录系统不仅要满足当前功能实现需求，还需要具备良好的可维护性。当前项目在整体结构上采用用户端、管理端与后端服务分离的组织方式，后端内部又进一步划分为模型层、接口层、服务层和工具层，使不同职责的代码能够保持相对清晰的边界关系。这种结构有利于开发者定位问题、扩展功能并进行模块化维护。</w:t>
      </w:r>
    </w:p>
    <w:p w14:paraId="5D522647" w14:textId="60C18CCF" w:rsidR="007B2E43" w:rsidRPr="007B2E43" w:rsidRDefault="007B2E43" w:rsidP="00354F3C">
      <w:pPr>
        <w:pStyle w:val="affff1"/>
        <w:ind w:firstLine="480"/>
      </w:pPr>
      <w:r>
        <w:rPr>
          <w:rFonts w:hint="eastAsia"/>
        </w:rPr>
        <w:t>此外，系统已经在多个方面体现出维护性考虑。例如，食物数据支持通过脚本批量导入，便于后续扩充数据源；系统配置可在后台统一维护，减少硬编码修改成本；管理员操作日志和</w:t>
      </w:r>
      <w:r>
        <w:rPr>
          <w:rFonts w:hint="eastAsia"/>
        </w:rPr>
        <w:t>AI</w:t>
      </w:r>
      <w:r>
        <w:rPr>
          <w:rFonts w:hint="eastAsia"/>
        </w:rPr>
        <w:t>调用记录为系统排错与行为审计提供了依据；身体状态快照、分页查询和数据模型索引等设计，也为后续功能增强和性能优化保留了空间。因此，从项目结构、数据组织和功能扩展能力来看，本系统具备较好的可维护性基础。</w:t>
      </w:r>
    </w:p>
    <w:p w14:paraId="78F2CD23" w14:textId="77777777" w:rsidR="007B2E43" w:rsidRPr="007B2E43" w:rsidRDefault="007B2E43" w:rsidP="00354F3C"/>
    <w:p w14:paraId="30E4491C" w14:textId="1A1891C5" w:rsidR="00733FFF" w:rsidRDefault="00733FFF" w:rsidP="003268CC">
      <w:pPr>
        <w:pStyle w:val="affff1"/>
        <w:ind w:firstLineChars="0" w:firstLine="0"/>
      </w:pPr>
    </w:p>
    <w:p w14:paraId="40D5773C" w14:textId="4353A77F" w:rsidR="00733FFF" w:rsidRDefault="007B2E43" w:rsidP="00354F3C">
      <w:pPr>
        <w:pStyle w:val="1"/>
      </w:pPr>
      <w:bookmarkStart w:id="27" w:name="_Toc227292300"/>
      <w:r w:rsidRPr="007B2E43">
        <w:rPr>
          <w:rFonts w:hint="eastAsia"/>
        </w:rPr>
        <w:lastRenderedPageBreak/>
        <w:t>系统概要设计</w:t>
      </w:r>
      <w:bookmarkEnd w:id="27"/>
    </w:p>
    <w:p w14:paraId="7B3154D6" w14:textId="6B7E0E6F" w:rsidR="00733FFF" w:rsidRDefault="00DD0C59" w:rsidP="00354F3C">
      <w:pPr>
        <w:pStyle w:val="2"/>
      </w:pPr>
      <w:bookmarkStart w:id="28" w:name="_Toc227292301"/>
      <w:r w:rsidRPr="00DD0C59">
        <w:rPr>
          <w:rFonts w:hint="eastAsia"/>
        </w:rPr>
        <w:t>系统架构设计</w:t>
      </w:r>
      <w:bookmarkEnd w:id="28"/>
    </w:p>
    <w:p w14:paraId="0CC30705" w14:textId="2CBD3FF4" w:rsidR="00DD0C59" w:rsidRDefault="00DD0C59" w:rsidP="00354F3C">
      <w:pPr>
        <w:pStyle w:val="affff1"/>
        <w:ind w:firstLine="480"/>
      </w:pPr>
      <w:r>
        <w:rPr>
          <w:rFonts w:hint="eastAsia"/>
        </w:rPr>
        <w:t>系统按照使用对象和业务职责进行划分，整体可分为用户端、管理端、后端服务层和数据库层四个部分。系统采用前后端分离架构实现，其中用户</w:t>
      </w:r>
      <w:proofErr w:type="gramStart"/>
      <w:r>
        <w:rPr>
          <w:rFonts w:hint="eastAsia"/>
        </w:rPr>
        <w:t>端主要</w:t>
      </w:r>
      <w:proofErr w:type="gramEnd"/>
      <w:r>
        <w:rPr>
          <w:rFonts w:hint="eastAsia"/>
        </w:rPr>
        <w:t>面向普通用户，提供饮食记录、健康档案维护、统计分析和</w:t>
      </w:r>
      <w:r>
        <w:rPr>
          <w:rFonts w:hint="eastAsia"/>
        </w:rPr>
        <w:t>AI</w:t>
      </w:r>
      <w:r>
        <w:rPr>
          <w:rFonts w:hint="eastAsia"/>
        </w:rPr>
        <w:t>辅助等功能；管理</w:t>
      </w:r>
      <w:proofErr w:type="gramStart"/>
      <w:r>
        <w:rPr>
          <w:rFonts w:hint="eastAsia"/>
        </w:rPr>
        <w:t>端主要</w:t>
      </w:r>
      <w:proofErr w:type="gramEnd"/>
      <w:r>
        <w:rPr>
          <w:rFonts w:hint="eastAsia"/>
        </w:rPr>
        <w:t>面向管理员，提供用户管理、食物与分类维护、系统配置、操作日志和</w:t>
      </w:r>
      <w:r>
        <w:rPr>
          <w:rFonts w:hint="eastAsia"/>
        </w:rPr>
        <w:t>AI</w:t>
      </w:r>
      <w:r>
        <w:rPr>
          <w:rFonts w:hint="eastAsia"/>
        </w:rPr>
        <w:t>调用统计等功能；后端服务</w:t>
      </w:r>
      <w:proofErr w:type="gramStart"/>
      <w:r>
        <w:rPr>
          <w:rFonts w:hint="eastAsia"/>
        </w:rPr>
        <w:t>层负责</w:t>
      </w:r>
      <w:proofErr w:type="gramEnd"/>
      <w:r>
        <w:rPr>
          <w:rFonts w:hint="eastAsia"/>
        </w:rPr>
        <w:t>统一处理业务逻辑、身份认证、营养计算、统计分析和</w:t>
      </w:r>
      <w:r>
        <w:rPr>
          <w:rFonts w:hint="eastAsia"/>
        </w:rPr>
        <w:t>AI</w:t>
      </w:r>
      <w:r>
        <w:rPr>
          <w:rFonts w:hint="eastAsia"/>
        </w:rPr>
        <w:t>接口调用；数据库层则承担用户、食物、饮食记录、身体快照和系统配置等核心数据的持久化存储任务。</w:t>
      </w:r>
      <w:r w:rsidR="001357AB" w:rsidRPr="001357AB">
        <w:t>根据功能进行划分</w:t>
      </w:r>
      <w:r w:rsidR="001357AB">
        <w:rPr>
          <w:rFonts w:hint="eastAsia"/>
        </w:rPr>
        <w:t>主要可划分位用户模块和管理员模块，</w:t>
      </w:r>
      <w:r w:rsidR="00475D3A" w:rsidRPr="00475D3A">
        <w:rPr>
          <w:rFonts w:hint="eastAsia"/>
        </w:rPr>
        <w:t>系统的整体功能结构图如下图</w:t>
      </w:r>
      <w:r w:rsidR="00475D3A" w:rsidRPr="00475D3A">
        <w:rPr>
          <w:rFonts w:hint="eastAsia"/>
        </w:rPr>
        <w:t>4-1</w:t>
      </w:r>
      <w:r w:rsidR="00475D3A" w:rsidRPr="00475D3A">
        <w:rPr>
          <w:rFonts w:hint="eastAsia"/>
        </w:rPr>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475D3A" w14:paraId="4D620D86" w14:textId="77777777" w:rsidTr="00565970">
        <w:tc>
          <w:tcPr>
            <w:tcW w:w="9286" w:type="dxa"/>
            <w:tcBorders>
              <w:tl2br w:val="nil"/>
              <w:tr2bl w:val="nil"/>
            </w:tcBorders>
            <w:vAlign w:val="center"/>
          </w:tcPr>
          <w:p w14:paraId="55B2B884" w14:textId="77777777" w:rsidR="00764827" w:rsidRDefault="00475D3A" w:rsidP="00354F3C">
            <w:r w:rsidRPr="00475D3A">
              <w:rPr>
                <w:noProof/>
              </w:rPr>
              <w:drawing>
                <wp:inline distT="0" distB="0" distL="0" distR="0" wp14:anchorId="34E00C7F" wp14:editId="124C3463">
                  <wp:extent cx="5759450" cy="3172460"/>
                  <wp:effectExtent l="0" t="0" r="0" b="8890"/>
                  <wp:docPr id="924717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172460"/>
                          </a:xfrm>
                          <a:prstGeom prst="rect">
                            <a:avLst/>
                          </a:prstGeom>
                          <a:noFill/>
                          <a:ln>
                            <a:noFill/>
                          </a:ln>
                        </pic:spPr>
                      </pic:pic>
                    </a:graphicData>
                  </a:graphic>
                </wp:inline>
              </w:drawing>
            </w:r>
          </w:p>
          <w:p w14:paraId="73DF0224" w14:textId="5AC617D2" w:rsidR="00475D3A" w:rsidRPr="00764827" w:rsidRDefault="00764827" w:rsidP="00273334">
            <w:pPr>
              <w:pStyle w:val="a9"/>
            </w:pPr>
            <w:r w:rsidRPr="00764827">
              <w:rPr>
                <w:rFonts w:hint="eastAsia"/>
              </w:rPr>
              <w:t>图</w:t>
            </w:r>
            <w:r w:rsidRPr="00764827">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4</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1</w:t>
            </w:r>
            <w:r w:rsidR="00A21B56">
              <w:fldChar w:fldCharType="end"/>
            </w:r>
            <w:r w:rsidRPr="00764827">
              <w:rPr>
                <w:rFonts w:hint="eastAsia"/>
              </w:rPr>
              <w:t>系统的整体功能结构图</w:t>
            </w:r>
          </w:p>
        </w:tc>
      </w:tr>
    </w:tbl>
    <w:p w14:paraId="4E6BC929" w14:textId="3367FF95" w:rsidR="00DD0C59" w:rsidRPr="00475D3A" w:rsidRDefault="00DD0C59" w:rsidP="00354F3C">
      <w:pPr>
        <w:pStyle w:val="affff1"/>
        <w:ind w:firstLine="480"/>
      </w:pPr>
      <w:r w:rsidRPr="00475D3A">
        <w:rPr>
          <w:rFonts w:hint="eastAsia"/>
        </w:rPr>
        <w:t>在系统运行过程中，用户端和管理端均不直接访问数据库，而是通过统一</w:t>
      </w:r>
      <w:r w:rsidRPr="00475D3A">
        <w:rPr>
          <w:rFonts w:hint="eastAsia"/>
        </w:rPr>
        <w:t>API</w:t>
      </w:r>
      <w:r w:rsidRPr="00475D3A">
        <w:rPr>
          <w:rFonts w:hint="eastAsia"/>
        </w:rPr>
        <w:t>与后端进行通信。后端基于</w:t>
      </w:r>
      <w:r w:rsidRPr="00475D3A">
        <w:rPr>
          <w:rFonts w:hint="eastAsia"/>
        </w:rPr>
        <w:t>Flask</w:t>
      </w:r>
      <w:r w:rsidRPr="00475D3A">
        <w:rPr>
          <w:rFonts w:hint="eastAsia"/>
        </w:rPr>
        <w:t>框架构建，将认证、用户、食物、饮食记录、统计分析、</w:t>
      </w:r>
      <w:r w:rsidRPr="00475D3A">
        <w:rPr>
          <w:rFonts w:hint="eastAsia"/>
        </w:rPr>
        <w:t>AI</w:t>
      </w:r>
      <w:r w:rsidRPr="00475D3A">
        <w:rPr>
          <w:rFonts w:hint="eastAsia"/>
        </w:rPr>
        <w:t>服务以及后台管理等功能划分为相对独立的接口模块；数据层采用</w:t>
      </w:r>
      <w:r w:rsidRPr="00475D3A">
        <w:rPr>
          <w:rFonts w:hint="eastAsia"/>
        </w:rPr>
        <w:t>SQLite</w:t>
      </w:r>
      <w:r w:rsidRPr="00475D3A">
        <w:rPr>
          <w:rFonts w:hint="eastAsia"/>
        </w:rPr>
        <w:t>数据库保存业务数据，并借助</w:t>
      </w:r>
      <w:proofErr w:type="spellStart"/>
      <w:r w:rsidRPr="00475D3A">
        <w:rPr>
          <w:rFonts w:hint="eastAsia"/>
        </w:rPr>
        <w:t>SQLAlchemy</w:t>
      </w:r>
      <w:proofErr w:type="spellEnd"/>
      <w:r w:rsidRPr="00475D3A">
        <w:rPr>
          <w:rFonts w:hint="eastAsia"/>
        </w:rPr>
        <w:t>完成对象关系映射与数据访问。这样的架构方式一方面能够降低前后端之间的耦合程度，另一方面也便于后续对系统功能进行扩展和维护。</w:t>
      </w:r>
    </w:p>
    <w:p w14:paraId="4D7888A4" w14:textId="3D6BEBCD" w:rsidR="00733FFF" w:rsidRPr="00475D3A" w:rsidRDefault="00DD0C59" w:rsidP="00354F3C">
      <w:pPr>
        <w:pStyle w:val="affff1"/>
        <w:ind w:firstLine="480"/>
      </w:pPr>
      <w:r w:rsidRPr="00475D3A">
        <w:rPr>
          <w:rFonts w:hint="eastAsia"/>
        </w:rPr>
        <w:t>从系统协作关系来看，用户在客户端完成注册登录、饮食记录和统计查看等操作后，请求首先进入后端服务层，由后端完成身份校验、参数处理、营养数据换算和统计逻辑计算，再将结果返回给前端界面展示。对于</w:t>
      </w:r>
      <w:r w:rsidRPr="00475D3A">
        <w:rPr>
          <w:rFonts w:hint="eastAsia"/>
        </w:rPr>
        <w:t>AI</w:t>
      </w:r>
      <w:r w:rsidRPr="00475D3A">
        <w:rPr>
          <w:rFonts w:hint="eastAsia"/>
        </w:rPr>
        <w:t>辅助功能，系统会在调用外部模型前先结合用户的身体状态、饮食记录和统计结果组织上下文信息，并在调用完成后</w:t>
      </w:r>
      <w:r w:rsidRPr="00475D3A">
        <w:rPr>
          <w:rFonts w:hint="eastAsia"/>
        </w:rPr>
        <w:lastRenderedPageBreak/>
        <w:t>将结果写入</w:t>
      </w:r>
      <w:r w:rsidRPr="00475D3A">
        <w:rPr>
          <w:rFonts w:hint="eastAsia"/>
        </w:rPr>
        <w:t>AI</w:t>
      </w:r>
      <w:r w:rsidRPr="00475D3A">
        <w:rPr>
          <w:rFonts w:hint="eastAsia"/>
        </w:rPr>
        <w:t>建议记录表，从而保证系统智能分析过程具备一定的可追溯性和</w:t>
      </w:r>
      <w:proofErr w:type="gramStart"/>
      <w:r w:rsidRPr="00475D3A">
        <w:rPr>
          <w:rFonts w:hint="eastAsia"/>
        </w:rPr>
        <w:t>可</w:t>
      </w:r>
      <w:proofErr w:type="gramEnd"/>
      <w:r w:rsidRPr="00475D3A">
        <w:rPr>
          <w:rFonts w:hint="eastAsia"/>
        </w:rPr>
        <w:t>管理性。</w:t>
      </w:r>
    </w:p>
    <w:p w14:paraId="38D41D07" w14:textId="38039A20" w:rsidR="00733FFF" w:rsidRDefault="00DD0C59" w:rsidP="00354F3C">
      <w:pPr>
        <w:pStyle w:val="2"/>
      </w:pPr>
      <w:bookmarkStart w:id="29" w:name="_Toc227292302"/>
      <w:r w:rsidRPr="00DD0C59">
        <w:rPr>
          <w:rFonts w:hint="eastAsia"/>
        </w:rPr>
        <w:t>数据库设计</w:t>
      </w:r>
      <w:bookmarkEnd w:id="29"/>
    </w:p>
    <w:p w14:paraId="59E3D869" w14:textId="4A04A7BF" w:rsidR="00733FFF" w:rsidRDefault="00DD0C59" w:rsidP="00986653">
      <w:pPr>
        <w:pStyle w:val="3"/>
      </w:pPr>
      <w:bookmarkStart w:id="30" w:name="_Toc227292303"/>
      <w:r w:rsidRPr="00DD0C59">
        <w:rPr>
          <w:rFonts w:hint="eastAsia"/>
        </w:rPr>
        <w:t>数据库逻辑设计</w:t>
      </w:r>
      <w:bookmarkEnd w:id="30"/>
    </w:p>
    <w:p w14:paraId="49590366" w14:textId="7041ED90" w:rsidR="00DD0C59" w:rsidRDefault="00DD0C59" w:rsidP="00354F3C">
      <w:pPr>
        <w:pStyle w:val="affff1"/>
        <w:ind w:firstLine="480"/>
      </w:pPr>
      <w:r>
        <w:rPr>
          <w:rFonts w:hint="eastAsia"/>
        </w:rPr>
        <w:t>在个人健康饮食记录系统中，数据库逻辑设计的核心在于梳理各业务对象之间的关联关系，使系统能够围绕“用户—身体状态—饮食记录—统计分析—智能建议”这一主线完成数据组织与流转。结合当前项目的实际实现情况，系统数据库主要围绕用户表、身体记录表、食物分类表、食物表、收藏食物表、用户食谱表、饮食记录表、系统配置表、</w:t>
      </w:r>
      <w:r>
        <w:rPr>
          <w:rFonts w:hint="eastAsia"/>
        </w:rPr>
        <w:t>AI</w:t>
      </w:r>
      <w:r>
        <w:rPr>
          <w:rFonts w:hint="eastAsia"/>
        </w:rPr>
        <w:t>建议记录表、管理员表和管理员日志表等展开。</w:t>
      </w:r>
    </w:p>
    <w:p w14:paraId="2A65F0B2" w14:textId="04D43091" w:rsidR="00DD0C59" w:rsidRDefault="00DD0C59" w:rsidP="00354F3C">
      <w:pPr>
        <w:pStyle w:val="affff1"/>
        <w:ind w:firstLine="480"/>
      </w:pPr>
      <w:r>
        <w:rPr>
          <w:rFonts w:hint="eastAsia"/>
        </w:rPr>
        <w:t>本系统在数据库逻辑设计中的一个重要特点，是引入了身体快照机制。即当用户注册或更新关键身体信息时，系统会生成一条新的身体记录，并在用户新增饮食记录时，将该条饮食记录与对应的身体快照进行绑定。这样一来，即使用户后续修改了体重、目标热量或活动水平，也不会影响历史饮食统计结果的准确性，从而提高系统历史分析的一致性和</w:t>
      </w:r>
      <w:proofErr w:type="gramStart"/>
      <w:r>
        <w:rPr>
          <w:rFonts w:hint="eastAsia"/>
        </w:rPr>
        <w:t>可</w:t>
      </w:r>
      <w:proofErr w:type="gramEnd"/>
      <w:r>
        <w:rPr>
          <w:rFonts w:hint="eastAsia"/>
        </w:rPr>
        <w:t>解释性。</w:t>
      </w:r>
    </w:p>
    <w:p w14:paraId="1E19A433" w14:textId="0C05C807" w:rsidR="00733FFF" w:rsidRDefault="00DD0C59" w:rsidP="00354F3C">
      <w:pPr>
        <w:pStyle w:val="affff1"/>
        <w:ind w:firstLine="480"/>
      </w:pPr>
      <w:r>
        <w:rPr>
          <w:rFonts w:hint="eastAsia"/>
        </w:rPr>
        <w:t>从整体逻辑结构来看，一个用户可以拥有多条身体记录、多条饮食记录、多条</w:t>
      </w:r>
      <w:r>
        <w:rPr>
          <w:rFonts w:hint="eastAsia"/>
        </w:rPr>
        <w:t>AI</w:t>
      </w:r>
      <w:r>
        <w:rPr>
          <w:rFonts w:hint="eastAsia"/>
        </w:rPr>
        <w:t>建议记录和多个收藏食物；一种食物可以被多条饮食记录引用；一个管理员可以产生多条操作日志。通过这些逻辑关系，系统能够较好地支撑个人饮食记录、营养换算、趋势分析、</w:t>
      </w:r>
      <w:r>
        <w:rPr>
          <w:rFonts w:hint="eastAsia"/>
        </w:rPr>
        <w:t>AI</w:t>
      </w:r>
      <w:r>
        <w:rPr>
          <w:rFonts w:hint="eastAsia"/>
        </w:rPr>
        <w:t>建议以及后台审计等业务需求</w:t>
      </w:r>
      <w:r w:rsidR="004003ED">
        <w:t>。</w:t>
      </w:r>
    </w:p>
    <w:p w14:paraId="58BD0328" w14:textId="7DF3469A" w:rsidR="00733FFF" w:rsidRDefault="009A50C4" w:rsidP="00986653">
      <w:pPr>
        <w:pStyle w:val="3"/>
      </w:pPr>
      <w:bookmarkStart w:id="31" w:name="_Toc227292304"/>
      <w:proofErr w:type="gramStart"/>
      <w:r w:rsidRPr="009A50C4">
        <w:rPr>
          <w:rFonts w:hint="eastAsia"/>
        </w:rPr>
        <w:t>据库概念</w:t>
      </w:r>
      <w:proofErr w:type="gramEnd"/>
      <w:r w:rsidRPr="009A50C4">
        <w:rPr>
          <w:rFonts w:hint="eastAsia"/>
        </w:rPr>
        <w:t>设计</w:t>
      </w:r>
      <w:bookmarkEnd w:id="31"/>
    </w:p>
    <w:p w14:paraId="718D7069" w14:textId="5AD1733E" w:rsidR="009A50C4" w:rsidRDefault="009A50C4" w:rsidP="00354F3C">
      <w:pPr>
        <w:pStyle w:val="affff1"/>
        <w:ind w:firstLine="480"/>
      </w:pPr>
      <w:r>
        <w:rPr>
          <w:rFonts w:hint="eastAsia"/>
        </w:rPr>
        <w:t>在数据库概念设计阶段，需要将系统中的核心业务对象抽象为独立实体，并明确实体之间的联系。结合本系统功能模块，可以将数据库中的主要实体划分为用户信息、身体记录信息、食物分类信息、食物信息、收藏食物信息、用户食谱信息、饮食记录信息、系统配置信息、</w:t>
      </w:r>
      <w:r>
        <w:rPr>
          <w:rFonts w:hint="eastAsia"/>
        </w:rPr>
        <w:t>AI</w:t>
      </w:r>
      <w:r>
        <w:rPr>
          <w:rFonts w:hint="eastAsia"/>
        </w:rPr>
        <w:t>建议信息、管理员信息和管理员日志信息等。系统总体</w:t>
      </w:r>
      <w:r>
        <w:rPr>
          <w:rFonts w:hint="eastAsia"/>
        </w:rPr>
        <w:t>E-R</w:t>
      </w:r>
      <w:r>
        <w:rPr>
          <w:rFonts w:hint="eastAsia"/>
        </w:rPr>
        <w:t>结构如图</w:t>
      </w:r>
      <w:r>
        <w:rPr>
          <w:rFonts w:hint="eastAsia"/>
        </w:rPr>
        <w:t>4-</w:t>
      </w:r>
      <w:r w:rsidR="00764827">
        <w:rPr>
          <w:rFonts w:hint="eastAsia"/>
        </w:rPr>
        <w:t>2</w:t>
      </w:r>
      <w:r>
        <w:rPr>
          <w:rFonts w:hint="eastAsia"/>
        </w:rPr>
        <w:t>所示。</w:t>
      </w:r>
    </w:p>
    <w:p w14:paraId="577F712F" w14:textId="77777777" w:rsidR="00764827" w:rsidRDefault="00764827" w:rsidP="00354F3C">
      <w:r>
        <w:rPr>
          <w:noProof/>
        </w:rPr>
        <w:lastRenderedPageBreak/>
        <w:drawing>
          <wp:inline distT="0" distB="0" distL="0" distR="0" wp14:anchorId="18CE4A84" wp14:editId="566DDD56">
            <wp:extent cx="5759450" cy="3030220"/>
            <wp:effectExtent l="0" t="0" r="0" b="0"/>
            <wp:docPr id="15036815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3030220"/>
                    </a:xfrm>
                    <a:prstGeom prst="rect">
                      <a:avLst/>
                    </a:prstGeom>
                    <a:noFill/>
                    <a:ln>
                      <a:noFill/>
                    </a:ln>
                  </pic:spPr>
                </pic:pic>
              </a:graphicData>
            </a:graphic>
          </wp:inline>
        </w:drawing>
      </w:r>
    </w:p>
    <w:p w14:paraId="7A2F4377" w14:textId="5F16B091" w:rsidR="00764827" w:rsidRPr="00764827" w:rsidRDefault="00764827"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4</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2</w:t>
      </w:r>
      <w:r w:rsidR="00A21B56">
        <w:fldChar w:fldCharType="end"/>
      </w:r>
      <w:r w:rsidRPr="00764827">
        <w:rPr>
          <w:rFonts w:hint="eastAsia"/>
        </w:rPr>
        <w:t>总体</w:t>
      </w:r>
      <w:r w:rsidRPr="00764827">
        <w:t>E-R</w:t>
      </w:r>
      <w:r w:rsidRPr="00764827">
        <w:rPr>
          <w:rFonts w:hint="eastAsia"/>
        </w:rPr>
        <w:t>图</w:t>
      </w:r>
    </w:p>
    <w:p w14:paraId="5B790AF2" w14:textId="116FAC15" w:rsidR="009A50C4" w:rsidRPr="00764827" w:rsidRDefault="009A50C4" w:rsidP="00354F3C">
      <w:pPr>
        <w:pStyle w:val="affff1"/>
        <w:ind w:firstLine="480"/>
      </w:pPr>
      <w:r w:rsidRPr="00764827">
        <w:rPr>
          <w:rFonts w:hint="eastAsia"/>
        </w:rPr>
        <w:t>（</w:t>
      </w:r>
      <w:r w:rsidRPr="00764827">
        <w:rPr>
          <w:rFonts w:hint="eastAsia"/>
        </w:rPr>
        <w:t>1</w:t>
      </w:r>
      <w:r w:rsidRPr="00764827">
        <w:rPr>
          <w:rFonts w:hint="eastAsia"/>
        </w:rPr>
        <w:t>）用户信息</w:t>
      </w:r>
    </w:p>
    <w:p w14:paraId="6A4725F5" w14:textId="11DF5FD3" w:rsidR="009A50C4" w:rsidRPr="00764827" w:rsidRDefault="009A50C4" w:rsidP="00354F3C">
      <w:pPr>
        <w:pStyle w:val="affff1"/>
        <w:ind w:firstLine="480"/>
      </w:pPr>
      <w:r w:rsidRPr="00764827">
        <w:rPr>
          <w:rFonts w:hint="eastAsia"/>
        </w:rPr>
        <w:t>用户信息主要包括手机号、邮箱、密码、性别、生日、身高、体重、活动水平、健康目标、热量系数、每日目标热量、</w:t>
      </w:r>
      <w:r w:rsidRPr="00764827">
        <w:rPr>
          <w:rFonts w:hint="eastAsia"/>
        </w:rPr>
        <w:t>BMI</w:t>
      </w:r>
      <w:r w:rsidRPr="00764827">
        <w:rPr>
          <w:rFonts w:hint="eastAsia"/>
        </w:rPr>
        <w:t>和</w:t>
      </w:r>
      <w:r w:rsidRPr="00764827">
        <w:rPr>
          <w:rFonts w:hint="eastAsia"/>
        </w:rPr>
        <w:t>BMR</w:t>
      </w:r>
      <w:r w:rsidRPr="00764827">
        <w:rPr>
          <w:rFonts w:hint="eastAsia"/>
        </w:rPr>
        <w:t>等属性。该实体既承担账户身份信息存储功能，也承担用户当前健康档案信息存储功能，是整个系统</w:t>
      </w:r>
      <w:proofErr w:type="gramStart"/>
      <w:r w:rsidRPr="00764827">
        <w:rPr>
          <w:rFonts w:hint="eastAsia"/>
        </w:rPr>
        <w:t>最</w:t>
      </w:r>
      <w:proofErr w:type="gramEnd"/>
      <w:r w:rsidRPr="00764827">
        <w:rPr>
          <w:rFonts w:hint="eastAsia"/>
        </w:rPr>
        <w:t>核心的实体之一。</w:t>
      </w:r>
    </w:p>
    <w:p w14:paraId="6C5F3A42" w14:textId="73876F47" w:rsidR="009A50C4" w:rsidRDefault="009A50C4" w:rsidP="00354F3C">
      <w:pPr>
        <w:pStyle w:val="affff1"/>
        <w:ind w:firstLine="480"/>
      </w:pPr>
      <w:r>
        <w:rPr>
          <w:rFonts w:hint="eastAsia"/>
        </w:rPr>
        <w:t>（</w:t>
      </w:r>
      <w:r>
        <w:rPr>
          <w:rFonts w:hint="eastAsia"/>
        </w:rPr>
        <w:t>2</w:t>
      </w:r>
      <w:r>
        <w:rPr>
          <w:rFonts w:hint="eastAsia"/>
        </w:rPr>
        <w:t>）身体记录信息</w:t>
      </w:r>
    </w:p>
    <w:p w14:paraId="7ED3C27F" w14:textId="2DC4DA26" w:rsidR="009A50C4" w:rsidRDefault="009A50C4" w:rsidP="00354F3C">
      <w:pPr>
        <w:pStyle w:val="affff1"/>
        <w:ind w:firstLine="480"/>
      </w:pPr>
      <w:r>
        <w:rPr>
          <w:rFonts w:hint="eastAsia"/>
        </w:rPr>
        <w:t>身体记录信息主要包括用户编号、身高、体重、年龄、性别、活动水平、</w:t>
      </w:r>
      <w:r>
        <w:rPr>
          <w:rFonts w:hint="eastAsia"/>
        </w:rPr>
        <w:t>BMI</w:t>
      </w:r>
      <w:r>
        <w:rPr>
          <w:rFonts w:hint="eastAsia"/>
        </w:rPr>
        <w:t>、</w:t>
      </w:r>
      <w:r>
        <w:rPr>
          <w:rFonts w:hint="eastAsia"/>
        </w:rPr>
        <w:t>BMR</w:t>
      </w:r>
      <w:r>
        <w:rPr>
          <w:rFonts w:hint="eastAsia"/>
        </w:rPr>
        <w:t>、每日推荐热量以及记录时间等属性。该实体用于保存用户在某一时点的身体状态快照，是饮食记录分析和体重趋势分析的重要数据基础。</w:t>
      </w:r>
    </w:p>
    <w:p w14:paraId="5C08DC5A" w14:textId="73F1B83F" w:rsidR="009A50C4" w:rsidRDefault="009A50C4" w:rsidP="00354F3C">
      <w:pPr>
        <w:pStyle w:val="affff1"/>
        <w:ind w:firstLine="480"/>
      </w:pPr>
      <w:r>
        <w:rPr>
          <w:rFonts w:hint="eastAsia"/>
        </w:rPr>
        <w:t>（</w:t>
      </w:r>
      <w:r>
        <w:rPr>
          <w:rFonts w:hint="eastAsia"/>
        </w:rPr>
        <w:t>3</w:t>
      </w:r>
      <w:r>
        <w:rPr>
          <w:rFonts w:hint="eastAsia"/>
        </w:rPr>
        <w:t>）食物分类信息</w:t>
      </w:r>
    </w:p>
    <w:p w14:paraId="51C8460C" w14:textId="1B363DED" w:rsidR="009A50C4" w:rsidRDefault="009A50C4" w:rsidP="00354F3C">
      <w:pPr>
        <w:pStyle w:val="affff1"/>
        <w:ind w:firstLine="480"/>
      </w:pPr>
      <w:r>
        <w:rPr>
          <w:rFonts w:hint="eastAsia"/>
        </w:rPr>
        <w:t>食物分类信息主要包括分类编码、父分类编码、分类名称和排序等属性。该实体用于组织食物层级结构，便于前端实现分类浏览和后台进行分类维护。</w:t>
      </w:r>
    </w:p>
    <w:p w14:paraId="69988772" w14:textId="0AF27C73" w:rsidR="009A50C4" w:rsidRDefault="009A50C4" w:rsidP="00354F3C">
      <w:pPr>
        <w:pStyle w:val="affff1"/>
        <w:ind w:firstLine="480"/>
      </w:pPr>
      <w:r>
        <w:rPr>
          <w:rFonts w:hint="eastAsia"/>
        </w:rPr>
        <w:t>（</w:t>
      </w:r>
      <w:r>
        <w:rPr>
          <w:rFonts w:hint="eastAsia"/>
        </w:rPr>
        <w:t>4</w:t>
      </w:r>
      <w:r>
        <w:rPr>
          <w:rFonts w:hint="eastAsia"/>
        </w:rPr>
        <w:t>）食物信息</w:t>
      </w:r>
    </w:p>
    <w:p w14:paraId="263BE600" w14:textId="629F705B" w:rsidR="009A50C4" w:rsidRDefault="009A50C4" w:rsidP="00354F3C">
      <w:pPr>
        <w:pStyle w:val="affff1"/>
        <w:ind w:firstLine="480"/>
      </w:pPr>
      <w:r>
        <w:rPr>
          <w:rFonts w:hint="eastAsia"/>
        </w:rPr>
        <w:t>食物信息主要包括食物名称、分类编码、每</w:t>
      </w:r>
      <w:r>
        <w:rPr>
          <w:rFonts w:hint="eastAsia"/>
        </w:rPr>
        <w:t>100</w:t>
      </w:r>
      <w:r>
        <w:rPr>
          <w:rFonts w:hint="eastAsia"/>
        </w:rPr>
        <w:t>克热量、蛋白质、脂肪、碳水化合物及部分扩展营养成分等属性。食物实体是饮食记录功能和营养换算功能的数据基础，对系统统计准确性具有重要影响。</w:t>
      </w:r>
    </w:p>
    <w:p w14:paraId="2AFE01A8" w14:textId="0A6DC69F" w:rsidR="009A50C4" w:rsidRDefault="009A50C4" w:rsidP="00354F3C">
      <w:pPr>
        <w:pStyle w:val="affff1"/>
        <w:ind w:firstLine="480"/>
      </w:pPr>
      <w:r>
        <w:rPr>
          <w:rFonts w:hint="eastAsia"/>
        </w:rPr>
        <w:t>（</w:t>
      </w:r>
      <w:r>
        <w:rPr>
          <w:rFonts w:hint="eastAsia"/>
        </w:rPr>
        <w:t>5</w:t>
      </w:r>
      <w:r>
        <w:rPr>
          <w:rFonts w:hint="eastAsia"/>
        </w:rPr>
        <w:t>）收藏食物信息</w:t>
      </w:r>
    </w:p>
    <w:p w14:paraId="1FD28471" w14:textId="306981E7" w:rsidR="009A50C4" w:rsidRDefault="009A50C4" w:rsidP="00354F3C">
      <w:pPr>
        <w:pStyle w:val="affff1"/>
        <w:ind w:firstLine="480"/>
      </w:pPr>
      <w:r>
        <w:rPr>
          <w:rFonts w:hint="eastAsia"/>
        </w:rPr>
        <w:t>收藏食物信息主要用于表示用户与食物之间的收藏关系，包括用户编号、食物编号和创建时间等属性。通过该实体，系统可以支持用户对常用食物进行快速收藏和后续便捷选择。</w:t>
      </w:r>
    </w:p>
    <w:p w14:paraId="417D2A62" w14:textId="5AA940FA" w:rsidR="009A50C4" w:rsidRDefault="009A50C4" w:rsidP="00354F3C">
      <w:pPr>
        <w:pStyle w:val="affff1"/>
        <w:ind w:firstLine="480"/>
      </w:pPr>
      <w:r>
        <w:rPr>
          <w:rFonts w:hint="eastAsia"/>
        </w:rPr>
        <w:t>（</w:t>
      </w:r>
      <w:r>
        <w:rPr>
          <w:rFonts w:hint="eastAsia"/>
        </w:rPr>
        <w:t>6</w:t>
      </w:r>
      <w:r>
        <w:rPr>
          <w:rFonts w:hint="eastAsia"/>
        </w:rPr>
        <w:t>）用户食谱信息</w:t>
      </w:r>
    </w:p>
    <w:p w14:paraId="347FF6EE" w14:textId="2A2E8A4B" w:rsidR="009A50C4" w:rsidRDefault="009A50C4" w:rsidP="00354F3C">
      <w:pPr>
        <w:pStyle w:val="affff1"/>
        <w:ind w:firstLine="480"/>
      </w:pPr>
      <w:r>
        <w:rPr>
          <w:rFonts w:hint="eastAsia"/>
        </w:rPr>
        <w:lastRenderedPageBreak/>
        <w:t>用户食谱信息主要包括用户编号、食谱名称、食谱描述以及食谱项集合等属性。该实体用于保存用户自定义食谱组合，为后续食谱扩展功能提供数据支撑。</w:t>
      </w:r>
    </w:p>
    <w:p w14:paraId="689A8A56" w14:textId="567C200F" w:rsidR="009A50C4" w:rsidRDefault="009A50C4" w:rsidP="00354F3C">
      <w:pPr>
        <w:pStyle w:val="affff1"/>
        <w:ind w:firstLine="480"/>
      </w:pPr>
      <w:r>
        <w:rPr>
          <w:rFonts w:hint="eastAsia"/>
        </w:rPr>
        <w:t>（</w:t>
      </w:r>
      <w:r>
        <w:rPr>
          <w:rFonts w:hint="eastAsia"/>
        </w:rPr>
        <w:t>7</w:t>
      </w:r>
      <w:r>
        <w:rPr>
          <w:rFonts w:hint="eastAsia"/>
        </w:rPr>
        <w:t>）饮食记录信息</w:t>
      </w:r>
    </w:p>
    <w:p w14:paraId="75B2AEA9" w14:textId="2357361D" w:rsidR="009A50C4" w:rsidRDefault="009A50C4" w:rsidP="00354F3C">
      <w:pPr>
        <w:pStyle w:val="affff1"/>
        <w:ind w:firstLine="480"/>
      </w:pPr>
      <w:r>
        <w:rPr>
          <w:rFonts w:hint="eastAsia"/>
        </w:rPr>
        <w:t>饮食记录信息主要包括用户编号、食物编号、身体快照编号、用餐日期、餐次、摄入重量、热量、蛋白质、脂肪和碳水化合物等属性。该实体用于保存用户的实际饮食行为，是统计分析和</w:t>
      </w:r>
      <w:r>
        <w:rPr>
          <w:rFonts w:hint="eastAsia"/>
        </w:rPr>
        <w:t>AI</w:t>
      </w:r>
      <w:r>
        <w:rPr>
          <w:rFonts w:hint="eastAsia"/>
        </w:rPr>
        <w:t>辅助判断的直接数据来源。</w:t>
      </w:r>
    </w:p>
    <w:p w14:paraId="4A3A3155" w14:textId="190E75AB" w:rsidR="009A50C4" w:rsidRDefault="009A50C4" w:rsidP="00354F3C">
      <w:pPr>
        <w:pStyle w:val="affff1"/>
        <w:ind w:firstLine="480"/>
      </w:pPr>
      <w:r>
        <w:rPr>
          <w:rFonts w:hint="eastAsia"/>
        </w:rPr>
        <w:t>（</w:t>
      </w:r>
      <w:r>
        <w:rPr>
          <w:rFonts w:hint="eastAsia"/>
        </w:rPr>
        <w:t>8</w:t>
      </w:r>
      <w:r>
        <w:rPr>
          <w:rFonts w:hint="eastAsia"/>
        </w:rPr>
        <w:t>）系统配置信息</w:t>
      </w:r>
    </w:p>
    <w:p w14:paraId="0FC2D6EB" w14:textId="6577BA16" w:rsidR="009A50C4" w:rsidRDefault="009A50C4" w:rsidP="00354F3C">
      <w:pPr>
        <w:pStyle w:val="affff1"/>
        <w:ind w:firstLine="480"/>
      </w:pPr>
      <w:r>
        <w:rPr>
          <w:rFonts w:hint="eastAsia"/>
        </w:rPr>
        <w:t>系统配置信息主要包括</w:t>
      </w:r>
      <w:r>
        <w:rPr>
          <w:rFonts w:hint="eastAsia"/>
        </w:rPr>
        <w:t>AI</w:t>
      </w:r>
      <w:r>
        <w:rPr>
          <w:rFonts w:hint="eastAsia"/>
        </w:rPr>
        <w:t>功能开关、每日调用限额、模型名称、接口地址、提示词模板和系统公告等属性。该实体主要服务于后台统一配置和系统运行控制。</w:t>
      </w:r>
    </w:p>
    <w:p w14:paraId="7DAA9793" w14:textId="09308376" w:rsidR="009A50C4" w:rsidRDefault="009A50C4" w:rsidP="00354F3C">
      <w:pPr>
        <w:pStyle w:val="affff1"/>
        <w:ind w:firstLine="480"/>
      </w:pPr>
      <w:r>
        <w:rPr>
          <w:rFonts w:hint="eastAsia"/>
        </w:rPr>
        <w:t>（</w:t>
      </w:r>
      <w:r>
        <w:rPr>
          <w:rFonts w:hint="eastAsia"/>
        </w:rPr>
        <w:t>9</w:t>
      </w:r>
      <w:r>
        <w:rPr>
          <w:rFonts w:hint="eastAsia"/>
        </w:rPr>
        <w:t>）</w:t>
      </w:r>
      <w:r>
        <w:rPr>
          <w:rFonts w:hint="eastAsia"/>
        </w:rPr>
        <w:t>AI</w:t>
      </w:r>
      <w:r>
        <w:rPr>
          <w:rFonts w:hint="eastAsia"/>
        </w:rPr>
        <w:t>建议信息</w:t>
      </w:r>
    </w:p>
    <w:p w14:paraId="6D565D05" w14:textId="1E3F9B2B" w:rsidR="009A50C4" w:rsidRDefault="009A50C4" w:rsidP="00354F3C">
      <w:pPr>
        <w:pStyle w:val="affff1"/>
        <w:ind w:firstLine="480"/>
      </w:pPr>
      <w:r>
        <w:rPr>
          <w:rFonts w:hint="eastAsia"/>
        </w:rPr>
        <w:t>AI</w:t>
      </w:r>
      <w:r>
        <w:rPr>
          <w:rFonts w:hint="eastAsia"/>
        </w:rPr>
        <w:t>建议信息主要包括用户编号、建议类型、</w:t>
      </w:r>
      <w:r>
        <w:rPr>
          <w:rFonts w:hint="eastAsia"/>
        </w:rPr>
        <w:t>Prompt</w:t>
      </w:r>
      <w:r>
        <w:rPr>
          <w:rFonts w:hint="eastAsia"/>
        </w:rPr>
        <w:t>内容、生成结果、模型信息、</w:t>
      </w:r>
      <w:r>
        <w:rPr>
          <w:rFonts w:hint="eastAsia"/>
        </w:rPr>
        <w:t>Token</w:t>
      </w:r>
      <w:r>
        <w:rPr>
          <w:rFonts w:hint="eastAsia"/>
        </w:rPr>
        <w:t>消耗、响应时间和创建时间等属性。该实体用于保存</w:t>
      </w:r>
      <w:r>
        <w:rPr>
          <w:rFonts w:hint="eastAsia"/>
        </w:rPr>
        <w:t>AI</w:t>
      </w:r>
      <w:r>
        <w:rPr>
          <w:rFonts w:hint="eastAsia"/>
        </w:rPr>
        <w:t>调用历史，便于系统后续进行记录查询和统计分析。</w:t>
      </w:r>
    </w:p>
    <w:p w14:paraId="745E20AB" w14:textId="613348B4" w:rsidR="009A50C4" w:rsidRPr="009A50C4" w:rsidRDefault="009A50C4" w:rsidP="00354F3C">
      <w:pPr>
        <w:pStyle w:val="affff1"/>
        <w:ind w:firstLine="480"/>
      </w:pPr>
      <w:r>
        <w:rPr>
          <w:rFonts w:hint="eastAsia"/>
        </w:rPr>
        <w:t>（</w:t>
      </w:r>
      <w:r>
        <w:rPr>
          <w:rFonts w:hint="eastAsia"/>
        </w:rPr>
        <w:t>10</w:t>
      </w:r>
      <w:r>
        <w:rPr>
          <w:rFonts w:hint="eastAsia"/>
        </w:rPr>
        <w:t>）管理员信息</w:t>
      </w:r>
    </w:p>
    <w:p w14:paraId="6B2CD2BA" w14:textId="0779056C" w:rsidR="009A50C4" w:rsidRPr="009A50C4" w:rsidRDefault="009A50C4" w:rsidP="00354F3C">
      <w:pPr>
        <w:pStyle w:val="affff1"/>
        <w:ind w:firstLine="480"/>
      </w:pPr>
      <w:r>
        <w:rPr>
          <w:rFonts w:hint="eastAsia"/>
        </w:rPr>
        <w:t>管理员信息主要包括管理员账号、密码、角色、状态和创建时间等属性，用于支撑后台管理身份体系。</w:t>
      </w:r>
    </w:p>
    <w:p w14:paraId="747B0CB5" w14:textId="48D1C684" w:rsidR="009A50C4" w:rsidRDefault="009A50C4" w:rsidP="00354F3C">
      <w:pPr>
        <w:pStyle w:val="affff1"/>
        <w:ind w:firstLine="480"/>
      </w:pPr>
      <w:r>
        <w:rPr>
          <w:rFonts w:hint="eastAsia"/>
        </w:rPr>
        <w:t>（</w:t>
      </w:r>
      <w:r>
        <w:rPr>
          <w:rFonts w:hint="eastAsia"/>
        </w:rPr>
        <w:t>11</w:t>
      </w:r>
      <w:r>
        <w:rPr>
          <w:rFonts w:hint="eastAsia"/>
        </w:rPr>
        <w:t>）管理员日志信息</w:t>
      </w:r>
    </w:p>
    <w:p w14:paraId="31AF91BA" w14:textId="32B99E54" w:rsidR="00733FFF" w:rsidRDefault="009A50C4" w:rsidP="00354F3C">
      <w:pPr>
        <w:pStyle w:val="affff1"/>
        <w:ind w:firstLine="480"/>
      </w:pPr>
      <w:r>
        <w:rPr>
          <w:rFonts w:hint="eastAsia"/>
        </w:rPr>
        <w:t>管理员日志信息主要包括管理员编号、操作类型、操作内容、请求路径、请求方法和创建时间等属性，用于记录后台管理行为，提高系统审计和追踪能力。</w:t>
      </w:r>
    </w:p>
    <w:p w14:paraId="6AD5EC3C" w14:textId="73904721" w:rsidR="009A50C4" w:rsidRDefault="009A50C4" w:rsidP="00986653">
      <w:pPr>
        <w:pStyle w:val="3"/>
      </w:pPr>
      <w:bookmarkStart w:id="32" w:name="_Toc227292305"/>
      <w:r w:rsidRPr="009A50C4">
        <w:rPr>
          <w:rFonts w:hint="eastAsia"/>
        </w:rPr>
        <w:t>数据库表结构设计</w:t>
      </w:r>
      <w:bookmarkEnd w:id="32"/>
    </w:p>
    <w:p w14:paraId="527892E8" w14:textId="3C9FF517" w:rsidR="009A50C4" w:rsidRDefault="009A50C4" w:rsidP="00354F3C">
      <w:pPr>
        <w:pStyle w:val="affff1"/>
        <w:ind w:firstLine="480"/>
      </w:pPr>
      <w:r>
        <w:rPr>
          <w:rFonts w:hint="eastAsia"/>
        </w:rPr>
        <w:t>在完成数据库概念设计和逻辑设计之后，需要进一步将实体关系转化为具体的物理表结构。结合系统当前实现情况，数据库中的核心表主要包括用户表、身体记录表、食物表、饮食记录表、系统配置表和</w:t>
      </w:r>
      <w:r>
        <w:rPr>
          <w:rFonts w:hint="eastAsia"/>
        </w:rPr>
        <w:t>AI</w:t>
      </w:r>
      <w:r>
        <w:rPr>
          <w:rFonts w:hint="eastAsia"/>
        </w:rPr>
        <w:t>建议记录表等，具体设计如下。</w:t>
      </w:r>
    </w:p>
    <w:p w14:paraId="41B08321" w14:textId="5325DDCE" w:rsidR="009A50C4" w:rsidRDefault="009A50C4" w:rsidP="00354F3C">
      <w:pPr>
        <w:pStyle w:val="affff1"/>
        <w:ind w:firstLine="480"/>
      </w:pPr>
      <w:r>
        <w:rPr>
          <w:rFonts w:hint="eastAsia"/>
        </w:rPr>
        <w:t>（</w:t>
      </w:r>
      <w:r>
        <w:rPr>
          <w:rFonts w:hint="eastAsia"/>
        </w:rPr>
        <w:t>1</w:t>
      </w:r>
      <w:r>
        <w:rPr>
          <w:rFonts w:hint="eastAsia"/>
        </w:rPr>
        <w:t>）用户表（</w:t>
      </w:r>
      <w:r>
        <w:rPr>
          <w:rFonts w:hint="eastAsia"/>
        </w:rPr>
        <w:t>users</w:t>
      </w:r>
      <w:r>
        <w:rPr>
          <w:rFonts w:hint="eastAsia"/>
        </w:rPr>
        <w:t>）</w:t>
      </w:r>
    </w:p>
    <w:p w14:paraId="6C599331" w14:textId="3E49802A" w:rsidR="00BF4EC3" w:rsidRPr="00BF4EC3" w:rsidRDefault="009A50C4" w:rsidP="00354F3C">
      <w:pPr>
        <w:pStyle w:val="affff1"/>
        <w:ind w:firstLine="480"/>
      </w:pPr>
      <w:r>
        <w:rPr>
          <w:rFonts w:hint="eastAsia"/>
        </w:rPr>
        <w:t>用户表主要用于存储普通用户的基础账号信息和当前健康档案信息，由主键、手机号、邮箱、密码哈希、性别、生日、身高、体重、活动水平、健康目标、热量系数、每日目标热量、基础代谢率和</w:t>
      </w:r>
      <w:r>
        <w:rPr>
          <w:rFonts w:hint="eastAsia"/>
        </w:rPr>
        <w:t>BMI</w:t>
      </w:r>
      <w:r>
        <w:rPr>
          <w:rFonts w:hint="eastAsia"/>
        </w:rPr>
        <w:t>等字段组成，具体设计如表</w:t>
      </w:r>
      <w:r>
        <w:rPr>
          <w:rFonts w:hint="eastAsia"/>
        </w:rPr>
        <w:t>4-1</w:t>
      </w:r>
      <w:r>
        <w:rPr>
          <w:rFonts w:hint="eastAsia"/>
        </w:rPr>
        <w:t>所示。</w:t>
      </w:r>
    </w:p>
    <w:p w14:paraId="0A4E2290" w14:textId="3B609670" w:rsidR="001B7B62" w:rsidRDefault="001B7B62" w:rsidP="00273334">
      <w:pPr>
        <w:pStyle w:val="a9"/>
      </w:pPr>
      <w:r>
        <w:rPr>
          <w:rFonts w:hint="eastAsia"/>
        </w:rPr>
        <w:t>表</w:t>
      </w:r>
      <w:r>
        <w:rPr>
          <w:rFonts w:hint="eastAsia"/>
        </w:rPr>
        <w:t xml:space="preserve"> </w:t>
      </w:r>
      <w:r w:rsidR="0046323F">
        <w:fldChar w:fldCharType="begin"/>
      </w:r>
      <w:r w:rsidR="0046323F">
        <w:instrText xml:space="preserve"> </w:instrText>
      </w:r>
      <w:r w:rsidR="0046323F">
        <w:rPr>
          <w:rFonts w:hint="eastAsia"/>
        </w:rPr>
        <w:instrText>STYLEREF 1 \s</w:instrText>
      </w:r>
      <w:r w:rsidR="0046323F">
        <w:instrText xml:space="preserve"> </w:instrText>
      </w:r>
      <w:r w:rsidR="0046323F">
        <w:fldChar w:fldCharType="separate"/>
      </w:r>
      <w:r w:rsidR="0046323F">
        <w:rPr>
          <w:noProof/>
        </w:rPr>
        <w:t>4</w:t>
      </w:r>
      <w:r w:rsidR="0046323F">
        <w:fldChar w:fldCharType="end"/>
      </w:r>
      <w:r w:rsidR="0046323F">
        <w:noBreakHyphen/>
      </w:r>
      <w:r w:rsidR="0046323F">
        <w:fldChar w:fldCharType="begin"/>
      </w:r>
      <w:r w:rsidR="0046323F">
        <w:instrText xml:space="preserve"> </w:instrText>
      </w:r>
      <w:r w:rsidR="0046323F">
        <w:rPr>
          <w:rFonts w:hint="eastAsia"/>
        </w:rPr>
        <w:instrText xml:space="preserve">SEQ </w:instrText>
      </w:r>
      <w:r w:rsidR="0046323F">
        <w:rPr>
          <w:rFonts w:hint="eastAsia"/>
        </w:rPr>
        <w:instrText>表</w:instrText>
      </w:r>
      <w:r w:rsidR="0046323F">
        <w:rPr>
          <w:rFonts w:hint="eastAsia"/>
        </w:rPr>
        <w:instrText xml:space="preserve"> \* ARABIC \s 1</w:instrText>
      </w:r>
      <w:r w:rsidR="0046323F">
        <w:instrText xml:space="preserve"> </w:instrText>
      </w:r>
      <w:r w:rsidR="0046323F">
        <w:fldChar w:fldCharType="separate"/>
      </w:r>
      <w:r w:rsidR="0046323F">
        <w:rPr>
          <w:noProof/>
        </w:rPr>
        <w:t>1</w:t>
      </w:r>
      <w:r w:rsidR="0046323F">
        <w:fldChar w:fldCharType="end"/>
      </w:r>
      <w:r w:rsidRPr="001B7B62">
        <w:rPr>
          <w:rFonts w:hint="eastAsia"/>
        </w:rPr>
        <w:t>用户表</w:t>
      </w:r>
      <w:r w:rsidRPr="001B7B62">
        <w:rPr>
          <w:rFonts w:cs="Times New Roman"/>
        </w:rPr>
        <w:t>(users)</w:t>
      </w: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301"/>
        <w:gridCol w:w="634"/>
        <w:gridCol w:w="1354"/>
        <w:gridCol w:w="1055"/>
        <w:gridCol w:w="2877"/>
      </w:tblGrid>
      <w:tr w:rsidR="00BF4EC3" w14:paraId="320C8F90" w14:textId="77777777" w:rsidTr="001B7B62">
        <w:tc>
          <w:tcPr>
            <w:tcW w:w="1019" w:type="pct"/>
            <w:tcBorders>
              <w:top w:val="single" w:sz="12" w:space="0" w:color="auto"/>
              <w:bottom w:val="single" w:sz="12" w:space="0" w:color="auto"/>
            </w:tcBorders>
            <w:vAlign w:val="center"/>
          </w:tcPr>
          <w:p w14:paraId="79F1DC2E" w14:textId="10F7810F" w:rsidR="00DA3CFA" w:rsidRPr="00BF4EC3" w:rsidRDefault="00DA3CFA" w:rsidP="00354F3C">
            <w:pPr>
              <w:pStyle w:val="affff5"/>
              <w:rPr>
                <w:rStyle w:val="afff9"/>
                <w:sz w:val="21"/>
              </w:rPr>
            </w:pPr>
            <w:r w:rsidRPr="00BF4EC3">
              <w:rPr>
                <w:rStyle w:val="afff9"/>
                <w:sz w:val="21"/>
              </w:rPr>
              <w:t>字段名称</w:t>
            </w:r>
          </w:p>
        </w:tc>
        <w:tc>
          <w:tcPr>
            <w:tcW w:w="717" w:type="pct"/>
            <w:tcBorders>
              <w:top w:val="single" w:sz="12" w:space="0" w:color="auto"/>
              <w:bottom w:val="single" w:sz="12" w:space="0" w:color="auto"/>
            </w:tcBorders>
            <w:vAlign w:val="center"/>
          </w:tcPr>
          <w:p w14:paraId="4E98D82E" w14:textId="021EC849" w:rsidR="00DA3CFA" w:rsidRPr="00BF4EC3" w:rsidRDefault="00DA3CFA" w:rsidP="00354F3C">
            <w:pPr>
              <w:pStyle w:val="affff5"/>
              <w:rPr>
                <w:rStyle w:val="afff9"/>
                <w:sz w:val="21"/>
              </w:rPr>
            </w:pPr>
            <w:r w:rsidRPr="00BF4EC3">
              <w:rPr>
                <w:rStyle w:val="afff9"/>
                <w:sz w:val="21"/>
              </w:rPr>
              <w:t>数据类型</w:t>
            </w:r>
          </w:p>
        </w:tc>
        <w:tc>
          <w:tcPr>
            <w:tcW w:w="350" w:type="pct"/>
            <w:tcBorders>
              <w:top w:val="single" w:sz="12" w:space="0" w:color="auto"/>
              <w:bottom w:val="single" w:sz="12" w:space="0" w:color="auto"/>
            </w:tcBorders>
            <w:vAlign w:val="center"/>
          </w:tcPr>
          <w:p w14:paraId="58AA4622" w14:textId="4482AF0C" w:rsidR="00DA3CFA" w:rsidRPr="00BF4EC3" w:rsidRDefault="00A71B27" w:rsidP="00354F3C">
            <w:pPr>
              <w:pStyle w:val="affff5"/>
              <w:rPr>
                <w:rStyle w:val="afff9"/>
                <w:sz w:val="21"/>
              </w:rPr>
            </w:pPr>
            <w:r w:rsidRPr="00BF4EC3">
              <w:rPr>
                <w:rStyle w:val="afff9"/>
                <w:rFonts w:hint="eastAsia"/>
                <w:sz w:val="21"/>
              </w:rPr>
              <w:t>长</w:t>
            </w:r>
            <w:r w:rsidR="00DA3CFA" w:rsidRPr="00BF4EC3">
              <w:rPr>
                <w:rStyle w:val="afff9"/>
                <w:sz w:val="21"/>
              </w:rPr>
              <w:t>度</w:t>
            </w:r>
          </w:p>
        </w:tc>
        <w:tc>
          <w:tcPr>
            <w:tcW w:w="746" w:type="pct"/>
            <w:tcBorders>
              <w:top w:val="single" w:sz="12" w:space="0" w:color="auto"/>
              <w:bottom w:val="single" w:sz="12" w:space="0" w:color="auto"/>
            </w:tcBorders>
            <w:vAlign w:val="center"/>
          </w:tcPr>
          <w:p w14:paraId="175175FF" w14:textId="124C961D" w:rsidR="00DA3CFA" w:rsidRPr="00BF4EC3" w:rsidRDefault="00DA3CFA" w:rsidP="00354F3C">
            <w:pPr>
              <w:pStyle w:val="affff5"/>
              <w:rPr>
                <w:rStyle w:val="afff9"/>
                <w:sz w:val="21"/>
              </w:rPr>
            </w:pPr>
            <w:r w:rsidRPr="00BF4EC3">
              <w:rPr>
                <w:rStyle w:val="afff9"/>
                <w:sz w:val="21"/>
              </w:rPr>
              <w:t>默认值</w:t>
            </w:r>
          </w:p>
        </w:tc>
        <w:tc>
          <w:tcPr>
            <w:tcW w:w="582" w:type="pct"/>
            <w:tcBorders>
              <w:top w:val="single" w:sz="12" w:space="0" w:color="auto"/>
              <w:bottom w:val="single" w:sz="12" w:space="0" w:color="auto"/>
            </w:tcBorders>
            <w:vAlign w:val="center"/>
          </w:tcPr>
          <w:p w14:paraId="2B2883D7" w14:textId="685C93D4" w:rsidR="00DA3CFA" w:rsidRPr="00BF4EC3" w:rsidRDefault="00764827" w:rsidP="00354F3C">
            <w:pPr>
              <w:pStyle w:val="affff5"/>
              <w:rPr>
                <w:rStyle w:val="afff9"/>
                <w:sz w:val="21"/>
              </w:rPr>
            </w:pPr>
            <w:r w:rsidRPr="00BF4EC3">
              <w:rPr>
                <w:rStyle w:val="afff9"/>
                <w:rFonts w:hint="eastAsia"/>
                <w:sz w:val="21"/>
              </w:rPr>
              <w:t>是否主键</w:t>
            </w:r>
          </w:p>
        </w:tc>
        <w:tc>
          <w:tcPr>
            <w:tcW w:w="1586" w:type="pct"/>
            <w:tcBorders>
              <w:top w:val="single" w:sz="12" w:space="0" w:color="auto"/>
              <w:bottom w:val="single" w:sz="12" w:space="0" w:color="auto"/>
            </w:tcBorders>
            <w:vAlign w:val="center"/>
          </w:tcPr>
          <w:p w14:paraId="4C569E87" w14:textId="4CA112D8" w:rsidR="00DA3CFA" w:rsidRPr="00BF4EC3" w:rsidRDefault="00DA3CFA" w:rsidP="00354F3C">
            <w:pPr>
              <w:pStyle w:val="affff5"/>
              <w:rPr>
                <w:rStyle w:val="afff9"/>
                <w:sz w:val="21"/>
              </w:rPr>
            </w:pPr>
            <w:r w:rsidRPr="00BF4EC3">
              <w:rPr>
                <w:rStyle w:val="afff9"/>
                <w:sz w:val="21"/>
              </w:rPr>
              <w:t>字段说明</w:t>
            </w:r>
          </w:p>
        </w:tc>
      </w:tr>
      <w:tr w:rsidR="00BF4EC3" w14:paraId="4D0ED89D" w14:textId="77777777" w:rsidTr="001B7B62">
        <w:tc>
          <w:tcPr>
            <w:tcW w:w="1019" w:type="pct"/>
            <w:tcBorders>
              <w:top w:val="single" w:sz="12" w:space="0" w:color="auto"/>
            </w:tcBorders>
            <w:vAlign w:val="center"/>
          </w:tcPr>
          <w:p w14:paraId="26EC5E15" w14:textId="5A5CD364" w:rsidR="00DA3CFA" w:rsidRPr="00BF4EC3" w:rsidRDefault="00DA3CFA" w:rsidP="00354F3C">
            <w:pPr>
              <w:pStyle w:val="affff5"/>
              <w:rPr>
                <w:rStyle w:val="afff9"/>
                <w:sz w:val="21"/>
              </w:rPr>
            </w:pPr>
            <w:r w:rsidRPr="00BF4EC3">
              <w:rPr>
                <w:rStyle w:val="afff9"/>
                <w:sz w:val="21"/>
              </w:rPr>
              <w:t>id</w:t>
            </w:r>
          </w:p>
        </w:tc>
        <w:tc>
          <w:tcPr>
            <w:tcW w:w="717" w:type="pct"/>
            <w:tcBorders>
              <w:top w:val="single" w:sz="12" w:space="0" w:color="auto"/>
            </w:tcBorders>
            <w:vAlign w:val="center"/>
          </w:tcPr>
          <w:p w14:paraId="54E20C24" w14:textId="362684E3" w:rsidR="00DA3CFA" w:rsidRPr="00BF4EC3" w:rsidRDefault="00DA3CFA" w:rsidP="00354F3C">
            <w:pPr>
              <w:pStyle w:val="affff5"/>
              <w:rPr>
                <w:rStyle w:val="afff9"/>
                <w:sz w:val="21"/>
              </w:rPr>
            </w:pPr>
            <w:r w:rsidRPr="00BF4EC3">
              <w:rPr>
                <w:rStyle w:val="afff9"/>
                <w:sz w:val="21"/>
              </w:rPr>
              <w:t>Integer</w:t>
            </w:r>
          </w:p>
        </w:tc>
        <w:tc>
          <w:tcPr>
            <w:tcW w:w="350" w:type="pct"/>
            <w:tcBorders>
              <w:top w:val="single" w:sz="12" w:space="0" w:color="auto"/>
            </w:tcBorders>
            <w:vAlign w:val="center"/>
          </w:tcPr>
          <w:p w14:paraId="7EF8A9F9" w14:textId="77777777" w:rsidR="00DA3CFA" w:rsidRPr="00BF4EC3" w:rsidRDefault="00DA3CFA" w:rsidP="00354F3C">
            <w:pPr>
              <w:pStyle w:val="affff5"/>
              <w:rPr>
                <w:rStyle w:val="afff9"/>
                <w:sz w:val="21"/>
              </w:rPr>
            </w:pPr>
          </w:p>
        </w:tc>
        <w:tc>
          <w:tcPr>
            <w:tcW w:w="746" w:type="pct"/>
            <w:tcBorders>
              <w:top w:val="single" w:sz="12" w:space="0" w:color="auto"/>
            </w:tcBorders>
            <w:vAlign w:val="center"/>
          </w:tcPr>
          <w:p w14:paraId="249DC10D" w14:textId="77777777" w:rsidR="00DA3CFA" w:rsidRPr="00BF4EC3" w:rsidRDefault="00DA3CFA" w:rsidP="00354F3C">
            <w:pPr>
              <w:pStyle w:val="affff5"/>
              <w:rPr>
                <w:rStyle w:val="afff9"/>
                <w:sz w:val="21"/>
              </w:rPr>
            </w:pPr>
          </w:p>
        </w:tc>
        <w:tc>
          <w:tcPr>
            <w:tcW w:w="582" w:type="pct"/>
            <w:tcBorders>
              <w:top w:val="single" w:sz="12" w:space="0" w:color="auto"/>
            </w:tcBorders>
            <w:vAlign w:val="center"/>
          </w:tcPr>
          <w:p w14:paraId="5303D27C" w14:textId="7EC4BEF8" w:rsidR="00DA3CFA" w:rsidRPr="00BF4EC3" w:rsidRDefault="00DA3CFA" w:rsidP="00354F3C">
            <w:pPr>
              <w:pStyle w:val="affff5"/>
              <w:rPr>
                <w:rStyle w:val="afff9"/>
                <w:sz w:val="21"/>
              </w:rPr>
            </w:pPr>
            <w:r w:rsidRPr="00BF4EC3">
              <w:rPr>
                <w:rStyle w:val="afff9"/>
                <w:sz w:val="21"/>
              </w:rPr>
              <w:t>是</w:t>
            </w:r>
          </w:p>
        </w:tc>
        <w:tc>
          <w:tcPr>
            <w:tcW w:w="1586" w:type="pct"/>
            <w:tcBorders>
              <w:top w:val="single" w:sz="12" w:space="0" w:color="auto"/>
            </w:tcBorders>
            <w:vAlign w:val="center"/>
          </w:tcPr>
          <w:p w14:paraId="54AEB2D1" w14:textId="5CDF2D5F" w:rsidR="00DA3CFA" w:rsidRPr="00BF4EC3" w:rsidRDefault="00DA3CFA" w:rsidP="00354F3C">
            <w:pPr>
              <w:pStyle w:val="affff5"/>
              <w:rPr>
                <w:rStyle w:val="afff9"/>
                <w:sz w:val="21"/>
              </w:rPr>
            </w:pPr>
            <w:r w:rsidRPr="00BF4EC3">
              <w:rPr>
                <w:rStyle w:val="afff9"/>
                <w:sz w:val="21"/>
              </w:rPr>
              <w:t>用户主键</w:t>
            </w:r>
          </w:p>
        </w:tc>
      </w:tr>
      <w:tr w:rsidR="00BF4EC3" w14:paraId="31113DB6" w14:textId="77777777" w:rsidTr="001B7B62">
        <w:tc>
          <w:tcPr>
            <w:tcW w:w="1019" w:type="pct"/>
            <w:vAlign w:val="center"/>
          </w:tcPr>
          <w:p w14:paraId="4D98CCF6" w14:textId="78DC8A52" w:rsidR="00DA3CFA" w:rsidRPr="00BF4EC3" w:rsidRDefault="00DA3CFA" w:rsidP="00354F3C">
            <w:pPr>
              <w:pStyle w:val="affff5"/>
              <w:rPr>
                <w:rStyle w:val="afff9"/>
                <w:sz w:val="21"/>
              </w:rPr>
            </w:pPr>
            <w:r w:rsidRPr="00BF4EC3">
              <w:rPr>
                <w:rStyle w:val="afff9"/>
                <w:sz w:val="21"/>
              </w:rPr>
              <w:t>phone</w:t>
            </w:r>
          </w:p>
        </w:tc>
        <w:tc>
          <w:tcPr>
            <w:tcW w:w="717" w:type="pct"/>
            <w:vAlign w:val="center"/>
          </w:tcPr>
          <w:p w14:paraId="79FBCF9B" w14:textId="3FB372CF" w:rsidR="00DA3CFA" w:rsidRPr="00BF4EC3" w:rsidRDefault="00DA3CFA" w:rsidP="00354F3C">
            <w:pPr>
              <w:pStyle w:val="affff5"/>
              <w:rPr>
                <w:rStyle w:val="afff9"/>
                <w:sz w:val="21"/>
              </w:rPr>
            </w:pPr>
            <w:r w:rsidRPr="00BF4EC3">
              <w:rPr>
                <w:rStyle w:val="afff9"/>
                <w:sz w:val="21"/>
              </w:rPr>
              <w:t>varchar</w:t>
            </w:r>
          </w:p>
        </w:tc>
        <w:tc>
          <w:tcPr>
            <w:tcW w:w="350" w:type="pct"/>
            <w:vAlign w:val="center"/>
          </w:tcPr>
          <w:p w14:paraId="4C587022" w14:textId="62485553" w:rsidR="00DA3CFA" w:rsidRPr="00BF4EC3" w:rsidRDefault="00DA3CFA" w:rsidP="00354F3C">
            <w:pPr>
              <w:pStyle w:val="affff5"/>
              <w:rPr>
                <w:rStyle w:val="afff9"/>
                <w:sz w:val="21"/>
              </w:rPr>
            </w:pPr>
            <w:r w:rsidRPr="00BF4EC3">
              <w:rPr>
                <w:rStyle w:val="afff9"/>
                <w:sz w:val="21"/>
              </w:rPr>
              <w:t>20</w:t>
            </w:r>
          </w:p>
        </w:tc>
        <w:tc>
          <w:tcPr>
            <w:tcW w:w="746" w:type="pct"/>
            <w:vAlign w:val="center"/>
          </w:tcPr>
          <w:p w14:paraId="77D2A7E2" w14:textId="77777777" w:rsidR="00DA3CFA" w:rsidRPr="00BF4EC3" w:rsidRDefault="00DA3CFA" w:rsidP="00354F3C">
            <w:pPr>
              <w:pStyle w:val="affff5"/>
              <w:rPr>
                <w:rStyle w:val="afff9"/>
                <w:sz w:val="21"/>
              </w:rPr>
            </w:pPr>
          </w:p>
        </w:tc>
        <w:tc>
          <w:tcPr>
            <w:tcW w:w="582" w:type="pct"/>
            <w:vAlign w:val="center"/>
          </w:tcPr>
          <w:p w14:paraId="677F79A4" w14:textId="0BFE4119"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206A8230" w14:textId="34141DCC" w:rsidR="00DA3CFA" w:rsidRPr="00BF4EC3" w:rsidRDefault="00DA3CFA" w:rsidP="00354F3C">
            <w:pPr>
              <w:pStyle w:val="affff5"/>
              <w:rPr>
                <w:rStyle w:val="afff9"/>
                <w:sz w:val="21"/>
              </w:rPr>
            </w:pPr>
            <w:r w:rsidRPr="00BF4EC3">
              <w:rPr>
                <w:rStyle w:val="afff9"/>
                <w:sz w:val="21"/>
              </w:rPr>
              <w:t>手机号</w:t>
            </w:r>
          </w:p>
        </w:tc>
      </w:tr>
      <w:tr w:rsidR="00BF4EC3" w14:paraId="1A0F6BDF" w14:textId="77777777" w:rsidTr="001B7B62">
        <w:tc>
          <w:tcPr>
            <w:tcW w:w="1019" w:type="pct"/>
            <w:vAlign w:val="center"/>
          </w:tcPr>
          <w:p w14:paraId="7D793386" w14:textId="02C7DA0E" w:rsidR="00DA3CFA" w:rsidRPr="00BF4EC3" w:rsidRDefault="00DA3CFA" w:rsidP="00354F3C">
            <w:pPr>
              <w:pStyle w:val="affff5"/>
              <w:rPr>
                <w:rStyle w:val="afff9"/>
                <w:sz w:val="21"/>
              </w:rPr>
            </w:pPr>
            <w:r w:rsidRPr="00BF4EC3">
              <w:rPr>
                <w:rStyle w:val="afff9"/>
                <w:sz w:val="21"/>
              </w:rPr>
              <w:t>email</w:t>
            </w:r>
          </w:p>
        </w:tc>
        <w:tc>
          <w:tcPr>
            <w:tcW w:w="717" w:type="pct"/>
            <w:vAlign w:val="center"/>
          </w:tcPr>
          <w:p w14:paraId="2DBA95AA" w14:textId="4804EE61" w:rsidR="00DA3CFA" w:rsidRPr="00BF4EC3" w:rsidRDefault="00DA3CFA" w:rsidP="00354F3C">
            <w:pPr>
              <w:pStyle w:val="affff5"/>
              <w:rPr>
                <w:rStyle w:val="afff9"/>
                <w:sz w:val="21"/>
              </w:rPr>
            </w:pPr>
            <w:r w:rsidRPr="00BF4EC3">
              <w:rPr>
                <w:rStyle w:val="afff9"/>
                <w:sz w:val="21"/>
              </w:rPr>
              <w:t>varchar</w:t>
            </w:r>
          </w:p>
        </w:tc>
        <w:tc>
          <w:tcPr>
            <w:tcW w:w="350" w:type="pct"/>
            <w:vAlign w:val="center"/>
          </w:tcPr>
          <w:p w14:paraId="6A0C6981" w14:textId="0039C7ED" w:rsidR="00DA3CFA" w:rsidRPr="00BF4EC3" w:rsidRDefault="00DA3CFA" w:rsidP="00354F3C">
            <w:pPr>
              <w:pStyle w:val="affff5"/>
              <w:rPr>
                <w:rStyle w:val="afff9"/>
                <w:sz w:val="21"/>
              </w:rPr>
            </w:pPr>
            <w:r w:rsidRPr="00BF4EC3">
              <w:rPr>
                <w:rStyle w:val="afff9"/>
                <w:sz w:val="21"/>
              </w:rPr>
              <w:t>100</w:t>
            </w:r>
          </w:p>
        </w:tc>
        <w:tc>
          <w:tcPr>
            <w:tcW w:w="746" w:type="pct"/>
            <w:vAlign w:val="center"/>
          </w:tcPr>
          <w:p w14:paraId="79387664" w14:textId="77777777" w:rsidR="00DA3CFA" w:rsidRPr="00BF4EC3" w:rsidRDefault="00DA3CFA" w:rsidP="00354F3C">
            <w:pPr>
              <w:pStyle w:val="affff5"/>
              <w:rPr>
                <w:rStyle w:val="afff9"/>
                <w:sz w:val="21"/>
              </w:rPr>
            </w:pPr>
          </w:p>
        </w:tc>
        <w:tc>
          <w:tcPr>
            <w:tcW w:w="582" w:type="pct"/>
            <w:vAlign w:val="center"/>
          </w:tcPr>
          <w:p w14:paraId="0622D630" w14:textId="43B77A8E"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017FACA8" w14:textId="70E580E9" w:rsidR="00DA3CFA" w:rsidRPr="00BF4EC3" w:rsidRDefault="00DA3CFA" w:rsidP="00354F3C">
            <w:pPr>
              <w:pStyle w:val="affff5"/>
              <w:rPr>
                <w:rStyle w:val="afff9"/>
                <w:sz w:val="21"/>
              </w:rPr>
            </w:pPr>
            <w:r w:rsidRPr="00BF4EC3">
              <w:rPr>
                <w:rStyle w:val="afff9"/>
                <w:sz w:val="21"/>
              </w:rPr>
              <w:t>邮箱</w:t>
            </w:r>
          </w:p>
        </w:tc>
      </w:tr>
      <w:tr w:rsidR="00BF4EC3" w14:paraId="37625708" w14:textId="77777777" w:rsidTr="001B7B62">
        <w:tc>
          <w:tcPr>
            <w:tcW w:w="1019" w:type="pct"/>
            <w:vAlign w:val="center"/>
          </w:tcPr>
          <w:p w14:paraId="5CA9FE63" w14:textId="2F8F6561" w:rsidR="00DA3CFA" w:rsidRPr="00BF4EC3" w:rsidRDefault="00DA3CFA" w:rsidP="00354F3C">
            <w:pPr>
              <w:pStyle w:val="affff5"/>
              <w:rPr>
                <w:rStyle w:val="afff9"/>
                <w:sz w:val="21"/>
              </w:rPr>
            </w:pPr>
            <w:proofErr w:type="spellStart"/>
            <w:r w:rsidRPr="00BF4EC3">
              <w:rPr>
                <w:rStyle w:val="afff9"/>
                <w:sz w:val="21"/>
              </w:rPr>
              <w:t>password_hash</w:t>
            </w:r>
            <w:proofErr w:type="spellEnd"/>
          </w:p>
        </w:tc>
        <w:tc>
          <w:tcPr>
            <w:tcW w:w="717" w:type="pct"/>
            <w:vAlign w:val="center"/>
          </w:tcPr>
          <w:p w14:paraId="00910009" w14:textId="2B310219" w:rsidR="00DA3CFA" w:rsidRPr="00BF4EC3" w:rsidRDefault="00DA3CFA" w:rsidP="00354F3C">
            <w:pPr>
              <w:pStyle w:val="affff5"/>
              <w:rPr>
                <w:rStyle w:val="afff9"/>
                <w:sz w:val="21"/>
              </w:rPr>
            </w:pPr>
            <w:r w:rsidRPr="00BF4EC3">
              <w:rPr>
                <w:rStyle w:val="afff9"/>
                <w:sz w:val="21"/>
              </w:rPr>
              <w:t>varchar</w:t>
            </w:r>
          </w:p>
        </w:tc>
        <w:tc>
          <w:tcPr>
            <w:tcW w:w="350" w:type="pct"/>
            <w:vAlign w:val="center"/>
          </w:tcPr>
          <w:p w14:paraId="55BB0FD1" w14:textId="122A33FB" w:rsidR="00DA3CFA" w:rsidRPr="00BF4EC3" w:rsidRDefault="00DA3CFA" w:rsidP="00354F3C">
            <w:pPr>
              <w:pStyle w:val="affff5"/>
              <w:rPr>
                <w:rStyle w:val="afff9"/>
                <w:sz w:val="21"/>
              </w:rPr>
            </w:pPr>
            <w:r w:rsidRPr="00BF4EC3">
              <w:rPr>
                <w:rStyle w:val="afff9"/>
                <w:sz w:val="21"/>
              </w:rPr>
              <w:t>255</w:t>
            </w:r>
          </w:p>
        </w:tc>
        <w:tc>
          <w:tcPr>
            <w:tcW w:w="746" w:type="pct"/>
            <w:vAlign w:val="center"/>
          </w:tcPr>
          <w:p w14:paraId="045AA7C3" w14:textId="77777777" w:rsidR="00DA3CFA" w:rsidRPr="00BF4EC3" w:rsidRDefault="00DA3CFA" w:rsidP="00354F3C">
            <w:pPr>
              <w:pStyle w:val="affff5"/>
              <w:rPr>
                <w:rStyle w:val="afff9"/>
                <w:sz w:val="21"/>
              </w:rPr>
            </w:pPr>
          </w:p>
        </w:tc>
        <w:tc>
          <w:tcPr>
            <w:tcW w:w="582" w:type="pct"/>
            <w:vAlign w:val="center"/>
          </w:tcPr>
          <w:p w14:paraId="24E292D2" w14:textId="7818CED1"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232757DC" w14:textId="6AC30F53" w:rsidR="00DA3CFA" w:rsidRPr="00BF4EC3" w:rsidRDefault="00DA3CFA" w:rsidP="00354F3C">
            <w:pPr>
              <w:pStyle w:val="affff5"/>
              <w:rPr>
                <w:rStyle w:val="afff9"/>
                <w:sz w:val="21"/>
              </w:rPr>
            </w:pPr>
            <w:r w:rsidRPr="00BF4EC3">
              <w:rPr>
                <w:rStyle w:val="afff9"/>
                <w:sz w:val="21"/>
              </w:rPr>
              <w:t>密码哈希</w:t>
            </w:r>
          </w:p>
        </w:tc>
      </w:tr>
      <w:tr w:rsidR="00BF4EC3" w14:paraId="595162B3" w14:textId="77777777" w:rsidTr="001B7B62">
        <w:tc>
          <w:tcPr>
            <w:tcW w:w="1019" w:type="pct"/>
            <w:vAlign w:val="center"/>
          </w:tcPr>
          <w:p w14:paraId="52B1AC04" w14:textId="582FD677" w:rsidR="00DA3CFA" w:rsidRPr="00BF4EC3" w:rsidRDefault="00DA3CFA" w:rsidP="00354F3C">
            <w:pPr>
              <w:pStyle w:val="affff5"/>
              <w:rPr>
                <w:rStyle w:val="afff9"/>
                <w:sz w:val="21"/>
              </w:rPr>
            </w:pPr>
            <w:r w:rsidRPr="00BF4EC3">
              <w:rPr>
                <w:rStyle w:val="afff9"/>
                <w:sz w:val="21"/>
              </w:rPr>
              <w:t>gender</w:t>
            </w:r>
          </w:p>
        </w:tc>
        <w:tc>
          <w:tcPr>
            <w:tcW w:w="717" w:type="pct"/>
            <w:vAlign w:val="center"/>
          </w:tcPr>
          <w:p w14:paraId="0520F4B1" w14:textId="3E4381FA" w:rsidR="00DA3CFA" w:rsidRPr="00BF4EC3" w:rsidRDefault="00DA3CFA" w:rsidP="00354F3C">
            <w:pPr>
              <w:pStyle w:val="affff5"/>
              <w:rPr>
                <w:rStyle w:val="afff9"/>
                <w:sz w:val="21"/>
              </w:rPr>
            </w:pPr>
            <w:proofErr w:type="spellStart"/>
            <w:r w:rsidRPr="00BF4EC3">
              <w:rPr>
                <w:rStyle w:val="afff9"/>
                <w:sz w:val="21"/>
              </w:rPr>
              <w:t>SmallInteger</w:t>
            </w:r>
            <w:proofErr w:type="spellEnd"/>
          </w:p>
        </w:tc>
        <w:tc>
          <w:tcPr>
            <w:tcW w:w="350" w:type="pct"/>
            <w:vAlign w:val="center"/>
          </w:tcPr>
          <w:p w14:paraId="5C57D89B" w14:textId="77777777" w:rsidR="00DA3CFA" w:rsidRPr="00BF4EC3" w:rsidRDefault="00DA3CFA" w:rsidP="00354F3C">
            <w:pPr>
              <w:pStyle w:val="affff5"/>
              <w:rPr>
                <w:rStyle w:val="afff9"/>
                <w:sz w:val="21"/>
              </w:rPr>
            </w:pPr>
          </w:p>
        </w:tc>
        <w:tc>
          <w:tcPr>
            <w:tcW w:w="746" w:type="pct"/>
            <w:vAlign w:val="center"/>
          </w:tcPr>
          <w:p w14:paraId="311D95E4" w14:textId="77777777" w:rsidR="00DA3CFA" w:rsidRPr="00BF4EC3" w:rsidRDefault="00DA3CFA" w:rsidP="00354F3C">
            <w:pPr>
              <w:pStyle w:val="affff5"/>
              <w:rPr>
                <w:rStyle w:val="afff9"/>
                <w:sz w:val="21"/>
              </w:rPr>
            </w:pPr>
          </w:p>
        </w:tc>
        <w:tc>
          <w:tcPr>
            <w:tcW w:w="582" w:type="pct"/>
            <w:vAlign w:val="center"/>
          </w:tcPr>
          <w:p w14:paraId="570C0EAA" w14:textId="3EDE1921"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049B6A80" w14:textId="6976E180" w:rsidR="00DA3CFA" w:rsidRPr="00BF4EC3" w:rsidRDefault="00DA3CFA" w:rsidP="00354F3C">
            <w:pPr>
              <w:pStyle w:val="affff5"/>
              <w:rPr>
                <w:rStyle w:val="afff9"/>
                <w:sz w:val="21"/>
              </w:rPr>
            </w:pPr>
            <w:r w:rsidRPr="00BF4EC3">
              <w:rPr>
                <w:rStyle w:val="afff9"/>
                <w:sz w:val="21"/>
              </w:rPr>
              <w:t>性别</w:t>
            </w:r>
          </w:p>
        </w:tc>
      </w:tr>
      <w:tr w:rsidR="00BF4EC3" w14:paraId="566D0B38" w14:textId="77777777" w:rsidTr="001B7B62">
        <w:tc>
          <w:tcPr>
            <w:tcW w:w="1019" w:type="pct"/>
            <w:vAlign w:val="center"/>
          </w:tcPr>
          <w:p w14:paraId="224461B1" w14:textId="10B5D587" w:rsidR="00DA3CFA" w:rsidRPr="00BF4EC3" w:rsidRDefault="00DA3CFA" w:rsidP="00354F3C">
            <w:pPr>
              <w:pStyle w:val="affff5"/>
              <w:rPr>
                <w:rStyle w:val="afff9"/>
                <w:sz w:val="21"/>
              </w:rPr>
            </w:pPr>
            <w:r w:rsidRPr="00BF4EC3">
              <w:rPr>
                <w:rStyle w:val="afff9"/>
                <w:sz w:val="21"/>
              </w:rPr>
              <w:t>birthday</w:t>
            </w:r>
          </w:p>
        </w:tc>
        <w:tc>
          <w:tcPr>
            <w:tcW w:w="717" w:type="pct"/>
            <w:vAlign w:val="center"/>
          </w:tcPr>
          <w:p w14:paraId="34649606" w14:textId="2ACD5058" w:rsidR="00DA3CFA" w:rsidRPr="00BF4EC3" w:rsidRDefault="00DA3CFA" w:rsidP="00354F3C">
            <w:pPr>
              <w:pStyle w:val="affff5"/>
              <w:rPr>
                <w:rStyle w:val="afff9"/>
                <w:sz w:val="21"/>
              </w:rPr>
            </w:pPr>
            <w:r w:rsidRPr="00BF4EC3">
              <w:rPr>
                <w:rStyle w:val="afff9"/>
                <w:sz w:val="21"/>
              </w:rPr>
              <w:t>Date</w:t>
            </w:r>
          </w:p>
        </w:tc>
        <w:tc>
          <w:tcPr>
            <w:tcW w:w="350" w:type="pct"/>
            <w:vAlign w:val="center"/>
          </w:tcPr>
          <w:p w14:paraId="11DC2C0A" w14:textId="77777777" w:rsidR="00DA3CFA" w:rsidRPr="00BF4EC3" w:rsidRDefault="00DA3CFA" w:rsidP="00354F3C">
            <w:pPr>
              <w:pStyle w:val="affff5"/>
              <w:rPr>
                <w:rStyle w:val="afff9"/>
                <w:sz w:val="21"/>
              </w:rPr>
            </w:pPr>
          </w:p>
        </w:tc>
        <w:tc>
          <w:tcPr>
            <w:tcW w:w="746" w:type="pct"/>
            <w:vAlign w:val="center"/>
          </w:tcPr>
          <w:p w14:paraId="46923687" w14:textId="77777777" w:rsidR="00DA3CFA" w:rsidRPr="00BF4EC3" w:rsidRDefault="00DA3CFA" w:rsidP="00354F3C">
            <w:pPr>
              <w:pStyle w:val="affff5"/>
              <w:rPr>
                <w:rStyle w:val="afff9"/>
                <w:sz w:val="21"/>
              </w:rPr>
            </w:pPr>
          </w:p>
        </w:tc>
        <w:tc>
          <w:tcPr>
            <w:tcW w:w="582" w:type="pct"/>
            <w:vAlign w:val="center"/>
          </w:tcPr>
          <w:p w14:paraId="7242AA0A" w14:textId="21901191"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0282290A" w14:textId="2EFEBA19" w:rsidR="00DA3CFA" w:rsidRPr="00BF4EC3" w:rsidRDefault="00DA3CFA" w:rsidP="00354F3C">
            <w:pPr>
              <w:pStyle w:val="affff5"/>
              <w:rPr>
                <w:rStyle w:val="afff9"/>
                <w:sz w:val="21"/>
              </w:rPr>
            </w:pPr>
            <w:r w:rsidRPr="00BF4EC3">
              <w:rPr>
                <w:rStyle w:val="afff9"/>
                <w:sz w:val="21"/>
              </w:rPr>
              <w:t>出生日期</w:t>
            </w:r>
          </w:p>
        </w:tc>
      </w:tr>
      <w:tr w:rsidR="00BF4EC3" w14:paraId="096DD936" w14:textId="77777777" w:rsidTr="001B7B62">
        <w:tc>
          <w:tcPr>
            <w:tcW w:w="1019" w:type="pct"/>
            <w:vAlign w:val="center"/>
          </w:tcPr>
          <w:p w14:paraId="30545217" w14:textId="7D36236D" w:rsidR="00DA3CFA" w:rsidRPr="00BF4EC3" w:rsidRDefault="00DA3CFA" w:rsidP="00354F3C">
            <w:pPr>
              <w:pStyle w:val="affff5"/>
              <w:rPr>
                <w:rStyle w:val="afff9"/>
                <w:sz w:val="21"/>
              </w:rPr>
            </w:pPr>
            <w:proofErr w:type="spellStart"/>
            <w:r w:rsidRPr="00BF4EC3">
              <w:rPr>
                <w:rStyle w:val="afff9"/>
                <w:sz w:val="21"/>
              </w:rPr>
              <w:t>height_cm</w:t>
            </w:r>
            <w:proofErr w:type="spellEnd"/>
          </w:p>
        </w:tc>
        <w:tc>
          <w:tcPr>
            <w:tcW w:w="717" w:type="pct"/>
            <w:vAlign w:val="center"/>
          </w:tcPr>
          <w:p w14:paraId="2DDE18AB" w14:textId="20F9FE57" w:rsidR="00DA3CFA" w:rsidRPr="00BF4EC3" w:rsidRDefault="00DA3CFA" w:rsidP="00354F3C">
            <w:pPr>
              <w:pStyle w:val="affff5"/>
              <w:rPr>
                <w:rStyle w:val="afff9"/>
                <w:sz w:val="21"/>
              </w:rPr>
            </w:pPr>
            <w:r w:rsidRPr="00BF4EC3">
              <w:rPr>
                <w:rStyle w:val="afff9"/>
                <w:sz w:val="21"/>
              </w:rPr>
              <w:t>Integer</w:t>
            </w:r>
          </w:p>
        </w:tc>
        <w:tc>
          <w:tcPr>
            <w:tcW w:w="350" w:type="pct"/>
            <w:vAlign w:val="center"/>
          </w:tcPr>
          <w:p w14:paraId="3C652992" w14:textId="77777777" w:rsidR="00DA3CFA" w:rsidRPr="00BF4EC3" w:rsidRDefault="00DA3CFA" w:rsidP="00354F3C">
            <w:pPr>
              <w:pStyle w:val="affff5"/>
              <w:rPr>
                <w:rStyle w:val="afff9"/>
                <w:sz w:val="21"/>
              </w:rPr>
            </w:pPr>
          </w:p>
        </w:tc>
        <w:tc>
          <w:tcPr>
            <w:tcW w:w="746" w:type="pct"/>
            <w:vAlign w:val="center"/>
          </w:tcPr>
          <w:p w14:paraId="0FF88A87" w14:textId="77777777" w:rsidR="00DA3CFA" w:rsidRPr="00BF4EC3" w:rsidRDefault="00DA3CFA" w:rsidP="00354F3C">
            <w:pPr>
              <w:pStyle w:val="affff5"/>
              <w:rPr>
                <w:rStyle w:val="afff9"/>
                <w:sz w:val="21"/>
              </w:rPr>
            </w:pPr>
          </w:p>
        </w:tc>
        <w:tc>
          <w:tcPr>
            <w:tcW w:w="582" w:type="pct"/>
            <w:vAlign w:val="center"/>
          </w:tcPr>
          <w:p w14:paraId="4CE71144" w14:textId="319F1F41"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578E4EB2" w14:textId="407EDDAD" w:rsidR="00DA3CFA" w:rsidRPr="00BF4EC3" w:rsidRDefault="00DA3CFA" w:rsidP="00354F3C">
            <w:pPr>
              <w:pStyle w:val="affff5"/>
              <w:rPr>
                <w:rStyle w:val="afff9"/>
                <w:sz w:val="21"/>
              </w:rPr>
            </w:pPr>
            <w:r w:rsidRPr="00BF4EC3">
              <w:rPr>
                <w:rStyle w:val="afff9"/>
                <w:sz w:val="21"/>
              </w:rPr>
              <w:t>身高</w:t>
            </w:r>
          </w:p>
        </w:tc>
      </w:tr>
      <w:tr w:rsidR="00BF4EC3" w14:paraId="09CD5A73" w14:textId="77777777" w:rsidTr="001B7B62">
        <w:tc>
          <w:tcPr>
            <w:tcW w:w="1019" w:type="pct"/>
            <w:vAlign w:val="center"/>
          </w:tcPr>
          <w:p w14:paraId="56329839" w14:textId="5E0B0040" w:rsidR="00DA3CFA" w:rsidRPr="00BF4EC3" w:rsidRDefault="00DA3CFA" w:rsidP="00354F3C">
            <w:pPr>
              <w:pStyle w:val="affff5"/>
              <w:rPr>
                <w:rStyle w:val="afff9"/>
                <w:sz w:val="21"/>
              </w:rPr>
            </w:pPr>
            <w:proofErr w:type="spellStart"/>
            <w:r w:rsidRPr="00BF4EC3">
              <w:rPr>
                <w:rStyle w:val="afff9"/>
                <w:sz w:val="21"/>
              </w:rPr>
              <w:lastRenderedPageBreak/>
              <w:t>weight_kg</w:t>
            </w:r>
            <w:proofErr w:type="spellEnd"/>
          </w:p>
        </w:tc>
        <w:tc>
          <w:tcPr>
            <w:tcW w:w="717" w:type="pct"/>
            <w:vAlign w:val="center"/>
          </w:tcPr>
          <w:p w14:paraId="6E06B7F8" w14:textId="67157F40" w:rsidR="00DA3CFA" w:rsidRPr="00BF4EC3" w:rsidRDefault="00DA3CFA" w:rsidP="00354F3C">
            <w:pPr>
              <w:pStyle w:val="affff5"/>
              <w:rPr>
                <w:rStyle w:val="afff9"/>
                <w:sz w:val="21"/>
              </w:rPr>
            </w:pPr>
            <w:r w:rsidRPr="00BF4EC3">
              <w:rPr>
                <w:rStyle w:val="afff9"/>
                <w:sz w:val="21"/>
              </w:rPr>
              <w:t>Numeric</w:t>
            </w:r>
          </w:p>
        </w:tc>
        <w:tc>
          <w:tcPr>
            <w:tcW w:w="350" w:type="pct"/>
            <w:vAlign w:val="center"/>
          </w:tcPr>
          <w:p w14:paraId="12CC8933" w14:textId="3EBF9896" w:rsidR="00DA3CFA" w:rsidRPr="00BF4EC3" w:rsidRDefault="00DA3CFA" w:rsidP="00354F3C">
            <w:pPr>
              <w:pStyle w:val="affff5"/>
              <w:rPr>
                <w:rStyle w:val="afff9"/>
                <w:sz w:val="21"/>
              </w:rPr>
            </w:pPr>
            <w:r w:rsidRPr="00BF4EC3">
              <w:rPr>
                <w:rStyle w:val="afff9"/>
                <w:sz w:val="21"/>
              </w:rPr>
              <w:t>5,2</w:t>
            </w:r>
          </w:p>
        </w:tc>
        <w:tc>
          <w:tcPr>
            <w:tcW w:w="746" w:type="pct"/>
            <w:vAlign w:val="center"/>
          </w:tcPr>
          <w:p w14:paraId="4BB836C7" w14:textId="77777777" w:rsidR="00DA3CFA" w:rsidRPr="00BF4EC3" w:rsidRDefault="00DA3CFA" w:rsidP="00354F3C">
            <w:pPr>
              <w:pStyle w:val="affff5"/>
              <w:rPr>
                <w:rStyle w:val="afff9"/>
                <w:sz w:val="21"/>
              </w:rPr>
            </w:pPr>
          </w:p>
        </w:tc>
        <w:tc>
          <w:tcPr>
            <w:tcW w:w="582" w:type="pct"/>
            <w:vAlign w:val="center"/>
          </w:tcPr>
          <w:p w14:paraId="751A548B" w14:textId="574D8044"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0E2A5A0D" w14:textId="533E9F5F" w:rsidR="00DA3CFA" w:rsidRPr="00BF4EC3" w:rsidRDefault="00DA3CFA" w:rsidP="00354F3C">
            <w:pPr>
              <w:pStyle w:val="affff5"/>
              <w:rPr>
                <w:rStyle w:val="afff9"/>
                <w:sz w:val="21"/>
              </w:rPr>
            </w:pPr>
            <w:r w:rsidRPr="00BF4EC3">
              <w:rPr>
                <w:rStyle w:val="afff9"/>
                <w:sz w:val="21"/>
              </w:rPr>
              <w:t>体重</w:t>
            </w:r>
          </w:p>
        </w:tc>
      </w:tr>
      <w:tr w:rsidR="00BF4EC3" w14:paraId="049FB40C" w14:textId="77777777" w:rsidTr="001B7B62">
        <w:tc>
          <w:tcPr>
            <w:tcW w:w="1019" w:type="pct"/>
            <w:vAlign w:val="center"/>
          </w:tcPr>
          <w:p w14:paraId="2613AA52" w14:textId="2474E438" w:rsidR="00DA3CFA" w:rsidRPr="00BF4EC3" w:rsidRDefault="00DA3CFA" w:rsidP="00354F3C">
            <w:pPr>
              <w:pStyle w:val="affff5"/>
              <w:rPr>
                <w:rStyle w:val="afff9"/>
                <w:sz w:val="21"/>
              </w:rPr>
            </w:pPr>
            <w:proofErr w:type="spellStart"/>
            <w:r w:rsidRPr="00BF4EC3">
              <w:rPr>
                <w:rStyle w:val="afff9"/>
                <w:sz w:val="21"/>
              </w:rPr>
              <w:t>activity_level</w:t>
            </w:r>
            <w:proofErr w:type="spellEnd"/>
          </w:p>
        </w:tc>
        <w:tc>
          <w:tcPr>
            <w:tcW w:w="717" w:type="pct"/>
            <w:vAlign w:val="center"/>
          </w:tcPr>
          <w:p w14:paraId="5B79DCA3" w14:textId="3363F09E" w:rsidR="00DA3CFA" w:rsidRPr="00BF4EC3" w:rsidRDefault="00DA3CFA" w:rsidP="00354F3C">
            <w:pPr>
              <w:pStyle w:val="affff5"/>
              <w:rPr>
                <w:rStyle w:val="afff9"/>
                <w:sz w:val="21"/>
              </w:rPr>
            </w:pPr>
            <w:proofErr w:type="spellStart"/>
            <w:r w:rsidRPr="00BF4EC3">
              <w:rPr>
                <w:rStyle w:val="afff9"/>
                <w:sz w:val="21"/>
              </w:rPr>
              <w:t>SmallInteger</w:t>
            </w:r>
            <w:proofErr w:type="spellEnd"/>
          </w:p>
        </w:tc>
        <w:tc>
          <w:tcPr>
            <w:tcW w:w="350" w:type="pct"/>
            <w:vAlign w:val="center"/>
          </w:tcPr>
          <w:p w14:paraId="6D1232AD" w14:textId="77777777" w:rsidR="00DA3CFA" w:rsidRPr="00BF4EC3" w:rsidRDefault="00DA3CFA" w:rsidP="00354F3C">
            <w:pPr>
              <w:pStyle w:val="affff5"/>
              <w:rPr>
                <w:rStyle w:val="afff9"/>
                <w:sz w:val="21"/>
              </w:rPr>
            </w:pPr>
          </w:p>
        </w:tc>
        <w:tc>
          <w:tcPr>
            <w:tcW w:w="746" w:type="pct"/>
            <w:vAlign w:val="center"/>
          </w:tcPr>
          <w:p w14:paraId="6E2F1267" w14:textId="77777777" w:rsidR="00DA3CFA" w:rsidRPr="00BF4EC3" w:rsidRDefault="00DA3CFA" w:rsidP="00354F3C">
            <w:pPr>
              <w:pStyle w:val="affff5"/>
              <w:rPr>
                <w:rStyle w:val="afff9"/>
                <w:sz w:val="21"/>
              </w:rPr>
            </w:pPr>
          </w:p>
        </w:tc>
        <w:tc>
          <w:tcPr>
            <w:tcW w:w="582" w:type="pct"/>
            <w:vAlign w:val="center"/>
          </w:tcPr>
          <w:p w14:paraId="1EE1E77D" w14:textId="1C12A0B0"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5B7A79CE" w14:textId="11AB37C3" w:rsidR="00DA3CFA" w:rsidRPr="00BF4EC3" w:rsidRDefault="00DA3CFA" w:rsidP="00354F3C">
            <w:pPr>
              <w:pStyle w:val="affff5"/>
              <w:rPr>
                <w:rStyle w:val="afff9"/>
                <w:sz w:val="21"/>
              </w:rPr>
            </w:pPr>
            <w:r w:rsidRPr="00BF4EC3">
              <w:rPr>
                <w:rStyle w:val="afff9"/>
                <w:sz w:val="21"/>
              </w:rPr>
              <w:t>活动水平</w:t>
            </w:r>
          </w:p>
        </w:tc>
      </w:tr>
      <w:tr w:rsidR="00BF4EC3" w14:paraId="09E43901" w14:textId="77777777" w:rsidTr="001B7B62">
        <w:tc>
          <w:tcPr>
            <w:tcW w:w="1019" w:type="pct"/>
            <w:vAlign w:val="center"/>
          </w:tcPr>
          <w:p w14:paraId="7DCAEC86" w14:textId="7086F3AD" w:rsidR="00DA3CFA" w:rsidRPr="00BF4EC3" w:rsidRDefault="00DA3CFA" w:rsidP="00354F3C">
            <w:pPr>
              <w:pStyle w:val="affff5"/>
              <w:rPr>
                <w:rStyle w:val="afff9"/>
                <w:sz w:val="21"/>
              </w:rPr>
            </w:pPr>
            <w:proofErr w:type="spellStart"/>
            <w:r w:rsidRPr="00BF4EC3">
              <w:rPr>
                <w:rStyle w:val="afff9"/>
                <w:sz w:val="21"/>
              </w:rPr>
              <w:t>health_goal</w:t>
            </w:r>
            <w:proofErr w:type="spellEnd"/>
          </w:p>
        </w:tc>
        <w:tc>
          <w:tcPr>
            <w:tcW w:w="717" w:type="pct"/>
            <w:vAlign w:val="center"/>
          </w:tcPr>
          <w:p w14:paraId="6CE0CB69" w14:textId="043F2AC3" w:rsidR="00DA3CFA" w:rsidRPr="00BF4EC3" w:rsidRDefault="00DA3CFA" w:rsidP="00354F3C">
            <w:pPr>
              <w:pStyle w:val="affff5"/>
              <w:rPr>
                <w:rStyle w:val="afff9"/>
                <w:sz w:val="21"/>
              </w:rPr>
            </w:pPr>
            <w:proofErr w:type="spellStart"/>
            <w:r w:rsidRPr="00BF4EC3">
              <w:rPr>
                <w:rStyle w:val="afff9"/>
                <w:sz w:val="21"/>
              </w:rPr>
              <w:t>SmallInteger</w:t>
            </w:r>
            <w:proofErr w:type="spellEnd"/>
          </w:p>
        </w:tc>
        <w:tc>
          <w:tcPr>
            <w:tcW w:w="350" w:type="pct"/>
            <w:vAlign w:val="center"/>
          </w:tcPr>
          <w:p w14:paraId="06E8695E" w14:textId="77777777" w:rsidR="00DA3CFA" w:rsidRPr="00BF4EC3" w:rsidRDefault="00DA3CFA" w:rsidP="00354F3C">
            <w:pPr>
              <w:pStyle w:val="affff5"/>
              <w:rPr>
                <w:rStyle w:val="afff9"/>
                <w:sz w:val="21"/>
              </w:rPr>
            </w:pPr>
          </w:p>
        </w:tc>
        <w:tc>
          <w:tcPr>
            <w:tcW w:w="746" w:type="pct"/>
            <w:vAlign w:val="center"/>
          </w:tcPr>
          <w:p w14:paraId="1D1EF61F" w14:textId="06583882" w:rsidR="00DA3CFA" w:rsidRPr="00BF4EC3" w:rsidRDefault="00DA3CFA" w:rsidP="00354F3C">
            <w:pPr>
              <w:pStyle w:val="affff5"/>
              <w:rPr>
                <w:rStyle w:val="afff9"/>
                <w:sz w:val="21"/>
              </w:rPr>
            </w:pPr>
            <w:r w:rsidRPr="00BF4EC3">
              <w:rPr>
                <w:rStyle w:val="afff9"/>
                <w:sz w:val="21"/>
              </w:rPr>
              <w:t>1</w:t>
            </w:r>
          </w:p>
        </w:tc>
        <w:tc>
          <w:tcPr>
            <w:tcW w:w="582" w:type="pct"/>
            <w:vAlign w:val="center"/>
          </w:tcPr>
          <w:p w14:paraId="47D4B4DD" w14:textId="017C9983"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462B6591" w14:textId="2419F89B" w:rsidR="00DA3CFA" w:rsidRPr="00BF4EC3" w:rsidRDefault="00DA3CFA" w:rsidP="00354F3C">
            <w:pPr>
              <w:pStyle w:val="affff5"/>
              <w:rPr>
                <w:rStyle w:val="afff9"/>
                <w:sz w:val="21"/>
              </w:rPr>
            </w:pPr>
            <w:r w:rsidRPr="00BF4EC3">
              <w:rPr>
                <w:rStyle w:val="afff9"/>
                <w:sz w:val="21"/>
              </w:rPr>
              <w:t>健康目标</w:t>
            </w:r>
          </w:p>
        </w:tc>
      </w:tr>
      <w:tr w:rsidR="00BF4EC3" w14:paraId="09E3CF14" w14:textId="77777777" w:rsidTr="001B7B62">
        <w:tc>
          <w:tcPr>
            <w:tcW w:w="1019" w:type="pct"/>
            <w:vAlign w:val="center"/>
          </w:tcPr>
          <w:p w14:paraId="136BA03A" w14:textId="136306C3" w:rsidR="00DA3CFA" w:rsidRPr="00BF4EC3" w:rsidRDefault="00DA3CFA" w:rsidP="00354F3C">
            <w:pPr>
              <w:pStyle w:val="affff5"/>
              <w:rPr>
                <w:rStyle w:val="afff9"/>
                <w:sz w:val="21"/>
              </w:rPr>
            </w:pPr>
            <w:proofErr w:type="spellStart"/>
            <w:r w:rsidRPr="00BF4EC3">
              <w:rPr>
                <w:rStyle w:val="afff9"/>
                <w:sz w:val="21"/>
              </w:rPr>
              <w:t>calorie_coefficient</w:t>
            </w:r>
            <w:proofErr w:type="spellEnd"/>
          </w:p>
        </w:tc>
        <w:tc>
          <w:tcPr>
            <w:tcW w:w="717" w:type="pct"/>
            <w:vAlign w:val="center"/>
          </w:tcPr>
          <w:p w14:paraId="22EE81C7" w14:textId="59072B83" w:rsidR="00DA3CFA" w:rsidRPr="00BF4EC3" w:rsidRDefault="00DA3CFA" w:rsidP="00354F3C">
            <w:pPr>
              <w:pStyle w:val="affff5"/>
              <w:rPr>
                <w:rStyle w:val="afff9"/>
                <w:sz w:val="21"/>
              </w:rPr>
            </w:pPr>
            <w:r w:rsidRPr="00BF4EC3">
              <w:rPr>
                <w:rStyle w:val="afff9"/>
                <w:sz w:val="21"/>
              </w:rPr>
              <w:t>Numeric</w:t>
            </w:r>
          </w:p>
        </w:tc>
        <w:tc>
          <w:tcPr>
            <w:tcW w:w="350" w:type="pct"/>
            <w:vAlign w:val="center"/>
          </w:tcPr>
          <w:p w14:paraId="32F56551" w14:textId="031D196C" w:rsidR="00DA3CFA" w:rsidRPr="00BF4EC3" w:rsidRDefault="00DA3CFA" w:rsidP="00354F3C">
            <w:pPr>
              <w:pStyle w:val="affff5"/>
              <w:rPr>
                <w:rStyle w:val="afff9"/>
                <w:sz w:val="21"/>
              </w:rPr>
            </w:pPr>
            <w:r w:rsidRPr="00BF4EC3">
              <w:rPr>
                <w:rStyle w:val="afff9"/>
                <w:sz w:val="21"/>
              </w:rPr>
              <w:t>4,2</w:t>
            </w:r>
          </w:p>
        </w:tc>
        <w:tc>
          <w:tcPr>
            <w:tcW w:w="746" w:type="pct"/>
            <w:vAlign w:val="center"/>
          </w:tcPr>
          <w:p w14:paraId="0B3CACD8" w14:textId="0E64F158" w:rsidR="00DA3CFA" w:rsidRPr="00BF4EC3" w:rsidRDefault="00DA3CFA" w:rsidP="00354F3C">
            <w:pPr>
              <w:pStyle w:val="affff5"/>
              <w:rPr>
                <w:rStyle w:val="afff9"/>
                <w:sz w:val="21"/>
              </w:rPr>
            </w:pPr>
            <w:r w:rsidRPr="00BF4EC3">
              <w:rPr>
                <w:rStyle w:val="afff9"/>
                <w:sz w:val="21"/>
              </w:rPr>
              <w:t>1.00</w:t>
            </w:r>
          </w:p>
        </w:tc>
        <w:tc>
          <w:tcPr>
            <w:tcW w:w="582" w:type="pct"/>
            <w:vAlign w:val="center"/>
          </w:tcPr>
          <w:p w14:paraId="31BF9AD5" w14:textId="518B7DC9"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1EA3B858" w14:textId="6F655711" w:rsidR="00DA3CFA" w:rsidRPr="00BF4EC3" w:rsidRDefault="00DA3CFA" w:rsidP="00354F3C">
            <w:pPr>
              <w:pStyle w:val="affff5"/>
              <w:rPr>
                <w:rStyle w:val="afff9"/>
                <w:sz w:val="21"/>
              </w:rPr>
            </w:pPr>
            <w:r w:rsidRPr="00BF4EC3">
              <w:rPr>
                <w:rStyle w:val="afff9"/>
                <w:sz w:val="21"/>
              </w:rPr>
              <w:t>热量系数</w:t>
            </w:r>
          </w:p>
        </w:tc>
      </w:tr>
      <w:tr w:rsidR="00BF4EC3" w14:paraId="3D81B59C" w14:textId="77777777" w:rsidTr="001B7B62">
        <w:tc>
          <w:tcPr>
            <w:tcW w:w="1019" w:type="pct"/>
            <w:vAlign w:val="center"/>
          </w:tcPr>
          <w:p w14:paraId="038BF435" w14:textId="1DCA1938" w:rsidR="00DA3CFA" w:rsidRPr="00BF4EC3" w:rsidRDefault="00DA3CFA" w:rsidP="00354F3C">
            <w:pPr>
              <w:pStyle w:val="affff5"/>
              <w:rPr>
                <w:rStyle w:val="afff9"/>
                <w:sz w:val="21"/>
              </w:rPr>
            </w:pPr>
            <w:proofErr w:type="spellStart"/>
            <w:r w:rsidRPr="00BF4EC3">
              <w:rPr>
                <w:rStyle w:val="afff9"/>
                <w:sz w:val="21"/>
              </w:rPr>
              <w:t>diet_preference</w:t>
            </w:r>
            <w:proofErr w:type="spellEnd"/>
          </w:p>
        </w:tc>
        <w:tc>
          <w:tcPr>
            <w:tcW w:w="717" w:type="pct"/>
            <w:vAlign w:val="center"/>
          </w:tcPr>
          <w:p w14:paraId="2B2442BD" w14:textId="6D363E80" w:rsidR="00DA3CFA" w:rsidRPr="00BF4EC3" w:rsidRDefault="00DA3CFA" w:rsidP="00354F3C">
            <w:pPr>
              <w:pStyle w:val="affff5"/>
              <w:rPr>
                <w:rStyle w:val="afff9"/>
                <w:sz w:val="21"/>
              </w:rPr>
            </w:pPr>
            <w:r w:rsidRPr="00BF4EC3">
              <w:rPr>
                <w:rStyle w:val="afff9"/>
                <w:sz w:val="21"/>
              </w:rPr>
              <w:t>varchar</w:t>
            </w:r>
          </w:p>
        </w:tc>
        <w:tc>
          <w:tcPr>
            <w:tcW w:w="350" w:type="pct"/>
            <w:vAlign w:val="center"/>
          </w:tcPr>
          <w:p w14:paraId="292109F4" w14:textId="5508A770" w:rsidR="00DA3CFA" w:rsidRPr="00BF4EC3" w:rsidRDefault="00DA3CFA" w:rsidP="00354F3C">
            <w:pPr>
              <w:pStyle w:val="affff5"/>
              <w:rPr>
                <w:rStyle w:val="afff9"/>
                <w:sz w:val="21"/>
              </w:rPr>
            </w:pPr>
            <w:r w:rsidRPr="00BF4EC3">
              <w:rPr>
                <w:rStyle w:val="afff9"/>
                <w:sz w:val="21"/>
              </w:rPr>
              <w:t>100</w:t>
            </w:r>
          </w:p>
        </w:tc>
        <w:tc>
          <w:tcPr>
            <w:tcW w:w="746" w:type="pct"/>
            <w:vAlign w:val="center"/>
          </w:tcPr>
          <w:p w14:paraId="73879F71" w14:textId="77777777" w:rsidR="00DA3CFA" w:rsidRPr="00BF4EC3" w:rsidRDefault="00DA3CFA" w:rsidP="00354F3C">
            <w:pPr>
              <w:pStyle w:val="affff5"/>
              <w:rPr>
                <w:rStyle w:val="afff9"/>
                <w:sz w:val="21"/>
              </w:rPr>
            </w:pPr>
          </w:p>
        </w:tc>
        <w:tc>
          <w:tcPr>
            <w:tcW w:w="582" w:type="pct"/>
            <w:vAlign w:val="center"/>
          </w:tcPr>
          <w:p w14:paraId="34FCAF08" w14:textId="480C661A"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5CD39ED8" w14:textId="1EB5DB4C" w:rsidR="00DA3CFA" w:rsidRPr="00BF4EC3" w:rsidRDefault="00DA3CFA" w:rsidP="00354F3C">
            <w:pPr>
              <w:pStyle w:val="affff5"/>
              <w:rPr>
                <w:rStyle w:val="afff9"/>
                <w:sz w:val="21"/>
              </w:rPr>
            </w:pPr>
            <w:r w:rsidRPr="00BF4EC3">
              <w:rPr>
                <w:rStyle w:val="afff9"/>
                <w:sz w:val="21"/>
              </w:rPr>
              <w:t>饮食偏好</w:t>
            </w:r>
          </w:p>
        </w:tc>
      </w:tr>
      <w:tr w:rsidR="00BF4EC3" w14:paraId="558A5810" w14:textId="77777777" w:rsidTr="001B7B62">
        <w:tc>
          <w:tcPr>
            <w:tcW w:w="1019" w:type="pct"/>
            <w:vAlign w:val="center"/>
          </w:tcPr>
          <w:p w14:paraId="34210627" w14:textId="41AAC302" w:rsidR="00DA3CFA" w:rsidRPr="00BF4EC3" w:rsidRDefault="00DA3CFA" w:rsidP="00354F3C">
            <w:pPr>
              <w:pStyle w:val="affff5"/>
              <w:rPr>
                <w:rStyle w:val="afff9"/>
                <w:sz w:val="21"/>
              </w:rPr>
            </w:pPr>
            <w:proofErr w:type="spellStart"/>
            <w:r w:rsidRPr="00BF4EC3">
              <w:rPr>
                <w:rStyle w:val="afff9"/>
                <w:sz w:val="21"/>
              </w:rPr>
              <w:t>bmr</w:t>
            </w:r>
            <w:proofErr w:type="spellEnd"/>
          </w:p>
        </w:tc>
        <w:tc>
          <w:tcPr>
            <w:tcW w:w="717" w:type="pct"/>
            <w:vAlign w:val="center"/>
          </w:tcPr>
          <w:p w14:paraId="71F5CFE5" w14:textId="4F07F9BE" w:rsidR="00DA3CFA" w:rsidRPr="00BF4EC3" w:rsidRDefault="00DA3CFA" w:rsidP="00354F3C">
            <w:pPr>
              <w:pStyle w:val="affff5"/>
              <w:rPr>
                <w:rStyle w:val="afff9"/>
                <w:sz w:val="21"/>
              </w:rPr>
            </w:pPr>
            <w:r w:rsidRPr="00BF4EC3">
              <w:rPr>
                <w:rStyle w:val="afff9"/>
                <w:sz w:val="21"/>
              </w:rPr>
              <w:t>Integer</w:t>
            </w:r>
          </w:p>
        </w:tc>
        <w:tc>
          <w:tcPr>
            <w:tcW w:w="350" w:type="pct"/>
            <w:vAlign w:val="center"/>
          </w:tcPr>
          <w:p w14:paraId="7E357A33" w14:textId="77777777" w:rsidR="00DA3CFA" w:rsidRPr="00BF4EC3" w:rsidRDefault="00DA3CFA" w:rsidP="00354F3C">
            <w:pPr>
              <w:pStyle w:val="affff5"/>
              <w:rPr>
                <w:rStyle w:val="afff9"/>
                <w:sz w:val="21"/>
              </w:rPr>
            </w:pPr>
          </w:p>
        </w:tc>
        <w:tc>
          <w:tcPr>
            <w:tcW w:w="746" w:type="pct"/>
            <w:vAlign w:val="center"/>
          </w:tcPr>
          <w:p w14:paraId="649DFA06" w14:textId="77777777" w:rsidR="00DA3CFA" w:rsidRPr="00BF4EC3" w:rsidRDefault="00DA3CFA" w:rsidP="00354F3C">
            <w:pPr>
              <w:pStyle w:val="affff5"/>
              <w:rPr>
                <w:rStyle w:val="afff9"/>
                <w:sz w:val="21"/>
              </w:rPr>
            </w:pPr>
          </w:p>
        </w:tc>
        <w:tc>
          <w:tcPr>
            <w:tcW w:w="582" w:type="pct"/>
            <w:vAlign w:val="center"/>
          </w:tcPr>
          <w:p w14:paraId="1B8DAFFE" w14:textId="0004DBF3"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25A567C3" w14:textId="5576984C" w:rsidR="00DA3CFA" w:rsidRPr="00BF4EC3" w:rsidRDefault="00DA3CFA" w:rsidP="00354F3C">
            <w:pPr>
              <w:pStyle w:val="affff5"/>
              <w:rPr>
                <w:rStyle w:val="afff9"/>
                <w:sz w:val="21"/>
              </w:rPr>
            </w:pPr>
            <w:r w:rsidRPr="00BF4EC3">
              <w:rPr>
                <w:rStyle w:val="afff9"/>
                <w:sz w:val="21"/>
              </w:rPr>
              <w:t>基础代谢率</w:t>
            </w:r>
          </w:p>
        </w:tc>
      </w:tr>
      <w:tr w:rsidR="00BF4EC3" w14:paraId="0D9E812D" w14:textId="77777777" w:rsidTr="001B7B62">
        <w:tc>
          <w:tcPr>
            <w:tcW w:w="1019" w:type="pct"/>
            <w:vAlign w:val="center"/>
          </w:tcPr>
          <w:p w14:paraId="37614ECE" w14:textId="41BD7D18" w:rsidR="00DA3CFA" w:rsidRPr="00BF4EC3" w:rsidRDefault="00DA3CFA" w:rsidP="00354F3C">
            <w:pPr>
              <w:pStyle w:val="affff5"/>
              <w:rPr>
                <w:rStyle w:val="afff9"/>
                <w:sz w:val="21"/>
              </w:rPr>
            </w:pPr>
            <w:proofErr w:type="spellStart"/>
            <w:r w:rsidRPr="00BF4EC3">
              <w:rPr>
                <w:rStyle w:val="afff9"/>
                <w:sz w:val="21"/>
              </w:rPr>
              <w:t>daily_calorie_goal</w:t>
            </w:r>
            <w:proofErr w:type="spellEnd"/>
          </w:p>
        </w:tc>
        <w:tc>
          <w:tcPr>
            <w:tcW w:w="717" w:type="pct"/>
            <w:vAlign w:val="center"/>
          </w:tcPr>
          <w:p w14:paraId="2B190B61" w14:textId="1D74CF1F" w:rsidR="00DA3CFA" w:rsidRPr="00BF4EC3" w:rsidRDefault="00DA3CFA" w:rsidP="00354F3C">
            <w:pPr>
              <w:pStyle w:val="affff5"/>
              <w:rPr>
                <w:rStyle w:val="afff9"/>
                <w:sz w:val="21"/>
              </w:rPr>
            </w:pPr>
            <w:r w:rsidRPr="00BF4EC3">
              <w:rPr>
                <w:rStyle w:val="afff9"/>
                <w:sz w:val="21"/>
              </w:rPr>
              <w:t>Integer</w:t>
            </w:r>
          </w:p>
        </w:tc>
        <w:tc>
          <w:tcPr>
            <w:tcW w:w="350" w:type="pct"/>
            <w:vAlign w:val="center"/>
          </w:tcPr>
          <w:p w14:paraId="7AD65A35" w14:textId="77777777" w:rsidR="00DA3CFA" w:rsidRPr="00BF4EC3" w:rsidRDefault="00DA3CFA" w:rsidP="00354F3C">
            <w:pPr>
              <w:pStyle w:val="affff5"/>
              <w:rPr>
                <w:rStyle w:val="afff9"/>
                <w:sz w:val="21"/>
              </w:rPr>
            </w:pPr>
          </w:p>
        </w:tc>
        <w:tc>
          <w:tcPr>
            <w:tcW w:w="746" w:type="pct"/>
            <w:vAlign w:val="center"/>
          </w:tcPr>
          <w:p w14:paraId="0C4F9885" w14:textId="77777777" w:rsidR="00DA3CFA" w:rsidRPr="00BF4EC3" w:rsidRDefault="00DA3CFA" w:rsidP="00354F3C">
            <w:pPr>
              <w:pStyle w:val="affff5"/>
              <w:rPr>
                <w:rStyle w:val="afff9"/>
                <w:sz w:val="21"/>
              </w:rPr>
            </w:pPr>
          </w:p>
        </w:tc>
        <w:tc>
          <w:tcPr>
            <w:tcW w:w="582" w:type="pct"/>
            <w:vAlign w:val="center"/>
          </w:tcPr>
          <w:p w14:paraId="649AE421" w14:textId="253AA417"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252EC093" w14:textId="55B5D94D" w:rsidR="00DA3CFA" w:rsidRPr="00BF4EC3" w:rsidRDefault="00DA3CFA" w:rsidP="00354F3C">
            <w:pPr>
              <w:pStyle w:val="affff5"/>
              <w:rPr>
                <w:rStyle w:val="afff9"/>
                <w:sz w:val="21"/>
              </w:rPr>
            </w:pPr>
            <w:r w:rsidRPr="00BF4EC3">
              <w:rPr>
                <w:rStyle w:val="afff9"/>
                <w:sz w:val="21"/>
              </w:rPr>
              <w:t>每日目标热量</w:t>
            </w:r>
          </w:p>
        </w:tc>
      </w:tr>
      <w:tr w:rsidR="00BF4EC3" w14:paraId="7A806E66" w14:textId="77777777" w:rsidTr="001B7B62">
        <w:tc>
          <w:tcPr>
            <w:tcW w:w="1019" w:type="pct"/>
            <w:vAlign w:val="center"/>
          </w:tcPr>
          <w:p w14:paraId="14CE508D" w14:textId="3C5E3BBC" w:rsidR="00DA3CFA" w:rsidRPr="00BF4EC3" w:rsidRDefault="00DA3CFA" w:rsidP="00354F3C">
            <w:pPr>
              <w:pStyle w:val="affff5"/>
              <w:rPr>
                <w:rStyle w:val="afff9"/>
                <w:sz w:val="21"/>
              </w:rPr>
            </w:pPr>
            <w:proofErr w:type="spellStart"/>
            <w:r w:rsidRPr="00BF4EC3">
              <w:rPr>
                <w:rStyle w:val="afff9"/>
                <w:sz w:val="21"/>
              </w:rPr>
              <w:t>protein_ratio</w:t>
            </w:r>
            <w:proofErr w:type="spellEnd"/>
          </w:p>
        </w:tc>
        <w:tc>
          <w:tcPr>
            <w:tcW w:w="717" w:type="pct"/>
            <w:vAlign w:val="center"/>
          </w:tcPr>
          <w:p w14:paraId="49F4E359" w14:textId="06267032" w:rsidR="00DA3CFA" w:rsidRPr="00BF4EC3" w:rsidRDefault="00DA3CFA" w:rsidP="00354F3C">
            <w:pPr>
              <w:pStyle w:val="affff5"/>
              <w:rPr>
                <w:rStyle w:val="afff9"/>
                <w:sz w:val="21"/>
              </w:rPr>
            </w:pPr>
            <w:r w:rsidRPr="00BF4EC3">
              <w:rPr>
                <w:rStyle w:val="afff9"/>
                <w:sz w:val="21"/>
              </w:rPr>
              <w:t>Numeric</w:t>
            </w:r>
          </w:p>
        </w:tc>
        <w:tc>
          <w:tcPr>
            <w:tcW w:w="350" w:type="pct"/>
            <w:vAlign w:val="center"/>
          </w:tcPr>
          <w:p w14:paraId="52C2BB07" w14:textId="0BAAD9ED" w:rsidR="00DA3CFA" w:rsidRPr="00BF4EC3" w:rsidRDefault="00DA3CFA" w:rsidP="00354F3C">
            <w:pPr>
              <w:pStyle w:val="affff5"/>
              <w:rPr>
                <w:rStyle w:val="afff9"/>
                <w:sz w:val="21"/>
              </w:rPr>
            </w:pPr>
            <w:r w:rsidRPr="00BF4EC3">
              <w:rPr>
                <w:rStyle w:val="afff9"/>
                <w:sz w:val="21"/>
              </w:rPr>
              <w:t>3,2</w:t>
            </w:r>
          </w:p>
        </w:tc>
        <w:tc>
          <w:tcPr>
            <w:tcW w:w="746" w:type="pct"/>
            <w:vAlign w:val="center"/>
          </w:tcPr>
          <w:p w14:paraId="138DD263" w14:textId="34770F92" w:rsidR="00DA3CFA" w:rsidRPr="00BF4EC3" w:rsidRDefault="00DA3CFA" w:rsidP="00354F3C">
            <w:pPr>
              <w:pStyle w:val="affff5"/>
              <w:rPr>
                <w:rStyle w:val="afff9"/>
                <w:sz w:val="21"/>
              </w:rPr>
            </w:pPr>
            <w:r w:rsidRPr="00BF4EC3">
              <w:rPr>
                <w:rStyle w:val="afff9"/>
                <w:sz w:val="21"/>
              </w:rPr>
              <w:t>0.20</w:t>
            </w:r>
          </w:p>
        </w:tc>
        <w:tc>
          <w:tcPr>
            <w:tcW w:w="582" w:type="pct"/>
            <w:vAlign w:val="center"/>
          </w:tcPr>
          <w:p w14:paraId="42CCE772" w14:textId="569D2FE6"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49D7E531" w14:textId="67437EEB" w:rsidR="00DA3CFA" w:rsidRPr="00BF4EC3" w:rsidRDefault="00DA3CFA" w:rsidP="00354F3C">
            <w:pPr>
              <w:pStyle w:val="affff5"/>
              <w:rPr>
                <w:rStyle w:val="afff9"/>
                <w:sz w:val="21"/>
              </w:rPr>
            </w:pPr>
            <w:r w:rsidRPr="00BF4EC3">
              <w:rPr>
                <w:rStyle w:val="afff9"/>
                <w:sz w:val="21"/>
              </w:rPr>
              <w:t>蛋白质占比</w:t>
            </w:r>
          </w:p>
        </w:tc>
      </w:tr>
      <w:tr w:rsidR="00BF4EC3" w14:paraId="6BEC30B1" w14:textId="77777777" w:rsidTr="001B7B62">
        <w:tc>
          <w:tcPr>
            <w:tcW w:w="1019" w:type="pct"/>
            <w:vAlign w:val="center"/>
          </w:tcPr>
          <w:p w14:paraId="2C184AF3" w14:textId="2368DA95" w:rsidR="00DA3CFA" w:rsidRPr="00BF4EC3" w:rsidRDefault="00DA3CFA" w:rsidP="00354F3C">
            <w:pPr>
              <w:pStyle w:val="affff5"/>
              <w:rPr>
                <w:rStyle w:val="afff9"/>
                <w:sz w:val="21"/>
              </w:rPr>
            </w:pPr>
            <w:proofErr w:type="spellStart"/>
            <w:r w:rsidRPr="00BF4EC3">
              <w:rPr>
                <w:rStyle w:val="afff9"/>
                <w:sz w:val="21"/>
              </w:rPr>
              <w:t>fat_ratio</w:t>
            </w:r>
            <w:proofErr w:type="spellEnd"/>
          </w:p>
        </w:tc>
        <w:tc>
          <w:tcPr>
            <w:tcW w:w="717" w:type="pct"/>
            <w:vAlign w:val="center"/>
          </w:tcPr>
          <w:p w14:paraId="3B00048D" w14:textId="08965E79" w:rsidR="00DA3CFA" w:rsidRPr="00BF4EC3" w:rsidRDefault="00DA3CFA" w:rsidP="00354F3C">
            <w:pPr>
              <w:pStyle w:val="affff5"/>
              <w:rPr>
                <w:rStyle w:val="afff9"/>
                <w:sz w:val="21"/>
              </w:rPr>
            </w:pPr>
            <w:r w:rsidRPr="00BF4EC3">
              <w:rPr>
                <w:rStyle w:val="afff9"/>
                <w:sz w:val="21"/>
              </w:rPr>
              <w:t>Numeric</w:t>
            </w:r>
          </w:p>
        </w:tc>
        <w:tc>
          <w:tcPr>
            <w:tcW w:w="350" w:type="pct"/>
            <w:vAlign w:val="center"/>
          </w:tcPr>
          <w:p w14:paraId="0ABB5883" w14:textId="0BB3015B" w:rsidR="00DA3CFA" w:rsidRPr="00BF4EC3" w:rsidRDefault="00DA3CFA" w:rsidP="00354F3C">
            <w:pPr>
              <w:pStyle w:val="affff5"/>
              <w:rPr>
                <w:rStyle w:val="afff9"/>
                <w:sz w:val="21"/>
              </w:rPr>
            </w:pPr>
            <w:r w:rsidRPr="00BF4EC3">
              <w:rPr>
                <w:rStyle w:val="afff9"/>
                <w:sz w:val="21"/>
              </w:rPr>
              <w:t>3,2</w:t>
            </w:r>
          </w:p>
        </w:tc>
        <w:tc>
          <w:tcPr>
            <w:tcW w:w="746" w:type="pct"/>
            <w:vAlign w:val="center"/>
          </w:tcPr>
          <w:p w14:paraId="503F5169" w14:textId="6D47B8C7" w:rsidR="00DA3CFA" w:rsidRPr="00BF4EC3" w:rsidRDefault="00DA3CFA" w:rsidP="00354F3C">
            <w:pPr>
              <w:pStyle w:val="affff5"/>
              <w:rPr>
                <w:rStyle w:val="afff9"/>
                <w:sz w:val="21"/>
              </w:rPr>
            </w:pPr>
            <w:r w:rsidRPr="00BF4EC3">
              <w:rPr>
                <w:rStyle w:val="afff9"/>
                <w:sz w:val="21"/>
              </w:rPr>
              <w:t>0.25</w:t>
            </w:r>
          </w:p>
        </w:tc>
        <w:tc>
          <w:tcPr>
            <w:tcW w:w="582" w:type="pct"/>
            <w:vAlign w:val="center"/>
          </w:tcPr>
          <w:p w14:paraId="28230F59" w14:textId="73889763"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641099E1" w14:textId="5A249CC9" w:rsidR="00DA3CFA" w:rsidRPr="00BF4EC3" w:rsidRDefault="00DA3CFA" w:rsidP="00354F3C">
            <w:pPr>
              <w:pStyle w:val="affff5"/>
              <w:rPr>
                <w:rStyle w:val="afff9"/>
                <w:sz w:val="21"/>
              </w:rPr>
            </w:pPr>
            <w:r w:rsidRPr="00BF4EC3">
              <w:rPr>
                <w:rStyle w:val="afff9"/>
                <w:sz w:val="21"/>
              </w:rPr>
              <w:t>脂肪占比</w:t>
            </w:r>
          </w:p>
        </w:tc>
      </w:tr>
      <w:tr w:rsidR="00BF4EC3" w14:paraId="6FE17712" w14:textId="77777777" w:rsidTr="001B7B62">
        <w:tc>
          <w:tcPr>
            <w:tcW w:w="1019" w:type="pct"/>
            <w:vAlign w:val="center"/>
          </w:tcPr>
          <w:p w14:paraId="5F14DBFA" w14:textId="499FB38B" w:rsidR="00DA3CFA" w:rsidRPr="00BF4EC3" w:rsidRDefault="00DA3CFA" w:rsidP="00354F3C">
            <w:pPr>
              <w:pStyle w:val="affff5"/>
              <w:rPr>
                <w:rStyle w:val="afff9"/>
                <w:sz w:val="21"/>
              </w:rPr>
            </w:pPr>
            <w:proofErr w:type="spellStart"/>
            <w:r w:rsidRPr="00BF4EC3">
              <w:rPr>
                <w:rStyle w:val="afff9"/>
                <w:sz w:val="21"/>
              </w:rPr>
              <w:t>carb_ratio</w:t>
            </w:r>
            <w:proofErr w:type="spellEnd"/>
          </w:p>
        </w:tc>
        <w:tc>
          <w:tcPr>
            <w:tcW w:w="717" w:type="pct"/>
            <w:vAlign w:val="center"/>
          </w:tcPr>
          <w:p w14:paraId="3E47F264" w14:textId="0EB7C440" w:rsidR="00DA3CFA" w:rsidRPr="00BF4EC3" w:rsidRDefault="00DA3CFA" w:rsidP="00354F3C">
            <w:pPr>
              <w:pStyle w:val="affff5"/>
              <w:rPr>
                <w:rStyle w:val="afff9"/>
                <w:sz w:val="21"/>
              </w:rPr>
            </w:pPr>
            <w:r w:rsidRPr="00BF4EC3">
              <w:rPr>
                <w:rStyle w:val="afff9"/>
                <w:sz w:val="21"/>
              </w:rPr>
              <w:t>Numeric</w:t>
            </w:r>
          </w:p>
        </w:tc>
        <w:tc>
          <w:tcPr>
            <w:tcW w:w="350" w:type="pct"/>
            <w:vAlign w:val="center"/>
          </w:tcPr>
          <w:p w14:paraId="692AC7BC" w14:textId="3AF07C2E" w:rsidR="00DA3CFA" w:rsidRPr="00BF4EC3" w:rsidRDefault="00DA3CFA" w:rsidP="00354F3C">
            <w:pPr>
              <w:pStyle w:val="affff5"/>
              <w:rPr>
                <w:rStyle w:val="afff9"/>
                <w:sz w:val="21"/>
              </w:rPr>
            </w:pPr>
            <w:r w:rsidRPr="00BF4EC3">
              <w:rPr>
                <w:rStyle w:val="afff9"/>
                <w:sz w:val="21"/>
              </w:rPr>
              <w:t>3,2</w:t>
            </w:r>
          </w:p>
        </w:tc>
        <w:tc>
          <w:tcPr>
            <w:tcW w:w="746" w:type="pct"/>
            <w:vAlign w:val="center"/>
          </w:tcPr>
          <w:p w14:paraId="293D563C" w14:textId="36D8BBA4" w:rsidR="00DA3CFA" w:rsidRPr="00BF4EC3" w:rsidRDefault="00DA3CFA" w:rsidP="00354F3C">
            <w:pPr>
              <w:pStyle w:val="affff5"/>
              <w:rPr>
                <w:rStyle w:val="afff9"/>
                <w:sz w:val="21"/>
              </w:rPr>
            </w:pPr>
            <w:r w:rsidRPr="00BF4EC3">
              <w:rPr>
                <w:rStyle w:val="afff9"/>
                <w:sz w:val="21"/>
              </w:rPr>
              <w:t>0.55</w:t>
            </w:r>
          </w:p>
        </w:tc>
        <w:tc>
          <w:tcPr>
            <w:tcW w:w="582" w:type="pct"/>
            <w:vAlign w:val="center"/>
          </w:tcPr>
          <w:p w14:paraId="3121F498" w14:textId="33A34EA2"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7EB138EA" w14:textId="1B0C5E57" w:rsidR="00DA3CFA" w:rsidRPr="00BF4EC3" w:rsidRDefault="00DA3CFA" w:rsidP="00354F3C">
            <w:pPr>
              <w:pStyle w:val="affff5"/>
              <w:rPr>
                <w:rStyle w:val="afff9"/>
                <w:sz w:val="21"/>
              </w:rPr>
            </w:pPr>
            <w:r w:rsidRPr="00BF4EC3">
              <w:rPr>
                <w:rStyle w:val="afff9"/>
                <w:sz w:val="21"/>
              </w:rPr>
              <w:t>碳水占比</w:t>
            </w:r>
          </w:p>
        </w:tc>
      </w:tr>
      <w:tr w:rsidR="00BF4EC3" w14:paraId="5E9FB284" w14:textId="77777777" w:rsidTr="001B7B62">
        <w:tc>
          <w:tcPr>
            <w:tcW w:w="1019" w:type="pct"/>
            <w:vAlign w:val="center"/>
          </w:tcPr>
          <w:p w14:paraId="37A1D65D" w14:textId="448C0001" w:rsidR="00DA3CFA" w:rsidRPr="00BF4EC3" w:rsidRDefault="00DA3CFA" w:rsidP="00354F3C">
            <w:pPr>
              <w:pStyle w:val="affff5"/>
              <w:rPr>
                <w:rStyle w:val="afff9"/>
                <w:sz w:val="21"/>
              </w:rPr>
            </w:pPr>
            <w:proofErr w:type="spellStart"/>
            <w:r w:rsidRPr="00BF4EC3">
              <w:rPr>
                <w:rStyle w:val="afff9"/>
                <w:sz w:val="21"/>
              </w:rPr>
              <w:t>bmi</w:t>
            </w:r>
            <w:proofErr w:type="spellEnd"/>
          </w:p>
        </w:tc>
        <w:tc>
          <w:tcPr>
            <w:tcW w:w="717" w:type="pct"/>
            <w:vAlign w:val="center"/>
          </w:tcPr>
          <w:p w14:paraId="56A98C1E" w14:textId="49E8FC61" w:rsidR="00DA3CFA" w:rsidRPr="00BF4EC3" w:rsidRDefault="00DA3CFA" w:rsidP="00354F3C">
            <w:pPr>
              <w:pStyle w:val="affff5"/>
              <w:rPr>
                <w:rStyle w:val="afff9"/>
                <w:sz w:val="21"/>
              </w:rPr>
            </w:pPr>
            <w:r w:rsidRPr="00BF4EC3">
              <w:rPr>
                <w:rStyle w:val="afff9"/>
                <w:sz w:val="21"/>
              </w:rPr>
              <w:t>Numeric</w:t>
            </w:r>
          </w:p>
        </w:tc>
        <w:tc>
          <w:tcPr>
            <w:tcW w:w="350" w:type="pct"/>
            <w:vAlign w:val="center"/>
          </w:tcPr>
          <w:p w14:paraId="41714F0A" w14:textId="0A270329" w:rsidR="00DA3CFA" w:rsidRPr="00BF4EC3" w:rsidRDefault="00DA3CFA" w:rsidP="00354F3C">
            <w:pPr>
              <w:pStyle w:val="affff5"/>
              <w:rPr>
                <w:rStyle w:val="afff9"/>
                <w:sz w:val="21"/>
              </w:rPr>
            </w:pPr>
            <w:r w:rsidRPr="00BF4EC3">
              <w:rPr>
                <w:rStyle w:val="afff9"/>
                <w:sz w:val="21"/>
              </w:rPr>
              <w:t>4,2</w:t>
            </w:r>
          </w:p>
        </w:tc>
        <w:tc>
          <w:tcPr>
            <w:tcW w:w="746" w:type="pct"/>
            <w:vAlign w:val="center"/>
          </w:tcPr>
          <w:p w14:paraId="32F1FAF1" w14:textId="77777777" w:rsidR="00DA3CFA" w:rsidRPr="00BF4EC3" w:rsidRDefault="00DA3CFA" w:rsidP="00354F3C">
            <w:pPr>
              <w:pStyle w:val="affff5"/>
              <w:rPr>
                <w:rStyle w:val="afff9"/>
                <w:sz w:val="21"/>
              </w:rPr>
            </w:pPr>
          </w:p>
        </w:tc>
        <w:tc>
          <w:tcPr>
            <w:tcW w:w="582" w:type="pct"/>
            <w:vAlign w:val="center"/>
          </w:tcPr>
          <w:p w14:paraId="0834ADE5" w14:textId="15B10148"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67FFE276" w14:textId="428AE246" w:rsidR="00DA3CFA" w:rsidRPr="00BF4EC3" w:rsidRDefault="00DA3CFA" w:rsidP="00354F3C">
            <w:pPr>
              <w:pStyle w:val="affff5"/>
              <w:rPr>
                <w:rStyle w:val="afff9"/>
                <w:sz w:val="21"/>
              </w:rPr>
            </w:pPr>
            <w:r w:rsidRPr="00BF4EC3">
              <w:rPr>
                <w:rStyle w:val="afff9"/>
                <w:sz w:val="21"/>
              </w:rPr>
              <w:t>BMI</w:t>
            </w:r>
          </w:p>
        </w:tc>
      </w:tr>
      <w:tr w:rsidR="00BF4EC3" w14:paraId="3E804F07" w14:textId="77777777" w:rsidTr="001B7B62">
        <w:tc>
          <w:tcPr>
            <w:tcW w:w="1019" w:type="pct"/>
            <w:vAlign w:val="center"/>
          </w:tcPr>
          <w:p w14:paraId="32373799" w14:textId="357491D2" w:rsidR="00DA3CFA" w:rsidRPr="00BF4EC3" w:rsidRDefault="00DA3CFA" w:rsidP="00354F3C">
            <w:pPr>
              <w:pStyle w:val="affff5"/>
              <w:rPr>
                <w:rStyle w:val="afff9"/>
                <w:sz w:val="21"/>
              </w:rPr>
            </w:pPr>
            <w:proofErr w:type="spellStart"/>
            <w:r w:rsidRPr="00BF4EC3">
              <w:rPr>
                <w:rStyle w:val="afff9"/>
                <w:sz w:val="21"/>
              </w:rPr>
              <w:t>last_weight_update</w:t>
            </w:r>
            <w:proofErr w:type="spellEnd"/>
          </w:p>
        </w:tc>
        <w:tc>
          <w:tcPr>
            <w:tcW w:w="717" w:type="pct"/>
            <w:vAlign w:val="center"/>
          </w:tcPr>
          <w:p w14:paraId="0B5CC75F" w14:textId="540B00DA" w:rsidR="00DA3CFA" w:rsidRPr="00BF4EC3" w:rsidRDefault="00DA3CFA" w:rsidP="00354F3C">
            <w:pPr>
              <w:pStyle w:val="affff5"/>
              <w:rPr>
                <w:rStyle w:val="afff9"/>
                <w:sz w:val="21"/>
              </w:rPr>
            </w:pPr>
            <w:r w:rsidRPr="00BF4EC3">
              <w:rPr>
                <w:rStyle w:val="afff9"/>
                <w:sz w:val="21"/>
              </w:rPr>
              <w:t>Date</w:t>
            </w:r>
          </w:p>
        </w:tc>
        <w:tc>
          <w:tcPr>
            <w:tcW w:w="350" w:type="pct"/>
            <w:vAlign w:val="center"/>
          </w:tcPr>
          <w:p w14:paraId="01593260" w14:textId="77777777" w:rsidR="00DA3CFA" w:rsidRPr="00BF4EC3" w:rsidRDefault="00DA3CFA" w:rsidP="00354F3C">
            <w:pPr>
              <w:pStyle w:val="affff5"/>
              <w:rPr>
                <w:rStyle w:val="afff9"/>
                <w:sz w:val="21"/>
              </w:rPr>
            </w:pPr>
          </w:p>
        </w:tc>
        <w:tc>
          <w:tcPr>
            <w:tcW w:w="746" w:type="pct"/>
            <w:vAlign w:val="center"/>
          </w:tcPr>
          <w:p w14:paraId="55EE3C74" w14:textId="77777777" w:rsidR="00DA3CFA" w:rsidRPr="00BF4EC3" w:rsidRDefault="00DA3CFA" w:rsidP="00354F3C">
            <w:pPr>
              <w:pStyle w:val="affff5"/>
              <w:rPr>
                <w:rStyle w:val="afff9"/>
                <w:sz w:val="21"/>
              </w:rPr>
            </w:pPr>
          </w:p>
        </w:tc>
        <w:tc>
          <w:tcPr>
            <w:tcW w:w="582" w:type="pct"/>
            <w:vAlign w:val="center"/>
          </w:tcPr>
          <w:p w14:paraId="2F921518" w14:textId="452C83B0"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12400EB1" w14:textId="57C4BE45" w:rsidR="00DA3CFA" w:rsidRPr="00BF4EC3" w:rsidRDefault="00DA3CFA" w:rsidP="00354F3C">
            <w:pPr>
              <w:pStyle w:val="affff5"/>
              <w:rPr>
                <w:rStyle w:val="afff9"/>
                <w:sz w:val="21"/>
              </w:rPr>
            </w:pPr>
            <w:r w:rsidRPr="00BF4EC3">
              <w:rPr>
                <w:rStyle w:val="afff9"/>
                <w:sz w:val="21"/>
              </w:rPr>
              <w:t>最近体重更新日期</w:t>
            </w:r>
          </w:p>
        </w:tc>
      </w:tr>
      <w:tr w:rsidR="00BF4EC3" w14:paraId="66F8607F" w14:textId="77777777" w:rsidTr="001B7B62">
        <w:tc>
          <w:tcPr>
            <w:tcW w:w="1019" w:type="pct"/>
            <w:vAlign w:val="center"/>
          </w:tcPr>
          <w:p w14:paraId="5B649842" w14:textId="31C433E9" w:rsidR="00DA3CFA" w:rsidRPr="00BF4EC3" w:rsidRDefault="00DA3CFA" w:rsidP="00354F3C">
            <w:pPr>
              <w:pStyle w:val="affff5"/>
              <w:rPr>
                <w:rStyle w:val="afff9"/>
                <w:sz w:val="21"/>
              </w:rPr>
            </w:pPr>
            <w:proofErr w:type="spellStart"/>
            <w:r w:rsidRPr="00BF4EC3">
              <w:rPr>
                <w:rStyle w:val="afff9"/>
                <w:sz w:val="21"/>
              </w:rPr>
              <w:t>is_frozen</w:t>
            </w:r>
            <w:proofErr w:type="spellEnd"/>
          </w:p>
        </w:tc>
        <w:tc>
          <w:tcPr>
            <w:tcW w:w="717" w:type="pct"/>
            <w:vAlign w:val="center"/>
          </w:tcPr>
          <w:p w14:paraId="3D31F837" w14:textId="4F083920" w:rsidR="00DA3CFA" w:rsidRPr="00BF4EC3" w:rsidRDefault="00DA3CFA" w:rsidP="00354F3C">
            <w:pPr>
              <w:pStyle w:val="affff5"/>
              <w:rPr>
                <w:rStyle w:val="afff9"/>
                <w:sz w:val="21"/>
              </w:rPr>
            </w:pPr>
            <w:r w:rsidRPr="00BF4EC3">
              <w:rPr>
                <w:rStyle w:val="afff9"/>
                <w:sz w:val="21"/>
              </w:rPr>
              <w:t>Boolean</w:t>
            </w:r>
          </w:p>
        </w:tc>
        <w:tc>
          <w:tcPr>
            <w:tcW w:w="350" w:type="pct"/>
            <w:vAlign w:val="center"/>
          </w:tcPr>
          <w:p w14:paraId="410C2076" w14:textId="77777777" w:rsidR="00DA3CFA" w:rsidRPr="00BF4EC3" w:rsidRDefault="00DA3CFA" w:rsidP="00354F3C">
            <w:pPr>
              <w:pStyle w:val="affff5"/>
              <w:rPr>
                <w:rStyle w:val="afff9"/>
                <w:sz w:val="21"/>
              </w:rPr>
            </w:pPr>
          </w:p>
        </w:tc>
        <w:tc>
          <w:tcPr>
            <w:tcW w:w="746" w:type="pct"/>
            <w:vAlign w:val="center"/>
          </w:tcPr>
          <w:p w14:paraId="0946177A" w14:textId="09846568" w:rsidR="00DA3CFA" w:rsidRPr="00BF4EC3" w:rsidRDefault="00DA3CFA" w:rsidP="00354F3C">
            <w:pPr>
              <w:pStyle w:val="affff5"/>
              <w:rPr>
                <w:rStyle w:val="afff9"/>
                <w:sz w:val="21"/>
              </w:rPr>
            </w:pPr>
            <w:r w:rsidRPr="00BF4EC3">
              <w:rPr>
                <w:rStyle w:val="afff9"/>
                <w:sz w:val="21"/>
              </w:rPr>
              <w:t>False</w:t>
            </w:r>
          </w:p>
        </w:tc>
        <w:tc>
          <w:tcPr>
            <w:tcW w:w="582" w:type="pct"/>
            <w:vAlign w:val="center"/>
          </w:tcPr>
          <w:p w14:paraId="60FF572B" w14:textId="37330606"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3EC00123" w14:textId="3B7AD358" w:rsidR="00DA3CFA" w:rsidRPr="00BF4EC3" w:rsidRDefault="00DA3CFA" w:rsidP="00354F3C">
            <w:pPr>
              <w:pStyle w:val="affff5"/>
              <w:rPr>
                <w:rStyle w:val="afff9"/>
                <w:sz w:val="21"/>
              </w:rPr>
            </w:pPr>
            <w:r w:rsidRPr="00BF4EC3">
              <w:rPr>
                <w:rStyle w:val="afff9"/>
                <w:sz w:val="21"/>
              </w:rPr>
              <w:t>是否冻结</w:t>
            </w:r>
          </w:p>
        </w:tc>
      </w:tr>
      <w:tr w:rsidR="00BF4EC3" w14:paraId="1963D4AA" w14:textId="77777777" w:rsidTr="001B7B62">
        <w:tc>
          <w:tcPr>
            <w:tcW w:w="1019" w:type="pct"/>
            <w:vAlign w:val="center"/>
          </w:tcPr>
          <w:p w14:paraId="619ADE99" w14:textId="720AB587" w:rsidR="00DA3CFA" w:rsidRPr="00BF4EC3" w:rsidRDefault="00DA3CFA" w:rsidP="00354F3C">
            <w:pPr>
              <w:pStyle w:val="affff5"/>
              <w:rPr>
                <w:rStyle w:val="afff9"/>
                <w:sz w:val="21"/>
              </w:rPr>
            </w:pPr>
            <w:proofErr w:type="spellStart"/>
            <w:r w:rsidRPr="00BF4EC3">
              <w:rPr>
                <w:rStyle w:val="afff9"/>
                <w:sz w:val="21"/>
              </w:rPr>
              <w:t>is_deleted</w:t>
            </w:r>
            <w:proofErr w:type="spellEnd"/>
          </w:p>
        </w:tc>
        <w:tc>
          <w:tcPr>
            <w:tcW w:w="717" w:type="pct"/>
            <w:vAlign w:val="center"/>
          </w:tcPr>
          <w:p w14:paraId="0D5A7418" w14:textId="1FE2DEBA" w:rsidR="00DA3CFA" w:rsidRPr="00BF4EC3" w:rsidRDefault="00DA3CFA" w:rsidP="00354F3C">
            <w:pPr>
              <w:pStyle w:val="affff5"/>
              <w:rPr>
                <w:rStyle w:val="afff9"/>
                <w:sz w:val="21"/>
              </w:rPr>
            </w:pPr>
            <w:r w:rsidRPr="00BF4EC3">
              <w:rPr>
                <w:rStyle w:val="afff9"/>
                <w:sz w:val="21"/>
              </w:rPr>
              <w:t>Boolean</w:t>
            </w:r>
          </w:p>
        </w:tc>
        <w:tc>
          <w:tcPr>
            <w:tcW w:w="350" w:type="pct"/>
            <w:vAlign w:val="center"/>
          </w:tcPr>
          <w:p w14:paraId="62246E65" w14:textId="77777777" w:rsidR="00DA3CFA" w:rsidRPr="00BF4EC3" w:rsidRDefault="00DA3CFA" w:rsidP="00354F3C">
            <w:pPr>
              <w:pStyle w:val="affff5"/>
              <w:rPr>
                <w:rStyle w:val="afff9"/>
                <w:sz w:val="21"/>
              </w:rPr>
            </w:pPr>
          </w:p>
        </w:tc>
        <w:tc>
          <w:tcPr>
            <w:tcW w:w="746" w:type="pct"/>
            <w:vAlign w:val="center"/>
          </w:tcPr>
          <w:p w14:paraId="2AAC02F1" w14:textId="5D874196" w:rsidR="00DA3CFA" w:rsidRPr="00BF4EC3" w:rsidRDefault="00DA3CFA" w:rsidP="00354F3C">
            <w:pPr>
              <w:pStyle w:val="affff5"/>
              <w:rPr>
                <w:rStyle w:val="afff9"/>
                <w:sz w:val="21"/>
              </w:rPr>
            </w:pPr>
            <w:r w:rsidRPr="00BF4EC3">
              <w:rPr>
                <w:rStyle w:val="afff9"/>
                <w:sz w:val="21"/>
              </w:rPr>
              <w:t>False</w:t>
            </w:r>
          </w:p>
        </w:tc>
        <w:tc>
          <w:tcPr>
            <w:tcW w:w="582" w:type="pct"/>
            <w:vAlign w:val="center"/>
          </w:tcPr>
          <w:p w14:paraId="23F9A0C2" w14:textId="28EC044A"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3A98F7B6" w14:textId="016D5AD6" w:rsidR="00DA3CFA" w:rsidRPr="00BF4EC3" w:rsidRDefault="00DA3CFA" w:rsidP="00354F3C">
            <w:pPr>
              <w:pStyle w:val="affff5"/>
              <w:rPr>
                <w:rStyle w:val="afff9"/>
                <w:sz w:val="21"/>
              </w:rPr>
            </w:pPr>
            <w:r w:rsidRPr="00BF4EC3">
              <w:rPr>
                <w:rStyle w:val="afff9"/>
                <w:sz w:val="21"/>
              </w:rPr>
              <w:t>是否删除</w:t>
            </w:r>
          </w:p>
        </w:tc>
      </w:tr>
      <w:tr w:rsidR="00BF4EC3" w14:paraId="560E0109" w14:textId="77777777" w:rsidTr="001B7B62">
        <w:tc>
          <w:tcPr>
            <w:tcW w:w="1019" w:type="pct"/>
            <w:vAlign w:val="center"/>
          </w:tcPr>
          <w:p w14:paraId="25E2458B" w14:textId="5B426FF3" w:rsidR="00DA3CFA" w:rsidRPr="00BF4EC3" w:rsidRDefault="00DA3CFA" w:rsidP="00354F3C">
            <w:pPr>
              <w:pStyle w:val="affff5"/>
              <w:rPr>
                <w:rStyle w:val="afff9"/>
                <w:sz w:val="21"/>
              </w:rPr>
            </w:pPr>
            <w:proofErr w:type="spellStart"/>
            <w:r w:rsidRPr="00BF4EC3">
              <w:rPr>
                <w:rStyle w:val="afff9"/>
                <w:sz w:val="21"/>
              </w:rPr>
              <w:t>created_at</w:t>
            </w:r>
            <w:proofErr w:type="spellEnd"/>
          </w:p>
        </w:tc>
        <w:tc>
          <w:tcPr>
            <w:tcW w:w="717" w:type="pct"/>
            <w:vAlign w:val="center"/>
          </w:tcPr>
          <w:p w14:paraId="7492996B" w14:textId="1ECD9D90" w:rsidR="00DA3CFA" w:rsidRPr="00BF4EC3" w:rsidRDefault="00DA3CFA" w:rsidP="00354F3C">
            <w:pPr>
              <w:pStyle w:val="affff5"/>
              <w:rPr>
                <w:rStyle w:val="afff9"/>
                <w:sz w:val="21"/>
              </w:rPr>
            </w:pPr>
            <w:proofErr w:type="spellStart"/>
            <w:r w:rsidRPr="00BF4EC3">
              <w:rPr>
                <w:rStyle w:val="afff9"/>
                <w:sz w:val="21"/>
              </w:rPr>
              <w:t>DateTime</w:t>
            </w:r>
            <w:proofErr w:type="spellEnd"/>
          </w:p>
        </w:tc>
        <w:tc>
          <w:tcPr>
            <w:tcW w:w="350" w:type="pct"/>
            <w:vAlign w:val="center"/>
          </w:tcPr>
          <w:p w14:paraId="3714995B" w14:textId="77777777" w:rsidR="00DA3CFA" w:rsidRPr="00BF4EC3" w:rsidRDefault="00DA3CFA" w:rsidP="00354F3C">
            <w:pPr>
              <w:pStyle w:val="affff5"/>
              <w:rPr>
                <w:rStyle w:val="afff9"/>
                <w:sz w:val="21"/>
              </w:rPr>
            </w:pPr>
          </w:p>
        </w:tc>
        <w:tc>
          <w:tcPr>
            <w:tcW w:w="746" w:type="pct"/>
            <w:vAlign w:val="center"/>
          </w:tcPr>
          <w:p w14:paraId="2C4BF8B9" w14:textId="51226BE9" w:rsidR="00DA3CFA" w:rsidRPr="00BF4EC3" w:rsidRDefault="00DA3CFA" w:rsidP="00354F3C">
            <w:pPr>
              <w:pStyle w:val="affff5"/>
              <w:rPr>
                <w:rStyle w:val="afff9"/>
                <w:sz w:val="21"/>
              </w:rPr>
            </w:pPr>
            <w:proofErr w:type="spellStart"/>
            <w:r w:rsidRPr="00BF4EC3">
              <w:rPr>
                <w:rStyle w:val="afff9"/>
                <w:sz w:val="21"/>
              </w:rPr>
              <w:t>datetime.now</w:t>
            </w:r>
            <w:proofErr w:type="spellEnd"/>
          </w:p>
        </w:tc>
        <w:tc>
          <w:tcPr>
            <w:tcW w:w="582" w:type="pct"/>
            <w:vAlign w:val="center"/>
          </w:tcPr>
          <w:p w14:paraId="7991A1AD" w14:textId="3092B83D" w:rsidR="00DA3CFA" w:rsidRPr="00BF4EC3" w:rsidRDefault="00DA3CFA" w:rsidP="00354F3C">
            <w:pPr>
              <w:pStyle w:val="affff5"/>
              <w:rPr>
                <w:rStyle w:val="afff9"/>
                <w:sz w:val="21"/>
              </w:rPr>
            </w:pPr>
            <w:r w:rsidRPr="00BF4EC3">
              <w:rPr>
                <w:rStyle w:val="afff9"/>
                <w:sz w:val="21"/>
              </w:rPr>
              <w:t>否</w:t>
            </w:r>
          </w:p>
        </w:tc>
        <w:tc>
          <w:tcPr>
            <w:tcW w:w="1586" w:type="pct"/>
            <w:vAlign w:val="center"/>
          </w:tcPr>
          <w:p w14:paraId="62F46D32" w14:textId="07B2D9E6" w:rsidR="00DA3CFA" w:rsidRPr="00BF4EC3" w:rsidRDefault="00DA3CFA" w:rsidP="00354F3C">
            <w:pPr>
              <w:pStyle w:val="affff5"/>
              <w:rPr>
                <w:rStyle w:val="afff9"/>
                <w:sz w:val="21"/>
              </w:rPr>
            </w:pPr>
            <w:r w:rsidRPr="00BF4EC3">
              <w:rPr>
                <w:rStyle w:val="afff9"/>
                <w:sz w:val="21"/>
              </w:rPr>
              <w:t>创建时间</w:t>
            </w:r>
          </w:p>
        </w:tc>
      </w:tr>
      <w:tr w:rsidR="00BF4EC3" w14:paraId="25AFA667" w14:textId="77777777" w:rsidTr="001B7B62">
        <w:tc>
          <w:tcPr>
            <w:tcW w:w="1019" w:type="pct"/>
            <w:tcBorders>
              <w:bottom w:val="single" w:sz="12" w:space="0" w:color="auto"/>
            </w:tcBorders>
            <w:vAlign w:val="center"/>
          </w:tcPr>
          <w:p w14:paraId="724AA95B" w14:textId="735E08F2" w:rsidR="00DA3CFA" w:rsidRPr="00BF4EC3" w:rsidRDefault="00DA3CFA" w:rsidP="00354F3C">
            <w:pPr>
              <w:pStyle w:val="affff5"/>
              <w:rPr>
                <w:rStyle w:val="afff9"/>
                <w:sz w:val="21"/>
              </w:rPr>
            </w:pPr>
            <w:proofErr w:type="spellStart"/>
            <w:r w:rsidRPr="00BF4EC3">
              <w:rPr>
                <w:rStyle w:val="afff9"/>
                <w:sz w:val="21"/>
              </w:rPr>
              <w:t>updated_at</w:t>
            </w:r>
            <w:proofErr w:type="spellEnd"/>
          </w:p>
        </w:tc>
        <w:tc>
          <w:tcPr>
            <w:tcW w:w="717" w:type="pct"/>
            <w:tcBorders>
              <w:bottom w:val="single" w:sz="12" w:space="0" w:color="auto"/>
            </w:tcBorders>
            <w:vAlign w:val="center"/>
          </w:tcPr>
          <w:p w14:paraId="35500843" w14:textId="798A152F" w:rsidR="00DA3CFA" w:rsidRPr="00BF4EC3" w:rsidRDefault="00DA3CFA" w:rsidP="00354F3C">
            <w:pPr>
              <w:pStyle w:val="affff5"/>
              <w:rPr>
                <w:rStyle w:val="afff9"/>
                <w:sz w:val="21"/>
              </w:rPr>
            </w:pPr>
            <w:proofErr w:type="spellStart"/>
            <w:r w:rsidRPr="00BF4EC3">
              <w:rPr>
                <w:rStyle w:val="afff9"/>
                <w:sz w:val="21"/>
              </w:rPr>
              <w:t>DateTime</w:t>
            </w:r>
            <w:proofErr w:type="spellEnd"/>
          </w:p>
        </w:tc>
        <w:tc>
          <w:tcPr>
            <w:tcW w:w="350" w:type="pct"/>
            <w:tcBorders>
              <w:bottom w:val="single" w:sz="12" w:space="0" w:color="auto"/>
            </w:tcBorders>
            <w:vAlign w:val="center"/>
          </w:tcPr>
          <w:p w14:paraId="5A59C416" w14:textId="77777777" w:rsidR="00DA3CFA" w:rsidRPr="00BF4EC3" w:rsidRDefault="00DA3CFA" w:rsidP="00354F3C">
            <w:pPr>
              <w:pStyle w:val="affff5"/>
              <w:rPr>
                <w:rStyle w:val="afff9"/>
                <w:sz w:val="21"/>
              </w:rPr>
            </w:pPr>
          </w:p>
        </w:tc>
        <w:tc>
          <w:tcPr>
            <w:tcW w:w="746" w:type="pct"/>
            <w:tcBorders>
              <w:bottom w:val="single" w:sz="12" w:space="0" w:color="auto"/>
            </w:tcBorders>
            <w:vAlign w:val="center"/>
          </w:tcPr>
          <w:p w14:paraId="40C4605A" w14:textId="415BB438" w:rsidR="00DA3CFA" w:rsidRPr="00BF4EC3" w:rsidRDefault="00DA3CFA" w:rsidP="00354F3C">
            <w:pPr>
              <w:pStyle w:val="affff5"/>
              <w:rPr>
                <w:rStyle w:val="afff9"/>
                <w:sz w:val="21"/>
              </w:rPr>
            </w:pPr>
            <w:proofErr w:type="spellStart"/>
            <w:r w:rsidRPr="00BF4EC3">
              <w:rPr>
                <w:rStyle w:val="afff9"/>
                <w:sz w:val="21"/>
              </w:rPr>
              <w:t>datetime.now</w:t>
            </w:r>
            <w:proofErr w:type="spellEnd"/>
          </w:p>
        </w:tc>
        <w:tc>
          <w:tcPr>
            <w:tcW w:w="582" w:type="pct"/>
            <w:tcBorders>
              <w:bottom w:val="single" w:sz="12" w:space="0" w:color="auto"/>
            </w:tcBorders>
            <w:vAlign w:val="center"/>
          </w:tcPr>
          <w:p w14:paraId="48B126CD" w14:textId="761DA3D4" w:rsidR="00DA3CFA" w:rsidRPr="00BF4EC3" w:rsidRDefault="00DA3CFA" w:rsidP="00354F3C">
            <w:pPr>
              <w:pStyle w:val="affff5"/>
              <w:rPr>
                <w:rStyle w:val="afff9"/>
                <w:sz w:val="21"/>
              </w:rPr>
            </w:pPr>
            <w:r w:rsidRPr="00BF4EC3">
              <w:rPr>
                <w:rStyle w:val="afff9"/>
                <w:sz w:val="21"/>
              </w:rPr>
              <w:t>否</w:t>
            </w:r>
          </w:p>
        </w:tc>
        <w:tc>
          <w:tcPr>
            <w:tcW w:w="1586" w:type="pct"/>
            <w:tcBorders>
              <w:bottom w:val="single" w:sz="12" w:space="0" w:color="auto"/>
            </w:tcBorders>
            <w:vAlign w:val="center"/>
          </w:tcPr>
          <w:p w14:paraId="4F2A5299" w14:textId="6A22F3E6" w:rsidR="00DA3CFA" w:rsidRPr="00BF4EC3" w:rsidRDefault="00DA3CFA" w:rsidP="00354F3C">
            <w:pPr>
              <w:pStyle w:val="affff5"/>
              <w:rPr>
                <w:rStyle w:val="afff9"/>
                <w:sz w:val="21"/>
              </w:rPr>
            </w:pPr>
            <w:r w:rsidRPr="00BF4EC3">
              <w:rPr>
                <w:rStyle w:val="afff9"/>
                <w:sz w:val="21"/>
              </w:rPr>
              <w:t>更新时间</w:t>
            </w:r>
          </w:p>
        </w:tc>
      </w:tr>
    </w:tbl>
    <w:p w14:paraId="4C84DDD6" w14:textId="17E893C3" w:rsidR="009A50C4" w:rsidRPr="001B7B62" w:rsidRDefault="009A50C4" w:rsidP="00354F3C">
      <w:pPr>
        <w:pStyle w:val="affff1"/>
        <w:ind w:firstLine="480"/>
      </w:pPr>
      <w:r w:rsidRPr="001B7B62">
        <w:rPr>
          <w:rFonts w:hint="eastAsia"/>
        </w:rPr>
        <w:t>（</w:t>
      </w:r>
      <w:r w:rsidRPr="001B7B62">
        <w:rPr>
          <w:rFonts w:hint="eastAsia"/>
        </w:rPr>
        <w:t>2</w:t>
      </w:r>
      <w:r w:rsidRPr="001B7B62">
        <w:rPr>
          <w:rFonts w:hint="eastAsia"/>
        </w:rPr>
        <w:t>）身体记录表（</w:t>
      </w:r>
      <w:proofErr w:type="spellStart"/>
      <w:r w:rsidRPr="001B7B62">
        <w:rPr>
          <w:rFonts w:hint="eastAsia"/>
        </w:rPr>
        <w:t>body_records</w:t>
      </w:r>
      <w:proofErr w:type="spellEnd"/>
      <w:r w:rsidRPr="001B7B62">
        <w:rPr>
          <w:rFonts w:hint="eastAsia"/>
        </w:rPr>
        <w:t>）</w:t>
      </w:r>
    </w:p>
    <w:p w14:paraId="33B44B18" w14:textId="25F24A47" w:rsidR="009A50C4" w:rsidRPr="001B7B62" w:rsidRDefault="009A50C4" w:rsidP="00354F3C">
      <w:pPr>
        <w:pStyle w:val="affff1"/>
        <w:ind w:firstLine="480"/>
      </w:pPr>
      <w:r w:rsidRPr="001B7B62">
        <w:rPr>
          <w:rFonts w:hint="eastAsia"/>
        </w:rPr>
        <w:t>身体记录表主要用于存储用户在不同时间点的身体状态快照，由主键、用户编号、身高、体重、年龄、性别、活动水平、</w:t>
      </w:r>
      <w:r w:rsidRPr="001B7B62">
        <w:rPr>
          <w:rFonts w:hint="eastAsia"/>
        </w:rPr>
        <w:t>BMI</w:t>
      </w:r>
      <w:r w:rsidRPr="001B7B62">
        <w:rPr>
          <w:rFonts w:hint="eastAsia"/>
        </w:rPr>
        <w:t>、</w:t>
      </w:r>
      <w:r w:rsidRPr="001B7B62">
        <w:rPr>
          <w:rFonts w:hint="eastAsia"/>
        </w:rPr>
        <w:t>BMR</w:t>
      </w:r>
      <w:r w:rsidRPr="001B7B62">
        <w:rPr>
          <w:rFonts w:hint="eastAsia"/>
        </w:rPr>
        <w:t>、推荐热量和快照时间等字段组成，具体设计如表</w:t>
      </w:r>
      <w:r w:rsidRPr="001B7B62">
        <w:rPr>
          <w:rFonts w:hint="eastAsia"/>
        </w:rPr>
        <w:t>4-2</w:t>
      </w:r>
      <w:r w:rsidRPr="001B7B62">
        <w:rPr>
          <w:rFonts w:hint="eastAsia"/>
        </w:rPr>
        <w:t>所示。</w:t>
      </w:r>
    </w:p>
    <w:p w14:paraId="693C710F" w14:textId="262A232E" w:rsidR="007513FB" w:rsidRDefault="007513FB" w:rsidP="00273334">
      <w:pPr>
        <w:pStyle w:val="a9"/>
      </w:pPr>
      <w:r>
        <w:rPr>
          <w:rFonts w:hint="eastAsia"/>
        </w:rPr>
        <w:t>表</w:t>
      </w:r>
      <w:r>
        <w:rPr>
          <w:rFonts w:hint="eastAsia"/>
        </w:rPr>
        <w:t xml:space="preserve"> </w:t>
      </w:r>
      <w:r w:rsidR="0046323F">
        <w:fldChar w:fldCharType="begin"/>
      </w:r>
      <w:r w:rsidR="0046323F">
        <w:instrText xml:space="preserve"> </w:instrText>
      </w:r>
      <w:r w:rsidR="0046323F">
        <w:rPr>
          <w:rFonts w:hint="eastAsia"/>
        </w:rPr>
        <w:instrText>STYLEREF 1 \s</w:instrText>
      </w:r>
      <w:r w:rsidR="0046323F">
        <w:instrText xml:space="preserve"> </w:instrText>
      </w:r>
      <w:r w:rsidR="0046323F">
        <w:fldChar w:fldCharType="separate"/>
      </w:r>
      <w:r w:rsidR="0046323F">
        <w:rPr>
          <w:noProof/>
        </w:rPr>
        <w:t>4</w:t>
      </w:r>
      <w:r w:rsidR="0046323F">
        <w:fldChar w:fldCharType="end"/>
      </w:r>
      <w:r w:rsidR="0046323F">
        <w:noBreakHyphen/>
      </w:r>
      <w:r w:rsidR="0046323F">
        <w:fldChar w:fldCharType="begin"/>
      </w:r>
      <w:r w:rsidR="0046323F">
        <w:instrText xml:space="preserve"> </w:instrText>
      </w:r>
      <w:r w:rsidR="0046323F">
        <w:rPr>
          <w:rFonts w:hint="eastAsia"/>
        </w:rPr>
        <w:instrText xml:space="preserve">SEQ </w:instrText>
      </w:r>
      <w:r w:rsidR="0046323F">
        <w:rPr>
          <w:rFonts w:hint="eastAsia"/>
        </w:rPr>
        <w:instrText>表</w:instrText>
      </w:r>
      <w:r w:rsidR="0046323F">
        <w:rPr>
          <w:rFonts w:hint="eastAsia"/>
        </w:rPr>
        <w:instrText xml:space="preserve"> \* ARABIC \s 1</w:instrText>
      </w:r>
      <w:r w:rsidR="0046323F">
        <w:instrText xml:space="preserve"> </w:instrText>
      </w:r>
      <w:r w:rsidR="0046323F">
        <w:fldChar w:fldCharType="separate"/>
      </w:r>
      <w:r w:rsidR="0046323F">
        <w:rPr>
          <w:noProof/>
        </w:rPr>
        <w:t>2</w:t>
      </w:r>
      <w:r w:rsidR="0046323F">
        <w:fldChar w:fldCharType="end"/>
      </w:r>
      <w:r w:rsidRPr="007513FB">
        <w:rPr>
          <w:rFonts w:hint="eastAsia"/>
        </w:rPr>
        <w:t>身体记录表</w:t>
      </w:r>
      <w:r w:rsidRPr="007513FB">
        <w:rPr>
          <w:rFonts w:cs="Times New Roman"/>
        </w:rPr>
        <w:t>(</w:t>
      </w:r>
      <w:proofErr w:type="spellStart"/>
      <w:r w:rsidRPr="007513FB">
        <w:rPr>
          <w:rFonts w:cs="Times New Roman"/>
        </w:rPr>
        <w:t>body_records</w:t>
      </w:r>
      <w:proofErr w:type="spellEnd"/>
      <w:r w:rsidRPr="007513FB">
        <w:rPr>
          <w:rFonts w:cs="Times New Roman"/>
        </w:rPr>
        <w:t>)</w:t>
      </w:r>
    </w:p>
    <w:tbl>
      <w:tblPr>
        <w:tblStyle w:val="af8"/>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1649"/>
        <w:gridCol w:w="711"/>
        <w:gridCol w:w="1649"/>
        <w:gridCol w:w="1179"/>
        <w:gridCol w:w="1413"/>
      </w:tblGrid>
      <w:tr w:rsidR="009D5582" w14:paraId="0B5F9AED" w14:textId="77777777" w:rsidTr="001B7B62">
        <w:trPr>
          <w:jc w:val="right"/>
        </w:trPr>
        <w:tc>
          <w:tcPr>
            <w:tcW w:w="1361" w:type="pct"/>
            <w:tcBorders>
              <w:top w:val="single" w:sz="12" w:space="0" w:color="auto"/>
              <w:bottom w:val="single" w:sz="12" w:space="0" w:color="auto"/>
            </w:tcBorders>
            <w:vAlign w:val="center"/>
          </w:tcPr>
          <w:p w14:paraId="0D52F554" w14:textId="787D6FB3" w:rsidR="009D5582" w:rsidRPr="001B7B62" w:rsidRDefault="009D5582" w:rsidP="00354F3C">
            <w:pPr>
              <w:pStyle w:val="affff5"/>
            </w:pPr>
            <w:r w:rsidRPr="001B7B62">
              <w:rPr>
                <w:rStyle w:val="md-plain"/>
                <w:rFonts w:asciiTheme="minorEastAsia" w:hAnsiTheme="minorEastAsia"/>
              </w:rPr>
              <w:t>字段名称</w:t>
            </w:r>
          </w:p>
        </w:tc>
        <w:tc>
          <w:tcPr>
            <w:tcW w:w="909" w:type="pct"/>
            <w:tcBorders>
              <w:top w:val="single" w:sz="12" w:space="0" w:color="auto"/>
              <w:bottom w:val="single" w:sz="12" w:space="0" w:color="auto"/>
            </w:tcBorders>
            <w:vAlign w:val="center"/>
          </w:tcPr>
          <w:p w14:paraId="429A5E66" w14:textId="7F331EA9" w:rsidR="009D5582" w:rsidRPr="001B7B62" w:rsidRDefault="009D5582" w:rsidP="00354F3C">
            <w:pPr>
              <w:pStyle w:val="affff5"/>
            </w:pPr>
            <w:r w:rsidRPr="001B7B62">
              <w:rPr>
                <w:rStyle w:val="md-plain"/>
                <w:rFonts w:asciiTheme="minorEastAsia" w:hAnsiTheme="minorEastAsia"/>
              </w:rPr>
              <w:t>数据类型</w:t>
            </w:r>
          </w:p>
        </w:tc>
        <w:tc>
          <w:tcPr>
            <w:tcW w:w="392" w:type="pct"/>
            <w:tcBorders>
              <w:top w:val="single" w:sz="12" w:space="0" w:color="auto"/>
              <w:bottom w:val="single" w:sz="12" w:space="0" w:color="auto"/>
            </w:tcBorders>
            <w:vAlign w:val="center"/>
          </w:tcPr>
          <w:p w14:paraId="37244273" w14:textId="672C2451" w:rsidR="009D5582" w:rsidRPr="001B7B62" w:rsidRDefault="009D5582" w:rsidP="00354F3C">
            <w:pPr>
              <w:pStyle w:val="affff5"/>
            </w:pPr>
            <w:r w:rsidRPr="001B7B62">
              <w:rPr>
                <w:rStyle w:val="md-plain"/>
                <w:rFonts w:asciiTheme="minorEastAsia" w:hAnsiTheme="minorEastAsia"/>
              </w:rPr>
              <w:t>长度</w:t>
            </w:r>
          </w:p>
        </w:tc>
        <w:tc>
          <w:tcPr>
            <w:tcW w:w="909" w:type="pct"/>
            <w:tcBorders>
              <w:top w:val="single" w:sz="12" w:space="0" w:color="auto"/>
              <w:bottom w:val="single" w:sz="12" w:space="0" w:color="auto"/>
            </w:tcBorders>
            <w:vAlign w:val="center"/>
          </w:tcPr>
          <w:p w14:paraId="051615FD" w14:textId="237A190F" w:rsidR="009D5582" w:rsidRPr="001B7B62" w:rsidRDefault="009D5582" w:rsidP="00354F3C">
            <w:pPr>
              <w:pStyle w:val="affff5"/>
            </w:pPr>
            <w:r w:rsidRPr="001B7B62">
              <w:rPr>
                <w:rStyle w:val="md-plain"/>
                <w:rFonts w:asciiTheme="minorEastAsia" w:hAnsiTheme="minorEastAsia"/>
              </w:rPr>
              <w:t>默认值</w:t>
            </w:r>
          </w:p>
        </w:tc>
        <w:tc>
          <w:tcPr>
            <w:tcW w:w="650" w:type="pct"/>
            <w:tcBorders>
              <w:top w:val="single" w:sz="12" w:space="0" w:color="auto"/>
              <w:bottom w:val="single" w:sz="12" w:space="0" w:color="auto"/>
            </w:tcBorders>
            <w:vAlign w:val="center"/>
          </w:tcPr>
          <w:p w14:paraId="3B564714" w14:textId="1E2021ED" w:rsidR="009D5582" w:rsidRPr="001B7B62" w:rsidRDefault="009D5582" w:rsidP="00354F3C">
            <w:pPr>
              <w:pStyle w:val="affff5"/>
            </w:pPr>
            <w:r w:rsidRPr="001B7B62">
              <w:rPr>
                <w:rStyle w:val="md-plain"/>
                <w:rFonts w:asciiTheme="minorEastAsia" w:hAnsiTheme="minorEastAsia"/>
              </w:rPr>
              <w:t>是否主键</w:t>
            </w:r>
          </w:p>
        </w:tc>
        <w:tc>
          <w:tcPr>
            <w:tcW w:w="779" w:type="pct"/>
            <w:tcBorders>
              <w:top w:val="single" w:sz="12" w:space="0" w:color="auto"/>
              <w:bottom w:val="single" w:sz="12" w:space="0" w:color="auto"/>
            </w:tcBorders>
            <w:vAlign w:val="center"/>
          </w:tcPr>
          <w:p w14:paraId="77F19EA2" w14:textId="51C253E5" w:rsidR="009D5582" w:rsidRPr="001B7B62" w:rsidRDefault="009D5582" w:rsidP="00354F3C">
            <w:pPr>
              <w:pStyle w:val="affff5"/>
            </w:pPr>
            <w:r w:rsidRPr="001B7B62">
              <w:rPr>
                <w:rStyle w:val="md-plain"/>
                <w:rFonts w:asciiTheme="minorEastAsia" w:hAnsiTheme="minorEastAsia"/>
              </w:rPr>
              <w:t>字段说明</w:t>
            </w:r>
          </w:p>
        </w:tc>
      </w:tr>
      <w:tr w:rsidR="009D5582" w14:paraId="1A73FA52" w14:textId="77777777" w:rsidTr="001B7B62">
        <w:trPr>
          <w:jc w:val="right"/>
        </w:trPr>
        <w:tc>
          <w:tcPr>
            <w:tcW w:w="1361" w:type="pct"/>
            <w:tcBorders>
              <w:top w:val="single" w:sz="12" w:space="0" w:color="auto"/>
            </w:tcBorders>
            <w:vAlign w:val="center"/>
          </w:tcPr>
          <w:p w14:paraId="6DC72321" w14:textId="27194705" w:rsidR="009D5582" w:rsidRPr="007513FB" w:rsidRDefault="009D5582" w:rsidP="00354F3C">
            <w:pPr>
              <w:pStyle w:val="affff5"/>
            </w:pPr>
            <w:r w:rsidRPr="007513FB">
              <w:rPr>
                <w:rStyle w:val="md-plain"/>
              </w:rPr>
              <w:t>id</w:t>
            </w:r>
          </w:p>
        </w:tc>
        <w:tc>
          <w:tcPr>
            <w:tcW w:w="909" w:type="pct"/>
            <w:tcBorders>
              <w:top w:val="single" w:sz="12" w:space="0" w:color="auto"/>
            </w:tcBorders>
            <w:vAlign w:val="center"/>
          </w:tcPr>
          <w:p w14:paraId="0B9B8933" w14:textId="0FC64198" w:rsidR="009D5582" w:rsidRPr="007513FB" w:rsidRDefault="009D5582" w:rsidP="00354F3C">
            <w:pPr>
              <w:pStyle w:val="affff5"/>
            </w:pPr>
            <w:r w:rsidRPr="007513FB">
              <w:rPr>
                <w:rStyle w:val="md-plain"/>
              </w:rPr>
              <w:t>Integer</w:t>
            </w:r>
          </w:p>
        </w:tc>
        <w:tc>
          <w:tcPr>
            <w:tcW w:w="392" w:type="pct"/>
            <w:tcBorders>
              <w:top w:val="single" w:sz="12" w:space="0" w:color="auto"/>
            </w:tcBorders>
            <w:vAlign w:val="center"/>
          </w:tcPr>
          <w:p w14:paraId="68EB25B1" w14:textId="77777777" w:rsidR="009D5582" w:rsidRPr="007513FB" w:rsidRDefault="009D5582" w:rsidP="00354F3C">
            <w:pPr>
              <w:pStyle w:val="affff5"/>
            </w:pPr>
          </w:p>
        </w:tc>
        <w:tc>
          <w:tcPr>
            <w:tcW w:w="909" w:type="pct"/>
            <w:tcBorders>
              <w:top w:val="single" w:sz="12" w:space="0" w:color="auto"/>
            </w:tcBorders>
            <w:vAlign w:val="center"/>
          </w:tcPr>
          <w:p w14:paraId="2011F209" w14:textId="77777777" w:rsidR="009D5582" w:rsidRPr="007513FB" w:rsidRDefault="009D5582" w:rsidP="00354F3C">
            <w:pPr>
              <w:pStyle w:val="affff5"/>
            </w:pPr>
          </w:p>
        </w:tc>
        <w:tc>
          <w:tcPr>
            <w:tcW w:w="650" w:type="pct"/>
            <w:tcBorders>
              <w:top w:val="single" w:sz="12" w:space="0" w:color="auto"/>
            </w:tcBorders>
            <w:vAlign w:val="center"/>
          </w:tcPr>
          <w:p w14:paraId="6B7F0AF9" w14:textId="43CF0F3A" w:rsidR="009D5582" w:rsidRPr="001B7B62" w:rsidRDefault="009D5582" w:rsidP="00354F3C">
            <w:pPr>
              <w:pStyle w:val="affff5"/>
            </w:pPr>
            <w:r w:rsidRPr="001B7B62">
              <w:rPr>
                <w:rStyle w:val="md-plain"/>
                <w:rFonts w:asciiTheme="minorEastAsia" w:hAnsiTheme="minorEastAsia"/>
              </w:rPr>
              <w:t>是</w:t>
            </w:r>
          </w:p>
        </w:tc>
        <w:tc>
          <w:tcPr>
            <w:tcW w:w="779" w:type="pct"/>
            <w:tcBorders>
              <w:top w:val="single" w:sz="12" w:space="0" w:color="auto"/>
            </w:tcBorders>
            <w:vAlign w:val="center"/>
          </w:tcPr>
          <w:p w14:paraId="03D4EC25" w14:textId="798807F2" w:rsidR="009D5582" w:rsidRPr="001B7B62" w:rsidRDefault="009D5582" w:rsidP="00354F3C">
            <w:pPr>
              <w:pStyle w:val="affff5"/>
            </w:pPr>
            <w:r w:rsidRPr="001B7B62">
              <w:rPr>
                <w:rStyle w:val="md-plain"/>
                <w:rFonts w:asciiTheme="minorEastAsia" w:hAnsiTheme="minorEastAsia"/>
              </w:rPr>
              <w:t>主键</w:t>
            </w:r>
          </w:p>
        </w:tc>
      </w:tr>
      <w:tr w:rsidR="009D5582" w14:paraId="1685B7AC" w14:textId="77777777" w:rsidTr="001B7B62">
        <w:trPr>
          <w:jc w:val="right"/>
        </w:trPr>
        <w:tc>
          <w:tcPr>
            <w:tcW w:w="1361" w:type="pct"/>
            <w:vAlign w:val="center"/>
          </w:tcPr>
          <w:p w14:paraId="6E56DC13" w14:textId="72A5D3FC" w:rsidR="009D5582" w:rsidRPr="007513FB" w:rsidRDefault="009D5582" w:rsidP="00354F3C">
            <w:pPr>
              <w:pStyle w:val="affff5"/>
            </w:pPr>
            <w:proofErr w:type="spellStart"/>
            <w:r w:rsidRPr="007513FB">
              <w:rPr>
                <w:rStyle w:val="md-plain"/>
              </w:rPr>
              <w:t>user_id</w:t>
            </w:r>
            <w:proofErr w:type="spellEnd"/>
          </w:p>
        </w:tc>
        <w:tc>
          <w:tcPr>
            <w:tcW w:w="909" w:type="pct"/>
            <w:vAlign w:val="center"/>
          </w:tcPr>
          <w:p w14:paraId="1545BF43" w14:textId="5EC25B2A" w:rsidR="009D5582" w:rsidRPr="007513FB" w:rsidRDefault="009D5582" w:rsidP="00354F3C">
            <w:pPr>
              <w:pStyle w:val="affff5"/>
            </w:pPr>
            <w:r w:rsidRPr="007513FB">
              <w:rPr>
                <w:rStyle w:val="md-plain"/>
              </w:rPr>
              <w:t>Integer</w:t>
            </w:r>
          </w:p>
        </w:tc>
        <w:tc>
          <w:tcPr>
            <w:tcW w:w="392" w:type="pct"/>
            <w:vAlign w:val="center"/>
          </w:tcPr>
          <w:p w14:paraId="2FC738A5" w14:textId="77777777" w:rsidR="009D5582" w:rsidRPr="007513FB" w:rsidRDefault="009D5582" w:rsidP="00354F3C">
            <w:pPr>
              <w:pStyle w:val="affff5"/>
            </w:pPr>
          </w:p>
        </w:tc>
        <w:tc>
          <w:tcPr>
            <w:tcW w:w="909" w:type="pct"/>
            <w:vAlign w:val="center"/>
          </w:tcPr>
          <w:p w14:paraId="08D4DA7A" w14:textId="77777777" w:rsidR="009D5582" w:rsidRPr="007513FB" w:rsidRDefault="009D5582" w:rsidP="00354F3C">
            <w:pPr>
              <w:pStyle w:val="affff5"/>
            </w:pPr>
          </w:p>
        </w:tc>
        <w:tc>
          <w:tcPr>
            <w:tcW w:w="650" w:type="pct"/>
            <w:vAlign w:val="center"/>
          </w:tcPr>
          <w:p w14:paraId="68CE2733" w14:textId="61303465"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47C2C829" w14:textId="1156F43D" w:rsidR="009D5582" w:rsidRPr="001B7B62" w:rsidRDefault="009D5582" w:rsidP="00354F3C">
            <w:pPr>
              <w:pStyle w:val="affff5"/>
            </w:pPr>
            <w:r w:rsidRPr="001B7B62">
              <w:rPr>
                <w:rStyle w:val="md-plain"/>
                <w:rFonts w:asciiTheme="minorEastAsia" w:hAnsiTheme="minorEastAsia"/>
              </w:rPr>
              <w:t>用户</w:t>
            </w:r>
            <w:r w:rsidRPr="00C80AF3">
              <w:rPr>
                <w:rStyle w:val="md-plain"/>
              </w:rPr>
              <w:t>ID</w:t>
            </w:r>
          </w:p>
        </w:tc>
      </w:tr>
      <w:tr w:rsidR="009D5582" w14:paraId="2F318773" w14:textId="77777777" w:rsidTr="001B7B62">
        <w:trPr>
          <w:jc w:val="right"/>
        </w:trPr>
        <w:tc>
          <w:tcPr>
            <w:tcW w:w="1361" w:type="pct"/>
            <w:vAlign w:val="center"/>
          </w:tcPr>
          <w:p w14:paraId="22E3EEBE" w14:textId="4FE49111" w:rsidR="009D5582" w:rsidRPr="007513FB" w:rsidRDefault="009D5582" w:rsidP="00354F3C">
            <w:pPr>
              <w:pStyle w:val="affff5"/>
            </w:pPr>
            <w:proofErr w:type="spellStart"/>
            <w:r w:rsidRPr="007513FB">
              <w:rPr>
                <w:rStyle w:val="md-plain"/>
              </w:rPr>
              <w:t>height_cm</w:t>
            </w:r>
            <w:proofErr w:type="spellEnd"/>
          </w:p>
        </w:tc>
        <w:tc>
          <w:tcPr>
            <w:tcW w:w="909" w:type="pct"/>
            <w:vAlign w:val="center"/>
          </w:tcPr>
          <w:p w14:paraId="1D4ABDC7" w14:textId="0E9E08E7" w:rsidR="009D5582" w:rsidRPr="007513FB" w:rsidRDefault="009D5582" w:rsidP="00354F3C">
            <w:pPr>
              <w:pStyle w:val="affff5"/>
            </w:pPr>
            <w:r w:rsidRPr="007513FB">
              <w:rPr>
                <w:rStyle w:val="md-plain"/>
              </w:rPr>
              <w:t>Integer</w:t>
            </w:r>
          </w:p>
        </w:tc>
        <w:tc>
          <w:tcPr>
            <w:tcW w:w="392" w:type="pct"/>
            <w:vAlign w:val="center"/>
          </w:tcPr>
          <w:p w14:paraId="575F2B19" w14:textId="77777777" w:rsidR="009D5582" w:rsidRPr="007513FB" w:rsidRDefault="009D5582" w:rsidP="00354F3C">
            <w:pPr>
              <w:pStyle w:val="affff5"/>
            </w:pPr>
          </w:p>
        </w:tc>
        <w:tc>
          <w:tcPr>
            <w:tcW w:w="909" w:type="pct"/>
            <w:vAlign w:val="center"/>
          </w:tcPr>
          <w:p w14:paraId="79053392" w14:textId="77777777" w:rsidR="009D5582" w:rsidRPr="007513FB" w:rsidRDefault="009D5582" w:rsidP="00354F3C">
            <w:pPr>
              <w:pStyle w:val="affff5"/>
            </w:pPr>
          </w:p>
        </w:tc>
        <w:tc>
          <w:tcPr>
            <w:tcW w:w="650" w:type="pct"/>
            <w:vAlign w:val="center"/>
          </w:tcPr>
          <w:p w14:paraId="579871E8" w14:textId="5FC84395"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0E56B384" w14:textId="20D597C7" w:rsidR="009D5582" w:rsidRPr="001B7B62" w:rsidRDefault="009D5582" w:rsidP="00354F3C">
            <w:pPr>
              <w:pStyle w:val="affff5"/>
            </w:pPr>
            <w:r w:rsidRPr="001B7B62">
              <w:rPr>
                <w:rStyle w:val="md-plain"/>
                <w:rFonts w:asciiTheme="minorEastAsia" w:hAnsiTheme="minorEastAsia"/>
              </w:rPr>
              <w:t>身高</w:t>
            </w:r>
          </w:p>
        </w:tc>
      </w:tr>
      <w:tr w:rsidR="009D5582" w14:paraId="56E6E835" w14:textId="77777777" w:rsidTr="001B7B62">
        <w:trPr>
          <w:jc w:val="right"/>
        </w:trPr>
        <w:tc>
          <w:tcPr>
            <w:tcW w:w="1361" w:type="pct"/>
            <w:vAlign w:val="center"/>
          </w:tcPr>
          <w:p w14:paraId="1A261EF8" w14:textId="3D2C6F4E" w:rsidR="009D5582" w:rsidRPr="007513FB" w:rsidRDefault="009D5582" w:rsidP="00354F3C">
            <w:pPr>
              <w:pStyle w:val="affff5"/>
            </w:pPr>
            <w:proofErr w:type="spellStart"/>
            <w:r w:rsidRPr="007513FB">
              <w:rPr>
                <w:rStyle w:val="md-plain"/>
              </w:rPr>
              <w:t>weight_kg</w:t>
            </w:r>
            <w:proofErr w:type="spellEnd"/>
          </w:p>
        </w:tc>
        <w:tc>
          <w:tcPr>
            <w:tcW w:w="909" w:type="pct"/>
            <w:vAlign w:val="center"/>
          </w:tcPr>
          <w:p w14:paraId="437EE1EA" w14:textId="6CB6DE26" w:rsidR="009D5582" w:rsidRPr="007513FB" w:rsidRDefault="009D5582" w:rsidP="00354F3C">
            <w:pPr>
              <w:pStyle w:val="affff5"/>
            </w:pPr>
            <w:r w:rsidRPr="007513FB">
              <w:rPr>
                <w:rStyle w:val="md-plain"/>
              </w:rPr>
              <w:t>Numeric</w:t>
            </w:r>
          </w:p>
        </w:tc>
        <w:tc>
          <w:tcPr>
            <w:tcW w:w="392" w:type="pct"/>
            <w:vAlign w:val="center"/>
          </w:tcPr>
          <w:p w14:paraId="75ADB555" w14:textId="3E753757" w:rsidR="009D5582" w:rsidRPr="007513FB" w:rsidRDefault="009D5582" w:rsidP="00354F3C">
            <w:pPr>
              <w:pStyle w:val="affff5"/>
            </w:pPr>
            <w:r w:rsidRPr="007513FB">
              <w:rPr>
                <w:rStyle w:val="md-plain"/>
              </w:rPr>
              <w:t>5,2</w:t>
            </w:r>
          </w:p>
        </w:tc>
        <w:tc>
          <w:tcPr>
            <w:tcW w:w="909" w:type="pct"/>
            <w:vAlign w:val="center"/>
          </w:tcPr>
          <w:p w14:paraId="24126A3A" w14:textId="77777777" w:rsidR="009D5582" w:rsidRPr="007513FB" w:rsidRDefault="009D5582" w:rsidP="00354F3C">
            <w:pPr>
              <w:pStyle w:val="affff5"/>
            </w:pPr>
          </w:p>
        </w:tc>
        <w:tc>
          <w:tcPr>
            <w:tcW w:w="650" w:type="pct"/>
            <w:vAlign w:val="center"/>
          </w:tcPr>
          <w:p w14:paraId="7181FFB8" w14:textId="31D8CEDC"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233C2F14" w14:textId="6584A7FC" w:rsidR="009D5582" w:rsidRPr="001B7B62" w:rsidRDefault="009D5582" w:rsidP="00354F3C">
            <w:pPr>
              <w:pStyle w:val="affff5"/>
            </w:pPr>
            <w:r w:rsidRPr="001B7B62">
              <w:rPr>
                <w:rStyle w:val="md-plain"/>
                <w:rFonts w:asciiTheme="minorEastAsia" w:hAnsiTheme="minorEastAsia"/>
              </w:rPr>
              <w:t>体重</w:t>
            </w:r>
          </w:p>
        </w:tc>
      </w:tr>
      <w:tr w:rsidR="009D5582" w14:paraId="65AF9823" w14:textId="77777777" w:rsidTr="001B7B62">
        <w:trPr>
          <w:jc w:val="right"/>
        </w:trPr>
        <w:tc>
          <w:tcPr>
            <w:tcW w:w="1361" w:type="pct"/>
            <w:vAlign w:val="center"/>
          </w:tcPr>
          <w:p w14:paraId="73672034" w14:textId="2D2D5520" w:rsidR="009D5582" w:rsidRPr="007513FB" w:rsidRDefault="009D5582" w:rsidP="00354F3C">
            <w:pPr>
              <w:pStyle w:val="affff5"/>
            </w:pPr>
            <w:r w:rsidRPr="007513FB">
              <w:rPr>
                <w:rStyle w:val="md-plain"/>
              </w:rPr>
              <w:t>age</w:t>
            </w:r>
          </w:p>
        </w:tc>
        <w:tc>
          <w:tcPr>
            <w:tcW w:w="909" w:type="pct"/>
            <w:vAlign w:val="center"/>
          </w:tcPr>
          <w:p w14:paraId="564B5AC2" w14:textId="3F2779A7" w:rsidR="009D5582" w:rsidRPr="007513FB" w:rsidRDefault="009D5582" w:rsidP="00354F3C">
            <w:pPr>
              <w:pStyle w:val="affff5"/>
            </w:pPr>
            <w:r w:rsidRPr="007513FB">
              <w:rPr>
                <w:rStyle w:val="md-plain"/>
              </w:rPr>
              <w:t>Integer</w:t>
            </w:r>
          </w:p>
        </w:tc>
        <w:tc>
          <w:tcPr>
            <w:tcW w:w="392" w:type="pct"/>
            <w:vAlign w:val="center"/>
          </w:tcPr>
          <w:p w14:paraId="23E5A5A9" w14:textId="77777777" w:rsidR="009D5582" w:rsidRPr="007513FB" w:rsidRDefault="009D5582" w:rsidP="00354F3C">
            <w:pPr>
              <w:pStyle w:val="affff5"/>
            </w:pPr>
          </w:p>
        </w:tc>
        <w:tc>
          <w:tcPr>
            <w:tcW w:w="909" w:type="pct"/>
            <w:vAlign w:val="center"/>
          </w:tcPr>
          <w:p w14:paraId="3C110E6D" w14:textId="77777777" w:rsidR="009D5582" w:rsidRPr="007513FB" w:rsidRDefault="009D5582" w:rsidP="00354F3C">
            <w:pPr>
              <w:pStyle w:val="affff5"/>
            </w:pPr>
          </w:p>
        </w:tc>
        <w:tc>
          <w:tcPr>
            <w:tcW w:w="650" w:type="pct"/>
            <w:vAlign w:val="center"/>
          </w:tcPr>
          <w:p w14:paraId="756330C1" w14:textId="6872CB04"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79524F0D" w14:textId="16E34002" w:rsidR="009D5582" w:rsidRPr="001B7B62" w:rsidRDefault="009D5582" w:rsidP="00354F3C">
            <w:pPr>
              <w:pStyle w:val="affff5"/>
            </w:pPr>
            <w:r w:rsidRPr="001B7B62">
              <w:rPr>
                <w:rStyle w:val="md-plain"/>
                <w:rFonts w:asciiTheme="minorEastAsia" w:hAnsiTheme="minorEastAsia"/>
              </w:rPr>
              <w:t>年龄</w:t>
            </w:r>
          </w:p>
        </w:tc>
      </w:tr>
      <w:tr w:rsidR="009D5582" w14:paraId="58E04318" w14:textId="77777777" w:rsidTr="001B7B62">
        <w:trPr>
          <w:jc w:val="right"/>
        </w:trPr>
        <w:tc>
          <w:tcPr>
            <w:tcW w:w="1361" w:type="pct"/>
            <w:vAlign w:val="center"/>
          </w:tcPr>
          <w:p w14:paraId="1C6C5EA5" w14:textId="271B4141" w:rsidR="009D5582" w:rsidRPr="007513FB" w:rsidRDefault="009D5582" w:rsidP="00354F3C">
            <w:pPr>
              <w:pStyle w:val="affff5"/>
            </w:pPr>
            <w:r w:rsidRPr="007513FB">
              <w:rPr>
                <w:rStyle w:val="md-plain"/>
              </w:rPr>
              <w:t>gender</w:t>
            </w:r>
          </w:p>
        </w:tc>
        <w:tc>
          <w:tcPr>
            <w:tcW w:w="909" w:type="pct"/>
            <w:vAlign w:val="center"/>
          </w:tcPr>
          <w:p w14:paraId="047790F3" w14:textId="5BA31AC0" w:rsidR="009D5582" w:rsidRPr="007513FB" w:rsidRDefault="009D5582" w:rsidP="00354F3C">
            <w:pPr>
              <w:pStyle w:val="affff5"/>
            </w:pPr>
            <w:proofErr w:type="spellStart"/>
            <w:r w:rsidRPr="007513FB">
              <w:rPr>
                <w:rStyle w:val="md-plain"/>
              </w:rPr>
              <w:t>SmallInteger</w:t>
            </w:r>
            <w:proofErr w:type="spellEnd"/>
          </w:p>
        </w:tc>
        <w:tc>
          <w:tcPr>
            <w:tcW w:w="392" w:type="pct"/>
            <w:vAlign w:val="center"/>
          </w:tcPr>
          <w:p w14:paraId="7A0065CF" w14:textId="77777777" w:rsidR="009D5582" w:rsidRPr="007513FB" w:rsidRDefault="009D5582" w:rsidP="00354F3C">
            <w:pPr>
              <w:pStyle w:val="affff5"/>
            </w:pPr>
          </w:p>
        </w:tc>
        <w:tc>
          <w:tcPr>
            <w:tcW w:w="909" w:type="pct"/>
            <w:vAlign w:val="center"/>
          </w:tcPr>
          <w:p w14:paraId="7C4EA47E" w14:textId="77777777" w:rsidR="009D5582" w:rsidRPr="007513FB" w:rsidRDefault="009D5582" w:rsidP="00354F3C">
            <w:pPr>
              <w:pStyle w:val="affff5"/>
            </w:pPr>
          </w:p>
        </w:tc>
        <w:tc>
          <w:tcPr>
            <w:tcW w:w="650" w:type="pct"/>
            <w:vAlign w:val="center"/>
          </w:tcPr>
          <w:p w14:paraId="70095DFF" w14:textId="1B46242C"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3267F2F4" w14:textId="6CE67F74" w:rsidR="009D5582" w:rsidRPr="001B7B62" w:rsidRDefault="009D5582" w:rsidP="00354F3C">
            <w:pPr>
              <w:pStyle w:val="affff5"/>
            </w:pPr>
            <w:r w:rsidRPr="001B7B62">
              <w:rPr>
                <w:rStyle w:val="md-plain"/>
                <w:rFonts w:asciiTheme="minorEastAsia" w:hAnsiTheme="minorEastAsia"/>
              </w:rPr>
              <w:t>性别</w:t>
            </w:r>
          </w:p>
        </w:tc>
      </w:tr>
      <w:tr w:rsidR="009D5582" w14:paraId="48B45A69" w14:textId="77777777" w:rsidTr="001B7B62">
        <w:trPr>
          <w:jc w:val="right"/>
        </w:trPr>
        <w:tc>
          <w:tcPr>
            <w:tcW w:w="1361" w:type="pct"/>
            <w:vAlign w:val="center"/>
          </w:tcPr>
          <w:p w14:paraId="2E7AE25C" w14:textId="61B46C51" w:rsidR="009D5582" w:rsidRPr="007513FB" w:rsidRDefault="009D5582" w:rsidP="00354F3C">
            <w:pPr>
              <w:pStyle w:val="affff5"/>
            </w:pPr>
            <w:proofErr w:type="spellStart"/>
            <w:r w:rsidRPr="007513FB">
              <w:rPr>
                <w:rStyle w:val="md-plain"/>
              </w:rPr>
              <w:t>activity_level</w:t>
            </w:r>
            <w:proofErr w:type="spellEnd"/>
          </w:p>
        </w:tc>
        <w:tc>
          <w:tcPr>
            <w:tcW w:w="909" w:type="pct"/>
            <w:vAlign w:val="center"/>
          </w:tcPr>
          <w:p w14:paraId="3B4AB9D1" w14:textId="61AC3DE9" w:rsidR="009D5582" w:rsidRPr="007513FB" w:rsidRDefault="009D5582" w:rsidP="00354F3C">
            <w:pPr>
              <w:pStyle w:val="affff5"/>
            </w:pPr>
            <w:proofErr w:type="spellStart"/>
            <w:r w:rsidRPr="007513FB">
              <w:rPr>
                <w:rStyle w:val="md-plain"/>
              </w:rPr>
              <w:t>SmallInteger</w:t>
            </w:r>
            <w:proofErr w:type="spellEnd"/>
          </w:p>
        </w:tc>
        <w:tc>
          <w:tcPr>
            <w:tcW w:w="392" w:type="pct"/>
            <w:vAlign w:val="center"/>
          </w:tcPr>
          <w:p w14:paraId="3CC74AF6" w14:textId="77777777" w:rsidR="009D5582" w:rsidRPr="007513FB" w:rsidRDefault="009D5582" w:rsidP="00354F3C">
            <w:pPr>
              <w:pStyle w:val="affff5"/>
            </w:pPr>
          </w:p>
        </w:tc>
        <w:tc>
          <w:tcPr>
            <w:tcW w:w="909" w:type="pct"/>
            <w:vAlign w:val="center"/>
          </w:tcPr>
          <w:p w14:paraId="44939682" w14:textId="77777777" w:rsidR="009D5582" w:rsidRPr="007513FB" w:rsidRDefault="009D5582" w:rsidP="00354F3C">
            <w:pPr>
              <w:pStyle w:val="affff5"/>
            </w:pPr>
          </w:p>
        </w:tc>
        <w:tc>
          <w:tcPr>
            <w:tcW w:w="650" w:type="pct"/>
            <w:vAlign w:val="center"/>
          </w:tcPr>
          <w:p w14:paraId="6D01DC94" w14:textId="27CFEF5C"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7B78146C" w14:textId="6F1E5C7C" w:rsidR="009D5582" w:rsidRPr="001B7B62" w:rsidRDefault="009D5582" w:rsidP="00354F3C">
            <w:pPr>
              <w:pStyle w:val="affff5"/>
            </w:pPr>
            <w:r w:rsidRPr="001B7B62">
              <w:rPr>
                <w:rStyle w:val="md-plain"/>
                <w:rFonts w:asciiTheme="minorEastAsia" w:hAnsiTheme="minorEastAsia"/>
              </w:rPr>
              <w:t>活动水平</w:t>
            </w:r>
          </w:p>
        </w:tc>
      </w:tr>
      <w:tr w:rsidR="009D5582" w14:paraId="34FE596F" w14:textId="77777777" w:rsidTr="001B7B62">
        <w:trPr>
          <w:jc w:val="right"/>
        </w:trPr>
        <w:tc>
          <w:tcPr>
            <w:tcW w:w="1361" w:type="pct"/>
            <w:vAlign w:val="center"/>
          </w:tcPr>
          <w:p w14:paraId="49FD4CA1" w14:textId="7ACEE67F" w:rsidR="009D5582" w:rsidRPr="007513FB" w:rsidRDefault="009D5582" w:rsidP="00354F3C">
            <w:pPr>
              <w:pStyle w:val="affff5"/>
            </w:pPr>
            <w:proofErr w:type="spellStart"/>
            <w:r w:rsidRPr="007513FB">
              <w:rPr>
                <w:rStyle w:val="md-plain"/>
              </w:rPr>
              <w:t>bmi</w:t>
            </w:r>
            <w:proofErr w:type="spellEnd"/>
          </w:p>
        </w:tc>
        <w:tc>
          <w:tcPr>
            <w:tcW w:w="909" w:type="pct"/>
            <w:vAlign w:val="center"/>
          </w:tcPr>
          <w:p w14:paraId="15719834" w14:textId="6E6D943D" w:rsidR="009D5582" w:rsidRPr="007513FB" w:rsidRDefault="009D5582" w:rsidP="00354F3C">
            <w:pPr>
              <w:pStyle w:val="affff5"/>
            </w:pPr>
            <w:r w:rsidRPr="007513FB">
              <w:rPr>
                <w:rStyle w:val="md-plain"/>
              </w:rPr>
              <w:t>Numeric</w:t>
            </w:r>
          </w:p>
        </w:tc>
        <w:tc>
          <w:tcPr>
            <w:tcW w:w="392" w:type="pct"/>
            <w:vAlign w:val="center"/>
          </w:tcPr>
          <w:p w14:paraId="41E8C2F4" w14:textId="7CDCDCF8" w:rsidR="009D5582" w:rsidRPr="007513FB" w:rsidRDefault="009D5582" w:rsidP="00354F3C">
            <w:pPr>
              <w:pStyle w:val="affff5"/>
            </w:pPr>
            <w:r w:rsidRPr="007513FB">
              <w:rPr>
                <w:rStyle w:val="md-plain"/>
              </w:rPr>
              <w:t>4,2</w:t>
            </w:r>
          </w:p>
        </w:tc>
        <w:tc>
          <w:tcPr>
            <w:tcW w:w="909" w:type="pct"/>
            <w:vAlign w:val="center"/>
          </w:tcPr>
          <w:p w14:paraId="198BF019" w14:textId="77777777" w:rsidR="009D5582" w:rsidRPr="007513FB" w:rsidRDefault="009D5582" w:rsidP="00354F3C">
            <w:pPr>
              <w:pStyle w:val="affff5"/>
            </w:pPr>
          </w:p>
        </w:tc>
        <w:tc>
          <w:tcPr>
            <w:tcW w:w="650" w:type="pct"/>
            <w:vAlign w:val="center"/>
          </w:tcPr>
          <w:p w14:paraId="2886A050" w14:textId="40161D31"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4FC0DD80" w14:textId="2B6AA776" w:rsidR="009D5582" w:rsidRPr="00C80AF3" w:rsidRDefault="009D5582" w:rsidP="00354F3C">
            <w:pPr>
              <w:pStyle w:val="affff5"/>
            </w:pPr>
            <w:r w:rsidRPr="00C80AF3">
              <w:rPr>
                <w:rStyle w:val="md-plain"/>
              </w:rPr>
              <w:t>BMI</w:t>
            </w:r>
          </w:p>
        </w:tc>
      </w:tr>
      <w:tr w:rsidR="009D5582" w14:paraId="7303B1BD" w14:textId="77777777" w:rsidTr="001B7B62">
        <w:trPr>
          <w:jc w:val="right"/>
        </w:trPr>
        <w:tc>
          <w:tcPr>
            <w:tcW w:w="1361" w:type="pct"/>
            <w:vAlign w:val="center"/>
          </w:tcPr>
          <w:p w14:paraId="1CB9BA50" w14:textId="35A7185C" w:rsidR="009D5582" w:rsidRPr="007513FB" w:rsidRDefault="009D5582" w:rsidP="00354F3C">
            <w:pPr>
              <w:pStyle w:val="affff5"/>
            </w:pPr>
            <w:proofErr w:type="spellStart"/>
            <w:r w:rsidRPr="007513FB">
              <w:rPr>
                <w:rStyle w:val="md-plain"/>
              </w:rPr>
              <w:t>bmr</w:t>
            </w:r>
            <w:proofErr w:type="spellEnd"/>
          </w:p>
        </w:tc>
        <w:tc>
          <w:tcPr>
            <w:tcW w:w="909" w:type="pct"/>
            <w:vAlign w:val="center"/>
          </w:tcPr>
          <w:p w14:paraId="1C2D5160" w14:textId="665E47A1" w:rsidR="009D5582" w:rsidRPr="007513FB" w:rsidRDefault="009D5582" w:rsidP="00354F3C">
            <w:pPr>
              <w:pStyle w:val="affff5"/>
            </w:pPr>
            <w:r w:rsidRPr="007513FB">
              <w:rPr>
                <w:rStyle w:val="md-plain"/>
              </w:rPr>
              <w:t>Integer</w:t>
            </w:r>
          </w:p>
        </w:tc>
        <w:tc>
          <w:tcPr>
            <w:tcW w:w="392" w:type="pct"/>
            <w:vAlign w:val="center"/>
          </w:tcPr>
          <w:p w14:paraId="1197A034" w14:textId="77777777" w:rsidR="009D5582" w:rsidRPr="007513FB" w:rsidRDefault="009D5582" w:rsidP="00354F3C">
            <w:pPr>
              <w:pStyle w:val="affff5"/>
            </w:pPr>
          </w:p>
        </w:tc>
        <w:tc>
          <w:tcPr>
            <w:tcW w:w="909" w:type="pct"/>
            <w:vAlign w:val="center"/>
          </w:tcPr>
          <w:p w14:paraId="00E99395" w14:textId="77777777" w:rsidR="009D5582" w:rsidRPr="007513FB" w:rsidRDefault="009D5582" w:rsidP="00354F3C">
            <w:pPr>
              <w:pStyle w:val="affff5"/>
            </w:pPr>
          </w:p>
        </w:tc>
        <w:tc>
          <w:tcPr>
            <w:tcW w:w="650" w:type="pct"/>
            <w:vAlign w:val="center"/>
          </w:tcPr>
          <w:p w14:paraId="1BCF6072" w14:textId="49EECCE5"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7DB3BA6C" w14:textId="69374C20" w:rsidR="009D5582" w:rsidRPr="00C80AF3" w:rsidRDefault="009D5582" w:rsidP="00354F3C">
            <w:pPr>
              <w:pStyle w:val="affff5"/>
            </w:pPr>
            <w:r w:rsidRPr="00C80AF3">
              <w:rPr>
                <w:rStyle w:val="md-plain"/>
              </w:rPr>
              <w:t>BMR</w:t>
            </w:r>
          </w:p>
        </w:tc>
      </w:tr>
      <w:tr w:rsidR="009D5582" w14:paraId="55BAE656" w14:textId="77777777" w:rsidTr="001B7B62">
        <w:trPr>
          <w:jc w:val="right"/>
        </w:trPr>
        <w:tc>
          <w:tcPr>
            <w:tcW w:w="1361" w:type="pct"/>
            <w:vAlign w:val="center"/>
          </w:tcPr>
          <w:p w14:paraId="6FC6827D" w14:textId="097046CA" w:rsidR="009D5582" w:rsidRPr="007513FB" w:rsidRDefault="009D5582" w:rsidP="00354F3C">
            <w:pPr>
              <w:pStyle w:val="affff5"/>
            </w:pPr>
            <w:proofErr w:type="spellStart"/>
            <w:r w:rsidRPr="007513FB">
              <w:rPr>
                <w:rStyle w:val="md-plain"/>
              </w:rPr>
              <w:t>daily_calorie_goal</w:t>
            </w:r>
            <w:proofErr w:type="spellEnd"/>
          </w:p>
        </w:tc>
        <w:tc>
          <w:tcPr>
            <w:tcW w:w="909" w:type="pct"/>
            <w:vAlign w:val="center"/>
          </w:tcPr>
          <w:p w14:paraId="2D88E5BB" w14:textId="33585AB9" w:rsidR="009D5582" w:rsidRPr="007513FB" w:rsidRDefault="009D5582" w:rsidP="00354F3C">
            <w:pPr>
              <w:pStyle w:val="affff5"/>
            </w:pPr>
            <w:r w:rsidRPr="007513FB">
              <w:rPr>
                <w:rStyle w:val="md-plain"/>
              </w:rPr>
              <w:t>Integer</w:t>
            </w:r>
          </w:p>
        </w:tc>
        <w:tc>
          <w:tcPr>
            <w:tcW w:w="392" w:type="pct"/>
            <w:vAlign w:val="center"/>
          </w:tcPr>
          <w:p w14:paraId="77E1F532" w14:textId="77777777" w:rsidR="009D5582" w:rsidRPr="007513FB" w:rsidRDefault="009D5582" w:rsidP="00354F3C">
            <w:pPr>
              <w:pStyle w:val="affff5"/>
            </w:pPr>
          </w:p>
        </w:tc>
        <w:tc>
          <w:tcPr>
            <w:tcW w:w="909" w:type="pct"/>
            <w:vAlign w:val="center"/>
          </w:tcPr>
          <w:p w14:paraId="32887D32" w14:textId="77777777" w:rsidR="009D5582" w:rsidRPr="007513FB" w:rsidRDefault="009D5582" w:rsidP="00354F3C">
            <w:pPr>
              <w:pStyle w:val="affff5"/>
            </w:pPr>
          </w:p>
        </w:tc>
        <w:tc>
          <w:tcPr>
            <w:tcW w:w="650" w:type="pct"/>
            <w:vAlign w:val="center"/>
          </w:tcPr>
          <w:p w14:paraId="3937AEB9" w14:textId="5F9D2C8B"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2836B498" w14:textId="2BC2B953" w:rsidR="009D5582" w:rsidRPr="001B7B62" w:rsidRDefault="009D5582" w:rsidP="00354F3C">
            <w:pPr>
              <w:pStyle w:val="affff5"/>
            </w:pPr>
            <w:r w:rsidRPr="001B7B62">
              <w:rPr>
                <w:rStyle w:val="md-plain"/>
                <w:rFonts w:asciiTheme="minorEastAsia" w:hAnsiTheme="minorEastAsia"/>
              </w:rPr>
              <w:t>推荐热量</w:t>
            </w:r>
          </w:p>
        </w:tc>
      </w:tr>
      <w:tr w:rsidR="009D5582" w14:paraId="56DD1D88" w14:textId="77777777" w:rsidTr="001B7B62">
        <w:trPr>
          <w:jc w:val="right"/>
        </w:trPr>
        <w:tc>
          <w:tcPr>
            <w:tcW w:w="1361" w:type="pct"/>
            <w:vAlign w:val="center"/>
          </w:tcPr>
          <w:p w14:paraId="7E235724" w14:textId="684C5D0C" w:rsidR="009D5582" w:rsidRPr="007513FB" w:rsidRDefault="009D5582" w:rsidP="00354F3C">
            <w:pPr>
              <w:pStyle w:val="affff5"/>
            </w:pPr>
            <w:proofErr w:type="spellStart"/>
            <w:r w:rsidRPr="007513FB">
              <w:rPr>
                <w:rStyle w:val="md-plain"/>
              </w:rPr>
              <w:t>calorie_coefficient</w:t>
            </w:r>
            <w:proofErr w:type="spellEnd"/>
          </w:p>
        </w:tc>
        <w:tc>
          <w:tcPr>
            <w:tcW w:w="909" w:type="pct"/>
            <w:vAlign w:val="center"/>
          </w:tcPr>
          <w:p w14:paraId="2CD3017B" w14:textId="549A8287" w:rsidR="009D5582" w:rsidRPr="007513FB" w:rsidRDefault="009D5582" w:rsidP="00354F3C">
            <w:pPr>
              <w:pStyle w:val="affff5"/>
            </w:pPr>
            <w:r w:rsidRPr="007513FB">
              <w:rPr>
                <w:rStyle w:val="md-plain"/>
              </w:rPr>
              <w:t>Numeric</w:t>
            </w:r>
          </w:p>
        </w:tc>
        <w:tc>
          <w:tcPr>
            <w:tcW w:w="392" w:type="pct"/>
            <w:vAlign w:val="center"/>
          </w:tcPr>
          <w:p w14:paraId="35EC99D6" w14:textId="468E67D5" w:rsidR="009D5582" w:rsidRPr="007513FB" w:rsidRDefault="009D5582" w:rsidP="00354F3C">
            <w:pPr>
              <w:pStyle w:val="affff5"/>
            </w:pPr>
            <w:r w:rsidRPr="007513FB">
              <w:rPr>
                <w:rStyle w:val="md-plain"/>
              </w:rPr>
              <w:t>4,2</w:t>
            </w:r>
          </w:p>
        </w:tc>
        <w:tc>
          <w:tcPr>
            <w:tcW w:w="909" w:type="pct"/>
            <w:vAlign w:val="center"/>
          </w:tcPr>
          <w:p w14:paraId="50D66B87" w14:textId="60323AB5" w:rsidR="009D5582" w:rsidRPr="007513FB" w:rsidRDefault="009D5582" w:rsidP="00354F3C">
            <w:pPr>
              <w:pStyle w:val="affff5"/>
            </w:pPr>
            <w:r w:rsidRPr="007513FB">
              <w:rPr>
                <w:rStyle w:val="md-plain"/>
              </w:rPr>
              <w:t>1.00</w:t>
            </w:r>
          </w:p>
        </w:tc>
        <w:tc>
          <w:tcPr>
            <w:tcW w:w="650" w:type="pct"/>
            <w:vAlign w:val="center"/>
          </w:tcPr>
          <w:p w14:paraId="4CE7EA24" w14:textId="020313EA"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780E4795" w14:textId="4B1FA989" w:rsidR="009D5582" w:rsidRPr="001B7B62" w:rsidRDefault="009D5582" w:rsidP="00354F3C">
            <w:pPr>
              <w:pStyle w:val="affff5"/>
            </w:pPr>
            <w:r w:rsidRPr="001B7B62">
              <w:rPr>
                <w:rStyle w:val="md-plain"/>
                <w:rFonts w:asciiTheme="minorEastAsia" w:hAnsiTheme="minorEastAsia"/>
              </w:rPr>
              <w:t>热量系数</w:t>
            </w:r>
          </w:p>
        </w:tc>
      </w:tr>
      <w:tr w:rsidR="009D5582" w14:paraId="006F4311" w14:textId="77777777" w:rsidTr="001B7B62">
        <w:trPr>
          <w:jc w:val="right"/>
        </w:trPr>
        <w:tc>
          <w:tcPr>
            <w:tcW w:w="1361" w:type="pct"/>
            <w:vAlign w:val="center"/>
          </w:tcPr>
          <w:p w14:paraId="7BC2D4BA" w14:textId="18B7C916" w:rsidR="009D5582" w:rsidRPr="007513FB" w:rsidRDefault="009D5582" w:rsidP="00354F3C">
            <w:pPr>
              <w:pStyle w:val="affff5"/>
            </w:pPr>
            <w:proofErr w:type="spellStart"/>
            <w:r w:rsidRPr="007513FB">
              <w:rPr>
                <w:rStyle w:val="md-plain"/>
              </w:rPr>
              <w:t>protein_ratio</w:t>
            </w:r>
            <w:proofErr w:type="spellEnd"/>
          </w:p>
        </w:tc>
        <w:tc>
          <w:tcPr>
            <w:tcW w:w="909" w:type="pct"/>
            <w:vAlign w:val="center"/>
          </w:tcPr>
          <w:p w14:paraId="7C67DA1B" w14:textId="5DAA1314" w:rsidR="009D5582" w:rsidRPr="007513FB" w:rsidRDefault="009D5582" w:rsidP="00354F3C">
            <w:pPr>
              <w:pStyle w:val="affff5"/>
            </w:pPr>
            <w:r w:rsidRPr="007513FB">
              <w:rPr>
                <w:rStyle w:val="md-plain"/>
              </w:rPr>
              <w:t>Numeric</w:t>
            </w:r>
          </w:p>
        </w:tc>
        <w:tc>
          <w:tcPr>
            <w:tcW w:w="392" w:type="pct"/>
            <w:vAlign w:val="center"/>
          </w:tcPr>
          <w:p w14:paraId="3727256F" w14:textId="60AAC80C" w:rsidR="009D5582" w:rsidRPr="007513FB" w:rsidRDefault="009D5582" w:rsidP="00354F3C">
            <w:pPr>
              <w:pStyle w:val="affff5"/>
            </w:pPr>
            <w:r w:rsidRPr="007513FB">
              <w:rPr>
                <w:rStyle w:val="md-plain"/>
              </w:rPr>
              <w:t>3,2</w:t>
            </w:r>
          </w:p>
        </w:tc>
        <w:tc>
          <w:tcPr>
            <w:tcW w:w="909" w:type="pct"/>
            <w:vAlign w:val="center"/>
          </w:tcPr>
          <w:p w14:paraId="73D3F541" w14:textId="12C94FC6" w:rsidR="009D5582" w:rsidRPr="007513FB" w:rsidRDefault="009D5582" w:rsidP="00354F3C">
            <w:pPr>
              <w:pStyle w:val="affff5"/>
            </w:pPr>
            <w:r w:rsidRPr="007513FB">
              <w:rPr>
                <w:rStyle w:val="md-plain"/>
              </w:rPr>
              <w:t>0.20</w:t>
            </w:r>
          </w:p>
        </w:tc>
        <w:tc>
          <w:tcPr>
            <w:tcW w:w="650" w:type="pct"/>
            <w:vAlign w:val="center"/>
          </w:tcPr>
          <w:p w14:paraId="2574A7F7" w14:textId="5006297C"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075C7132" w14:textId="177249A0" w:rsidR="009D5582" w:rsidRPr="001B7B62" w:rsidRDefault="009D5582" w:rsidP="00354F3C">
            <w:pPr>
              <w:pStyle w:val="affff5"/>
            </w:pPr>
            <w:r w:rsidRPr="001B7B62">
              <w:rPr>
                <w:rStyle w:val="md-plain"/>
                <w:rFonts w:asciiTheme="minorEastAsia" w:hAnsiTheme="minorEastAsia"/>
              </w:rPr>
              <w:t>蛋白质占比</w:t>
            </w:r>
          </w:p>
        </w:tc>
      </w:tr>
      <w:tr w:rsidR="009D5582" w14:paraId="10227EC8" w14:textId="77777777" w:rsidTr="001B7B62">
        <w:trPr>
          <w:jc w:val="right"/>
        </w:trPr>
        <w:tc>
          <w:tcPr>
            <w:tcW w:w="1361" w:type="pct"/>
            <w:vAlign w:val="center"/>
          </w:tcPr>
          <w:p w14:paraId="476C839F" w14:textId="167F2EDB" w:rsidR="009D5582" w:rsidRPr="007513FB" w:rsidRDefault="009D5582" w:rsidP="00354F3C">
            <w:pPr>
              <w:pStyle w:val="affff5"/>
            </w:pPr>
            <w:proofErr w:type="spellStart"/>
            <w:r w:rsidRPr="007513FB">
              <w:rPr>
                <w:rStyle w:val="md-plain"/>
              </w:rPr>
              <w:t>fat_ratio</w:t>
            </w:r>
            <w:proofErr w:type="spellEnd"/>
          </w:p>
        </w:tc>
        <w:tc>
          <w:tcPr>
            <w:tcW w:w="909" w:type="pct"/>
            <w:vAlign w:val="center"/>
          </w:tcPr>
          <w:p w14:paraId="29023731" w14:textId="28355616" w:rsidR="009D5582" w:rsidRPr="007513FB" w:rsidRDefault="009D5582" w:rsidP="00354F3C">
            <w:pPr>
              <w:pStyle w:val="affff5"/>
            </w:pPr>
            <w:r w:rsidRPr="007513FB">
              <w:rPr>
                <w:rStyle w:val="md-plain"/>
              </w:rPr>
              <w:t>Numeric</w:t>
            </w:r>
          </w:p>
        </w:tc>
        <w:tc>
          <w:tcPr>
            <w:tcW w:w="392" w:type="pct"/>
            <w:vAlign w:val="center"/>
          </w:tcPr>
          <w:p w14:paraId="550C1C3B" w14:textId="21344B42" w:rsidR="009D5582" w:rsidRPr="007513FB" w:rsidRDefault="009D5582" w:rsidP="00354F3C">
            <w:pPr>
              <w:pStyle w:val="affff5"/>
            </w:pPr>
            <w:r w:rsidRPr="007513FB">
              <w:rPr>
                <w:rStyle w:val="md-plain"/>
              </w:rPr>
              <w:t>3,2</w:t>
            </w:r>
          </w:p>
        </w:tc>
        <w:tc>
          <w:tcPr>
            <w:tcW w:w="909" w:type="pct"/>
            <w:vAlign w:val="center"/>
          </w:tcPr>
          <w:p w14:paraId="4CA3DD92" w14:textId="6E37DE78" w:rsidR="009D5582" w:rsidRPr="007513FB" w:rsidRDefault="009D5582" w:rsidP="00354F3C">
            <w:pPr>
              <w:pStyle w:val="affff5"/>
            </w:pPr>
            <w:r w:rsidRPr="007513FB">
              <w:rPr>
                <w:rStyle w:val="md-plain"/>
              </w:rPr>
              <w:t>0.25</w:t>
            </w:r>
          </w:p>
        </w:tc>
        <w:tc>
          <w:tcPr>
            <w:tcW w:w="650" w:type="pct"/>
            <w:vAlign w:val="center"/>
          </w:tcPr>
          <w:p w14:paraId="45781796" w14:textId="705E83F9"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2B2D9E66" w14:textId="74F9D453" w:rsidR="009D5582" w:rsidRPr="001B7B62" w:rsidRDefault="009D5582" w:rsidP="00354F3C">
            <w:pPr>
              <w:pStyle w:val="affff5"/>
            </w:pPr>
            <w:r w:rsidRPr="001B7B62">
              <w:rPr>
                <w:rStyle w:val="md-plain"/>
                <w:rFonts w:asciiTheme="minorEastAsia" w:hAnsiTheme="minorEastAsia"/>
              </w:rPr>
              <w:t>脂肪占比</w:t>
            </w:r>
          </w:p>
        </w:tc>
      </w:tr>
      <w:tr w:rsidR="009D5582" w14:paraId="50D29CAA" w14:textId="77777777" w:rsidTr="001B7B62">
        <w:trPr>
          <w:jc w:val="right"/>
        </w:trPr>
        <w:tc>
          <w:tcPr>
            <w:tcW w:w="1361" w:type="pct"/>
            <w:vAlign w:val="center"/>
          </w:tcPr>
          <w:p w14:paraId="16667C53" w14:textId="2F537182" w:rsidR="009D5582" w:rsidRPr="007513FB" w:rsidRDefault="009D5582" w:rsidP="00354F3C">
            <w:pPr>
              <w:pStyle w:val="affff5"/>
            </w:pPr>
            <w:proofErr w:type="spellStart"/>
            <w:r w:rsidRPr="007513FB">
              <w:rPr>
                <w:rStyle w:val="md-plain"/>
              </w:rPr>
              <w:t>carb_ratio</w:t>
            </w:r>
            <w:proofErr w:type="spellEnd"/>
          </w:p>
        </w:tc>
        <w:tc>
          <w:tcPr>
            <w:tcW w:w="909" w:type="pct"/>
            <w:vAlign w:val="center"/>
          </w:tcPr>
          <w:p w14:paraId="74BC426F" w14:textId="2F365DB9" w:rsidR="009D5582" w:rsidRPr="007513FB" w:rsidRDefault="009D5582" w:rsidP="00354F3C">
            <w:pPr>
              <w:pStyle w:val="affff5"/>
            </w:pPr>
            <w:r w:rsidRPr="007513FB">
              <w:rPr>
                <w:rStyle w:val="md-plain"/>
              </w:rPr>
              <w:t>Numeric</w:t>
            </w:r>
          </w:p>
        </w:tc>
        <w:tc>
          <w:tcPr>
            <w:tcW w:w="392" w:type="pct"/>
            <w:vAlign w:val="center"/>
          </w:tcPr>
          <w:p w14:paraId="754D84B2" w14:textId="53B63F59" w:rsidR="009D5582" w:rsidRPr="007513FB" w:rsidRDefault="009D5582" w:rsidP="00354F3C">
            <w:pPr>
              <w:pStyle w:val="affff5"/>
            </w:pPr>
            <w:r w:rsidRPr="007513FB">
              <w:rPr>
                <w:rStyle w:val="md-plain"/>
              </w:rPr>
              <w:t>3,2</w:t>
            </w:r>
          </w:p>
        </w:tc>
        <w:tc>
          <w:tcPr>
            <w:tcW w:w="909" w:type="pct"/>
            <w:vAlign w:val="center"/>
          </w:tcPr>
          <w:p w14:paraId="39E8A1EB" w14:textId="11A91B91" w:rsidR="009D5582" w:rsidRPr="007513FB" w:rsidRDefault="009D5582" w:rsidP="00354F3C">
            <w:pPr>
              <w:pStyle w:val="affff5"/>
            </w:pPr>
            <w:r w:rsidRPr="007513FB">
              <w:rPr>
                <w:rStyle w:val="md-plain"/>
              </w:rPr>
              <w:t>0.55</w:t>
            </w:r>
          </w:p>
        </w:tc>
        <w:tc>
          <w:tcPr>
            <w:tcW w:w="650" w:type="pct"/>
            <w:vAlign w:val="center"/>
          </w:tcPr>
          <w:p w14:paraId="2C987496" w14:textId="1F93422D" w:rsidR="009D5582" w:rsidRPr="001B7B62" w:rsidRDefault="009D5582" w:rsidP="00354F3C">
            <w:pPr>
              <w:pStyle w:val="affff5"/>
            </w:pPr>
            <w:r w:rsidRPr="001B7B62">
              <w:rPr>
                <w:rStyle w:val="md-plain"/>
                <w:rFonts w:asciiTheme="minorEastAsia" w:hAnsiTheme="minorEastAsia"/>
              </w:rPr>
              <w:t>否</w:t>
            </w:r>
          </w:p>
        </w:tc>
        <w:tc>
          <w:tcPr>
            <w:tcW w:w="779" w:type="pct"/>
            <w:vAlign w:val="center"/>
          </w:tcPr>
          <w:p w14:paraId="6FBD6B84" w14:textId="6F5E6A2C" w:rsidR="009D5582" w:rsidRPr="001B7B62" w:rsidRDefault="009D5582" w:rsidP="00354F3C">
            <w:pPr>
              <w:pStyle w:val="affff5"/>
            </w:pPr>
            <w:r w:rsidRPr="001B7B62">
              <w:rPr>
                <w:rStyle w:val="md-plain"/>
                <w:rFonts w:asciiTheme="minorEastAsia" w:hAnsiTheme="minorEastAsia"/>
              </w:rPr>
              <w:t>碳水占比</w:t>
            </w:r>
          </w:p>
        </w:tc>
      </w:tr>
      <w:tr w:rsidR="009D5582" w14:paraId="4F64B3E1" w14:textId="77777777" w:rsidTr="001B7B62">
        <w:trPr>
          <w:jc w:val="right"/>
        </w:trPr>
        <w:tc>
          <w:tcPr>
            <w:tcW w:w="1361" w:type="pct"/>
            <w:tcBorders>
              <w:bottom w:val="single" w:sz="12" w:space="0" w:color="auto"/>
            </w:tcBorders>
            <w:vAlign w:val="center"/>
          </w:tcPr>
          <w:p w14:paraId="3AD10D62" w14:textId="141C122C" w:rsidR="009D5582" w:rsidRPr="007513FB" w:rsidRDefault="009D5582" w:rsidP="00354F3C">
            <w:pPr>
              <w:pStyle w:val="affff5"/>
            </w:pPr>
            <w:proofErr w:type="spellStart"/>
            <w:r w:rsidRPr="007513FB">
              <w:rPr>
                <w:rStyle w:val="md-plain"/>
              </w:rPr>
              <w:t>recorded_at</w:t>
            </w:r>
            <w:proofErr w:type="spellEnd"/>
          </w:p>
        </w:tc>
        <w:tc>
          <w:tcPr>
            <w:tcW w:w="909" w:type="pct"/>
            <w:tcBorders>
              <w:bottom w:val="single" w:sz="12" w:space="0" w:color="auto"/>
            </w:tcBorders>
            <w:vAlign w:val="center"/>
          </w:tcPr>
          <w:p w14:paraId="00FB4A76" w14:textId="13F1E2F3" w:rsidR="009D5582" w:rsidRPr="007513FB" w:rsidRDefault="009D5582" w:rsidP="00354F3C">
            <w:pPr>
              <w:pStyle w:val="affff5"/>
            </w:pPr>
            <w:proofErr w:type="spellStart"/>
            <w:r w:rsidRPr="007513FB">
              <w:rPr>
                <w:rStyle w:val="md-plain"/>
              </w:rPr>
              <w:t>DateTime</w:t>
            </w:r>
            <w:proofErr w:type="spellEnd"/>
          </w:p>
        </w:tc>
        <w:tc>
          <w:tcPr>
            <w:tcW w:w="392" w:type="pct"/>
            <w:tcBorders>
              <w:bottom w:val="single" w:sz="12" w:space="0" w:color="auto"/>
            </w:tcBorders>
            <w:vAlign w:val="center"/>
          </w:tcPr>
          <w:p w14:paraId="43644CE3" w14:textId="77777777" w:rsidR="009D5582" w:rsidRPr="007513FB" w:rsidRDefault="009D5582" w:rsidP="00354F3C">
            <w:pPr>
              <w:pStyle w:val="affff5"/>
            </w:pPr>
          </w:p>
        </w:tc>
        <w:tc>
          <w:tcPr>
            <w:tcW w:w="909" w:type="pct"/>
            <w:tcBorders>
              <w:bottom w:val="single" w:sz="12" w:space="0" w:color="auto"/>
            </w:tcBorders>
            <w:vAlign w:val="center"/>
          </w:tcPr>
          <w:p w14:paraId="79E666E5" w14:textId="419C4A43" w:rsidR="009D5582" w:rsidRPr="007513FB" w:rsidRDefault="009D5582" w:rsidP="00354F3C">
            <w:pPr>
              <w:pStyle w:val="affff5"/>
            </w:pPr>
            <w:proofErr w:type="spellStart"/>
            <w:r w:rsidRPr="007513FB">
              <w:rPr>
                <w:rStyle w:val="md-plain"/>
              </w:rPr>
              <w:t>datetime.now</w:t>
            </w:r>
            <w:proofErr w:type="spellEnd"/>
          </w:p>
        </w:tc>
        <w:tc>
          <w:tcPr>
            <w:tcW w:w="650" w:type="pct"/>
            <w:tcBorders>
              <w:bottom w:val="single" w:sz="12" w:space="0" w:color="auto"/>
            </w:tcBorders>
            <w:vAlign w:val="center"/>
          </w:tcPr>
          <w:p w14:paraId="170660F8" w14:textId="23D9B8D8" w:rsidR="009D5582" w:rsidRPr="001B7B62" w:rsidRDefault="009D5582" w:rsidP="00354F3C">
            <w:pPr>
              <w:pStyle w:val="affff5"/>
            </w:pPr>
            <w:r w:rsidRPr="001B7B62">
              <w:rPr>
                <w:rStyle w:val="md-plain"/>
                <w:rFonts w:asciiTheme="minorEastAsia" w:hAnsiTheme="minorEastAsia"/>
              </w:rPr>
              <w:t>否</w:t>
            </w:r>
          </w:p>
        </w:tc>
        <w:tc>
          <w:tcPr>
            <w:tcW w:w="779" w:type="pct"/>
            <w:tcBorders>
              <w:bottom w:val="single" w:sz="12" w:space="0" w:color="auto"/>
            </w:tcBorders>
            <w:vAlign w:val="center"/>
          </w:tcPr>
          <w:p w14:paraId="6AC2D4A5" w14:textId="7294FB66" w:rsidR="009D5582" w:rsidRPr="001B7B62" w:rsidRDefault="009D5582" w:rsidP="00354F3C">
            <w:pPr>
              <w:pStyle w:val="affff5"/>
            </w:pPr>
            <w:r w:rsidRPr="001B7B62">
              <w:rPr>
                <w:rStyle w:val="md-plain"/>
                <w:rFonts w:asciiTheme="minorEastAsia" w:hAnsiTheme="minorEastAsia"/>
              </w:rPr>
              <w:t>快照时间</w:t>
            </w:r>
          </w:p>
        </w:tc>
      </w:tr>
    </w:tbl>
    <w:p w14:paraId="010A3212" w14:textId="730C95DB" w:rsidR="009A50C4" w:rsidRPr="001B7B62" w:rsidRDefault="009A50C4" w:rsidP="00354F3C">
      <w:pPr>
        <w:pStyle w:val="affff1"/>
        <w:ind w:firstLine="480"/>
      </w:pPr>
      <w:r w:rsidRPr="001B7B62">
        <w:rPr>
          <w:rFonts w:hint="eastAsia"/>
        </w:rPr>
        <w:t>（</w:t>
      </w:r>
      <w:r w:rsidRPr="001B7B62">
        <w:rPr>
          <w:rFonts w:hint="eastAsia"/>
        </w:rPr>
        <w:t>3</w:t>
      </w:r>
      <w:r w:rsidRPr="001B7B62">
        <w:rPr>
          <w:rFonts w:hint="eastAsia"/>
        </w:rPr>
        <w:t>）食物表（</w:t>
      </w:r>
      <w:r w:rsidRPr="001B7B62">
        <w:rPr>
          <w:rFonts w:hint="eastAsia"/>
        </w:rPr>
        <w:t>foods</w:t>
      </w:r>
      <w:r w:rsidRPr="001B7B62">
        <w:rPr>
          <w:rFonts w:hint="eastAsia"/>
        </w:rPr>
        <w:t>）</w:t>
      </w:r>
    </w:p>
    <w:p w14:paraId="7F2F87EB" w14:textId="6F1EC3E3" w:rsidR="009A50C4" w:rsidRPr="001B7B62" w:rsidRDefault="009A50C4" w:rsidP="00354F3C">
      <w:pPr>
        <w:pStyle w:val="affff1"/>
        <w:ind w:firstLine="480"/>
      </w:pPr>
      <w:r w:rsidRPr="001B7B62">
        <w:rPr>
          <w:rFonts w:hint="eastAsia"/>
        </w:rPr>
        <w:t>食物表主要用于存储食物库中的营养信息，由主键、食物名称、分类编码、每</w:t>
      </w:r>
      <w:r w:rsidRPr="001B7B62">
        <w:rPr>
          <w:rFonts w:hint="eastAsia"/>
        </w:rPr>
        <w:t>100</w:t>
      </w:r>
      <w:r w:rsidRPr="001B7B62">
        <w:rPr>
          <w:rFonts w:hint="eastAsia"/>
        </w:rPr>
        <w:t>克热量、蛋白质、碳水、脂肪和审核状态等字段组成，具体设计如表</w:t>
      </w:r>
      <w:r w:rsidRPr="001B7B62">
        <w:rPr>
          <w:rFonts w:hint="eastAsia"/>
        </w:rPr>
        <w:t>4-3</w:t>
      </w:r>
      <w:r w:rsidRPr="001B7B62">
        <w:rPr>
          <w:rFonts w:hint="eastAsia"/>
        </w:rPr>
        <w:t>所示。</w:t>
      </w:r>
    </w:p>
    <w:p w14:paraId="3FA7E60B" w14:textId="67782037" w:rsidR="003433EA" w:rsidRDefault="003433EA" w:rsidP="00273334">
      <w:pPr>
        <w:pStyle w:val="a9"/>
      </w:pPr>
      <w:r>
        <w:rPr>
          <w:rFonts w:hint="eastAsia"/>
        </w:rPr>
        <w:t>表</w:t>
      </w:r>
      <w:r>
        <w:rPr>
          <w:rFonts w:hint="eastAsia"/>
        </w:rPr>
        <w:t xml:space="preserve"> </w:t>
      </w:r>
      <w:r w:rsidR="0046323F">
        <w:fldChar w:fldCharType="begin"/>
      </w:r>
      <w:r w:rsidR="0046323F">
        <w:instrText xml:space="preserve"> </w:instrText>
      </w:r>
      <w:r w:rsidR="0046323F">
        <w:rPr>
          <w:rFonts w:hint="eastAsia"/>
        </w:rPr>
        <w:instrText>STYLEREF 1 \s</w:instrText>
      </w:r>
      <w:r w:rsidR="0046323F">
        <w:instrText xml:space="preserve"> </w:instrText>
      </w:r>
      <w:r w:rsidR="0046323F">
        <w:fldChar w:fldCharType="separate"/>
      </w:r>
      <w:r w:rsidR="0046323F">
        <w:rPr>
          <w:noProof/>
        </w:rPr>
        <w:t>4</w:t>
      </w:r>
      <w:r w:rsidR="0046323F">
        <w:fldChar w:fldCharType="end"/>
      </w:r>
      <w:r w:rsidR="0046323F">
        <w:noBreakHyphen/>
      </w:r>
      <w:r w:rsidR="0046323F">
        <w:fldChar w:fldCharType="begin"/>
      </w:r>
      <w:r w:rsidR="0046323F">
        <w:instrText xml:space="preserve"> </w:instrText>
      </w:r>
      <w:r w:rsidR="0046323F">
        <w:rPr>
          <w:rFonts w:hint="eastAsia"/>
        </w:rPr>
        <w:instrText xml:space="preserve">SEQ </w:instrText>
      </w:r>
      <w:r w:rsidR="0046323F">
        <w:rPr>
          <w:rFonts w:hint="eastAsia"/>
        </w:rPr>
        <w:instrText>表</w:instrText>
      </w:r>
      <w:r w:rsidR="0046323F">
        <w:rPr>
          <w:rFonts w:hint="eastAsia"/>
        </w:rPr>
        <w:instrText xml:space="preserve"> \* ARABIC \s 1</w:instrText>
      </w:r>
      <w:r w:rsidR="0046323F">
        <w:instrText xml:space="preserve"> </w:instrText>
      </w:r>
      <w:r w:rsidR="0046323F">
        <w:fldChar w:fldCharType="separate"/>
      </w:r>
      <w:r w:rsidR="0046323F">
        <w:rPr>
          <w:noProof/>
        </w:rPr>
        <w:t>3</w:t>
      </w:r>
      <w:r w:rsidR="0046323F">
        <w:fldChar w:fldCharType="end"/>
      </w:r>
      <w:r w:rsidRPr="003433EA">
        <w:rPr>
          <w:rFonts w:hint="eastAsia"/>
        </w:rPr>
        <w:t>食物表</w:t>
      </w:r>
      <w:r w:rsidRPr="003433EA">
        <w:rPr>
          <w:rFonts w:cs="Times New Roman"/>
        </w:rPr>
        <w:t>(foods)</w:t>
      </w: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1"/>
        <w:gridCol w:w="1214"/>
        <w:gridCol w:w="731"/>
        <w:gridCol w:w="1556"/>
        <w:gridCol w:w="1214"/>
        <w:gridCol w:w="2014"/>
      </w:tblGrid>
      <w:tr w:rsidR="009D5582" w14:paraId="5CB4E5C6" w14:textId="77777777" w:rsidTr="003433EA">
        <w:tc>
          <w:tcPr>
            <w:tcW w:w="1290" w:type="pct"/>
            <w:tcBorders>
              <w:top w:val="single" w:sz="12" w:space="0" w:color="auto"/>
              <w:bottom w:val="single" w:sz="12" w:space="0" w:color="auto"/>
            </w:tcBorders>
            <w:vAlign w:val="center"/>
          </w:tcPr>
          <w:p w14:paraId="23D29D4B" w14:textId="73E05259" w:rsidR="009D5582" w:rsidRPr="00AF763E" w:rsidRDefault="009D5582" w:rsidP="00354F3C">
            <w:pPr>
              <w:pStyle w:val="affff5"/>
            </w:pPr>
            <w:r w:rsidRPr="00AF763E">
              <w:rPr>
                <w:rStyle w:val="md-plain"/>
              </w:rPr>
              <w:t>字段名称</w:t>
            </w:r>
          </w:p>
        </w:tc>
        <w:tc>
          <w:tcPr>
            <w:tcW w:w="669" w:type="pct"/>
            <w:tcBorders>
              <w:top w:val="single" w:sz="12" w:space="0" w:color="auto"/>
              <w:bottom w:val="single" w:sz="12" w:space="0" w:color="auto"/>
            </w:tcBorders>
            <w:vAlign w:val="center"/>
          </w:tcPr>
          <w:p w14:paraId="61E91EF6" w14:textId="7FC41272" w:rsidR="009D5582" w:rsidRPr="00AF763E" w:rsidRDefault="009D5582" w:rsidP="00354F3C">
            <w:pPr>
              <w:pStyle w:val="affff5"/>
            </w:pPr>
            <w:r w:rsidRPr="00AF763E">
              <w:rPr>
                <w:rStyle w:val="md-plain"/>
              </w:rPr>
              <w:t>数据类型</w:t>
            </w:r>
          </w:p>
        </w:tc>
        <w:tc>
          <w:tcPr>
            <w:tcW w:w="403" w:type="pct"/>
            <w:tcBorders>
              <w:top w:val="single" w:sz="12" w:space="0" w:color="auto"/>
              <w:bottom w:val="single" w:sz="12" w:space="0" w:color="auto"/>
            </w:tcBorders>
            <w:vAlign w:val="center"/>
          </w:tcPr>
          <w:p w14:paraId="47559F9B" w14:textId="200491D5" w:rsidR="009D5582" w:rsidRPr="00AF763E" w:rsidRDefault="009D5582" w:rsidP="00354F3C">
            <w:pPr>
              <w:pStyle w:val="affff5"/>
            </w:pPr>
            <w:r w:rsidRPr="00AF763E">
              <w:rPr>
                <w:rStyle w:val="md-plain"/>
              </w:rPr>
              <w:t>长度</w:t>
            </w:r>
          </w:p>
        </w:tc>
        <w:tc>
          <w:tcPr>
            <w:tcW w:w="858" w:type="pct"/>
            <w:tcBorders>
              <w:top w:val="single" w:sz="12" w:space="0" w:color="auto"/>
              <w:bottom w:val="single" w:sz="12" w:space="0" w:color="auto"/>
            </w:tcBorders>
            <w:vAlign w:val="center"/>
          </w:tcPr>
          <w:p w14:paraId="3AD8C7CA" w14:textId="6A5B59F0" w:rsidR="009D5582" w:rsidRPr="00AF763E" w:rsidRDefault="009D5582" w:rsidP="00354F3C">
            <w:pPr>
              <w:pStyle w:val="affff5"/>
            </w:pPr>
            <w:r w:rsidRPr="00AF763E">
              <w:rPr>
                <w:rStyle w:val="md-plain"/>
              </w:rPr>
              <w:t>默认值</w:t>
            </w:r>
          </w:p>
        </w:tc>
        <w:tc>
          <w:tcPr>
            <w:tcW w:w="669" w:type="pct"/>
            <w:tcBorders>
              <w:top w:val="single" w:sz="12" w:space="0" w:color="auto"/>
              <w:bottom w:val="single" w:sz="12" w:space="0" w:color="auto"/>
            </w:tcBorders>
            <w:vAlign w:val="center"/>
          </w:tcPr>
          <w:p w14:paraId="297558FD" w14:textId="4D9649EB" w:rsidR="009D5582" w:rsidRPr="00AF763E" w:rsidRDefault="009D5582" w:rsidP="00354F3C">
            <w:pPr>
              <w:pStyle w:val="affff5"/>
            </w:pPr>
            <w:r w:rsidRPr="00AF763E">
              <w:rPr>
                <w:rStyle w:val="md-plain"/>
              </w:rPr>
              <w:t>是否主键</w:t>
            </w:r>
          </w:p>
        </w:tc>
        <w:tc>
          <w:tcPr>
            <w:tcW w:w="1110" w:type="pct"/>
            <w:tcBorders>
              <w:top w:val="single" w:sz="12" w:space="0" w:color="auto"/>
              <w:bottom w:val="single" w:sz="12" w:space="0" w:color="auto"/>
            </w:tcBorders>
            <w:vAlign w:val="center"/>
          </w:tcPr>
          <w:p w14:paraId="15E3BC20" w14:textId="199E8E45" w:rsidR="009D5582" w:rsidRPr="00AF763E" w:rsidRDefault="009D5582" w:rsidP="00354F3C">
            <w:pPr>
              <w:pStyle w:val="affff5"/>
            </w:pPr>
            <w:r w:rsidRPr="00AF763E">
              <w:rPr>
                <w:rStyle w:val="md-plain"/>
              </w:rPr>
              <w:t>字段说明</w:t>
            </w:r>
          </w:p>
        </w:tc>
      </w:tr>
      <w:tr w:rsidR="009D5582" w14:paraId="583E552A" w14:textId="77777777" w:rsidTr="003433EA">
        <w:tc>
          <w:tcPr>
            <w:tcW w:w="1290" w:type="pct"/>
            <w:tcBorders>
              <w:top w:val="single" w:sz="12" w:space="0" w:color="auto"/>
            </w:tcBorders>
            <w:vAlign w:val="center"/>
          </w:tcPr>
          <w:p w14:paraId="22DFC814" w14:textId="72C4B4FF" w:rsidR="009D5582" w:rsidRPr="00AF763E" w:rsidRDefault="009D5582" w:rsidP="00354F3C">
            <w:pPr>
              <w:pStyle w:val="affff5"/>
            </w:pPr>
            <w:r w:rsidRPr="00AF763E">
              <w:rPr>
                <w:rStyle w:val="md-plain"/>
              </w:rPr>
              <w:t>id</w:t>
            </w:r>
          </w:p>
        </w:tc>
        <w:tc>
          <w:tcPr>
            <w:tcW w:w="669" w:type="pct"/>
            <w:tcBorders>
              <w:top w:val="single" w:sz="12" w:space="0" w:color="auto"/>
            </w:tcBorders>
            <w:vAlign w:val="center"/>
          </w:tcPr>
          <w:p w14:paraId="7E0B775C" w14:textId="7F6082DC" w:rsidR="009D5582" w:rsidRPr="00AF763E" w:rsidRDefault="009D5582" w:rsidP="00354F3C">
            <w:pPr>
              <w:pStyle w:val="affff5"/>
            </w:pPr>
            <w:r w:rsidRPr="00AF763E">
              <w:rPr>
                <w:rStyle w:val="md-plain"/>
              </w:rPr>
              <w:t>Integer</w:t>
            </w:r>
          </w:p>
        </w:tc>
        <w:tc>
          <w:tcPr>
            <w:tcW w:w="403" w:type="pct"/>
            <w:tcBorders>
              <w:top w:val="single" w:sz="12" w:space="0" w:color="auto"/>
            </w:tcBorders>
            <w:vAlign w:val="center"/>
          </w:tcPr>
          <w:p w14:paraId="18EF0B4C" w14:textId="77777777" w:rsidR="009D5582" w:rsidRPr="00AF763E" w:rsidRDefault="009D5582" w:rsidP="00354F3C">
            <w:pPr>
              <w:pStyle w:val="affff5"/>
            </w:pPr>
          </w:p>
        </w:tc>
        <w:tc>
          <w:tcPr>
            <w:tcW w:w="858" w:type="pct"/>
            <w:tcBorders>
              <w:top w:val="single" w:sz="12" w:space="0" w:color="auto"/>
            </w:tcBorders>
            <w:vAlign w:val="center"/>
          </w:tcPr>
          <w:p w14:paraId="2591144A" w14:textId="77777777" w:rsidR="009D5582" w:rsidRPr="00AF763E" w:rsidRDefault="009D5582" w:rsidP="00354F3C">
            <w:pPr>
              <w:pStyle w:val="affff5"/>
            </w:pPr>
          </w:p>
        </w:tc>
        <w:tc>
          <w:tcPr>
            <w:tcW w:w="669" w:type="pct"/>
            <w:tcBorders>
              <w:top w:val="single" w:sz="12" w:space="0" w:color="auto"/>
            </w:tcBorders>
            <w:vAlign w:val="center"/>
          </w:tcPr>
          <w:p w14:paraId="49C41EC4" w14:textId="3489253D" w:rsidR="009D5582" w:rsidRPr="00AF763E" w:rsidRDefault="009D5582" w:rsidP="00354F3C">
            <w:pPr>
              <w:pStyle w:val="affff5"/>
            </w:pPr>
            <w:r w:rsidRPr="00AF763E">
              <w:rPr>
                <w:rStyle w:val="md-plain"/>
              </w:rPr>
              <w:t>是</w:t>
            </w:r>
          </w:p>
        </w:tc>
        <w:tc>
          <w:tcPr>
            <w:tcW w:w="1110" w:type="pct"/>
            <w:tcBorders>
              <w:top w:val="single" w:sz="12" w:space="0" w:color="auto"/>
            </w:tcBorders>
            <w:vAlign w:val="center"/>
          </w:tcPr>
          <w:p w14:paraId="03DD34C6" w14:textId="0C665D9F" w:rsidR="009D5582" w:rsidRPr="00AF763E" w:rsidRDefault="009D5582" w:rsidP="00354F3C">
            <w:pPr>
              <w:pStyle w:val="affff5"/>
            </w:pPr>
            <w:r w:rsidRPr="00AF763E">
              <w:rPr>
                <w:rStyle w:val="md-plain"/>
              </w:rPr>
              <w:t>主键</w:t>
            </w:r>
          </w:p>
        </w:tc>
      </w:tr>
      <w:tr w:rsidR="009D5582" w14:paraId="5C2B4EB8" w14:textId="77777777" w:rsidTr="003433EA">
        <w:tc>
          <w:tcPr>
            <w:tcW w:w="1290" w:type="pct"/>
            <w:vAlign w:val="center"/>
          </w:tcPr>
          <w:p w14:paraId="6A55FFCD" w14:textId="4E2242AD" w:rsidR="009D5582" w:rsidRPr="00AF763E" w:rsidRDefault="009D5582" w:rsidP="00354F3C">
            <w:pPr>
              <w:pStyle w:val="affff5"/>
            </w:pPr>
            <w:r w:rsidRPr="00AF763E">
              <w:rPr>
                <w:rStyle w:val="md-plain"/>
              </w:rPr>
              <w:t>name</w:t>
            </w:r>
          </w:p>
        </w:tc>
        <w:tc>
          <w:tcPr>
            <w:tcW w:w="669" w:type="pct"/>
            <w:vAlign w:val="center"/>
          </w:tcPr>
          <w:p w14:paraId="0043499F" w14:textId="1364BD3E" w:rsidR="009D5582" w:rsidRPr="00AF763E" w:rsidRDefault="009D5582" w:rsidP="00354F3C">
            <w:pPr>
              <w:pStyle w:val="affff5"/>
            </w:pPr>
            <w:r w:rsidRPr="00AF763E">
              <w:rPr>
                <w:rStyle w:val="md-plain"/>
              </w:rPr>
              <w:t>varchar</w:t>
            </w:r>
          </w:p>
        </w:tc>
        <w:tc>
          <w:tcPr>
            <w:tcW w:w="403" w:type="pct"/>
            <w:vAlign w:val="center"/>
          </w:tcPr>
          <w:p w14:paraId="306C0CB0" w14:textId="1ABCB790" w:rsidR="009D5582" w:rsidRPr="00AF763E" w:rsidRDefault="009D5582" w:rsidP="00354F3C">
            <w:pPr>
              <w:pStyle w:val="affff5"/>
            </w:pPr>
            <w:r w:rsidRPr="00AF763E">
              <w:rPr>
                <w:rStyle w:val="md-plain"/>
              </w:rPr>
              <w:t>100</w:t>
            </w:r>
          </w:p>
        </w:tc>
        <w:tc>
          <w:tcPr>
            <w:tcW w:w="858" w:type="pct"/>
            <w:vAlign w:val="center"/>
          </w:tcPr>
          <w:p w14:paraId="3C2F910F" w14:textId="77777777" w:rsidR="009D5582" w:rsidRPr="00AF763E" w:rsidRDefault="009D5582" w:rsidP="00354F3C">
            <w:pPr>
              <w:pStyle w:val="affff5"/>
            </w:pPr>
          </w:p>
        </w:tc>
        <w:tc>
          <w:tcPr>
            <w:tcW w:w="669" w:type="pct"/>
            <w:vAlign w:val="center"/>
          </w:tcPr>
          <w:p w14:paraId="07DCBB81" w14:textId="54DAC017" w:rsidR="009D5582" w:rsidRPr="00AF763E" w:rsidRDefault="009D5582" w:rsidP="00354F3C">
            <w:pPr>
              <w:pStyle w:val="affff5"/>
            </w:pPr>
            <w:r w:rsidRPr="00AF763E">
              <w:rPr>
                <w:rStyle w:val="md-plain"/>
              </w:rPr>
              <w:t>否</w:t>
            </w:r>
          </w:p>
        </w:tc>
        <w:tc>
          <w:tcPr>
            <w:tcW w:w="1110" w:type="pct"/>
            <w:vAlign w:val="center"/>
          </w:tcPr>
          <w:p w14:paraId="3A11E92E" w14:textId="670815B5" w:rsidR="009D5582" w:rsidRPr="00AF763E" w:rsidRDefault="009D5582" w:rsidP="00354F3C">
            <w:pPr>
              <w:pStyle w:val="affff5"/>
            </w:pPr>
            <w:r w:rsidRPr="00AF763E">
              <w:rPr>
                <w:rStyle w:val="md-plain"/>
              </w:rPr>
              <w:t>食物名称</w:t>
            </w:r>
          </w:p>
        </w:tc>
      </w:tr>
      <w:tr w:rsidR="009D5582" w14:paraId="64230EC8" w14:textId="77777777" w:rsidTr="003433EA">
        <w:tc>
          <w:tcPr>
            <w:tcW w:w="1290" w:type="pct"/>
            <w:vAlign w:val="center"/>
          </w:tcPr>
          <w:p w14:paraId="0477CDDA" w14:textId="3C35BB69" w:rsidR="009D5582" w:rsidRPr="00AF763E" w:rsidRDefault="009D5582" w:rsidP="00354F3C">
            <w:pPr>
              <w:pStyle w:val="affff5"/>
            </w:pPr>
            <w:proofErr w:type="spellStart"/>
            <w:r w:rsidRPr="00AF763E">
              <w:rPr>
                <w:rStyle w:val="md-plain"/>
              </w:rPr>
              <w:t>category_code</w:t>
            </w:r>
            <w:proofErr w:type="spellEnd"/>
          </w:p>
        </w:tc>
        <w:tc>
          <w:tcPr>
            <w:tcW w:w="669" w:type="pct"/>
            <w:vAlign w:val="center"/>
          </w:tcPr>
          <w:p w14:paraId="0320D1FB" w14:textId="7463923E" w:rsidR="009D5582" w:rsidRPr="00AF763E" w:rsidRDefault="009D5582" w:rsidP="00354F3C">
            <w:pPr>
              <w:pStyle w:val="affff5"/>
            </w:pPr>
            <w:r w:rsidRPr="00AF763E">
              <w:rPr>
                <w:rStyle w:val="md-plain"/>
              </w:rPr>
              <w:t>varchar</w:t>
            </w:r>
          </w:p>
        </w:tc>
        <w:tc>
          <w:tcPr>
            <w:tcW w:w="403" w:type="pct"/>
            <w:vAlign w:val="center"/>
          </w:tcPr>
          <w:p w14:paraId="1D243CFD" w14:textId="2AEE5254" w:rsidR="009D5582" w:rsidRPr="00AF763E" w:rsidRDefault="009D5582" w:rsidP="00354F3C">
            <w:pPr>
              <w:pStyle w:val="affff5"/>
            </w:pPr>
            <w:r w:rsidRPr="00AF763E">
              <w:rPr>
                <w:rStyle w:val="md-plain"/>
              </w:rPr>
              <w:t>10</w:t>
            </w:r>
          </w:p>
        </w:tc>
        <w:tc>
          <w:tcPr>
            <w:tcW w:w="858" w:type="pct"/>
            <w:vAlign w:val="center"/>
          </w:tcPr>
          <w:p w14:paraId="12446F3C" w14:textId="77777777" w:rsidR="009D5582" w:rsidRPr="00AF763E" w:rsidRDefault="009D5582" w:rsidP="00354F3C">
            <w:pPr>
              <w:pStyle w:val="affff5"/>
            </w:pPr>
          </w:p>
        </w:tc>
        <w:tc>
          <w:tcPr>
            <w:tcW w:w="669" w:type="pct"/>
            <w:vAlign w:val="center"/>
          </w:tcPr>
          <w:p w14:paraId="666C198D" w14:textId="13D93975" w:rsidR="009D5582" w:rsidRPr="00AF763E" w:rsidRDefault="009D5582" w:rsidP="00354F3C">
            <w:pPr>
              <w:pStyle w:val="affff5"/>
            </w:pPr>
            <w:r w:rsidRPr="00AF763E">
              <w:rPr>
                <w:rStyle w:val="md-plain"/>
              </w:rPr>
              <w:t>否</w:t>
            </w:r>
          </w:p>
        </w:tc>
        <w:tc>
          <w:tcPr>
            <w:tcW w:w="1110" w:type="pct"/>
            <w:vAlign w:val="center"/>
          </w:tcPr>
          <w:p w14:paraId="5C1D1E5F" w14:textId="0F7E0849" w:rsidR="009D5582" w:rsidRPr="00AF763E" w:rsidRDefault="009D5582" w:rsidP="00354F3C">
            <w:pPr>
              <w:pStyle w:val="affff5"/>
            </w:pPr>
            <w:r w:rsidRPr="00AF763E">
              <w:rPr>
                <w:rStyle w:val="md-plain"/>
              </w:rPr>
              <w:t>一级分类编码</w:t>
            </w:r>
          </w:p>
        </w:tc>
      </w:tr>
      <w:tr w:rsidR="009D5582" w14:paraId="16797DF5" w14:textId="77777777" w:rsidTr="003433EA">
        <w:tc>
          <w:tcPr>
            <w:tcW w:w="1290" w:type="pct"/>
            <w:vAlign w:val="center"/>
          </w:tcPr>
          <w:p w14:paraId="2FFAFA8E" w14:textId="711096A2" w:rsidR="009D5582" w:rsidRPr="00AF763E" w:rsidRDefault="009D5582" w:rsidP="00354F3C">
            <w:pPr>
              <w:pStyle w:val="affff5"/>
            </w:pPr>
            <w:proofErr w:type="spellStart"/>
            <w:r w:rsidRPr="00AF763E">
              <w:rPr>
                <w:rStyle w:val="md-plain"/>
              </w:rPr>
              <w:lastRenderedPageBreak/>
              <w:t>sub_category_code</w:t>
            </w:r>
            <w:proofErr w:type="spellEnd"/>
          </w:p>
        </w:tc>
        <w:tc>
          <w:tcPr>
            <w:tcW w:w="669" w:type="pct"/>
            <w:vAlign w:val="center"/>
          </w:tcPr>
          <w:p w14:paraId="4A6AE2A4" w14:textId="246FB4F2" w:rsidR="009D5582" w:rsidRPr="00AF763E" w:rsidRDefault="009D5582" w:rsidP="00354F3C">
            <w:pPr>
              <w:pStyle w:val="affff5"/>
            </w:pPr>
            <w:r w:rsidRPr="00AF763E">
              <w:rPr>
                <w:rStyle w:val="md-plain"/>
              </w:rPr>
              <w:t>varchar</w:t>
            </w:r>
          </w:p>
        </w:tc>
        <w:tc>
          <w:tcPr>
            <w:tcW w:w="403" w:type="pct"/>
            <w:vAlign w:val="center"/>
          </w:tcPr>
          <w:p w14:paraId="01858B3E" w14:textId="6C7D778F" w:rsidR="009D5582" w:rsidRPr="00AF763E" w:rsidRDefault="009D5582" w:rsidP="00354F3C">
            <w:pPr>
              <w:pStyle w:val="affff5"/>
            </w:pPr>
            <w:r w:rsidRPr="00AF763E">
              <w:rPr>
                <w:rStyle w:val="md-plain"/>
              </w:rPr>
              <w:t>10</w:t>
            </w:r>
          </w:p>
        </w:tc>
        <w:tc>
          <w:tcPr>
            <w:tcW w:w="858" w:type="pct"/>
            <w:vAlign w:val="center"/>
          </w:tcPr>
          <w:p w14:paraId="7B3B7EF2" w14:textId="77777777" w:rsidR="009D5582" w:rsidRPr="00AF763E" w:rsidRDefault="009D5582" w:rsidP="00354F3C">
            <w:pPr>
              <w:pStyle w:val="affff5"/>
            </w:pPr>
          </w:p>
        </w:tc>
        <w:tc>
          <w:tcPr>
            <w:tcW w:w="669" w:type="pct"/>
            <w:vAlign w:val="center"/>
          </w:tcPr>
          <w:p w14:paraId="3481F750" w14:textId="2460AC60" w:rsidR="009D5582" w:rsidRPr="00AF763E" w:rsidRDefault="009D5582" w:rsidP="00354F3C">
            <w:pPr>
              <w:pStyle w:val="affff5"/>
            </w:pPr>
            <w:r w:rsidRPr="00AF763E">
              <w:rPr>
                <w:rStyle w:val="md-plain"/>
              </w:rPr>
              <w:t>否</w:t>
            </w:r>
          </w:p>
        </w:tc>
        <w:tc>
          <w:tcPr>
            <w:tcW w:w="1110" w:type="pct"/>
            <w:vAlign w:val="center"/>
          </w:tcPr>
          <w:p w14:paraId="78F97E91" w14:textId="2BC1A96E" w:rsidR="009D5582" w:rsidRPr="00AF763E" w:rsidRDefault="009D5582" w:rsidP="00354F3C">
            <w:pPr>
              <w:pStyle w:val="affff5"/>
            </w:pPr>
            <w:r w:rsidRPr="00AF763E">
              <w:rPr>
                <w:rStyle w:val="md-plain"/>
              </w:rPr>
              <w:t>二级分类编码</w:t>
            </w:r>
          </w:p>
        </w:tc>
      </w:tr>
      <w:tr w:rsidR="009D5582" w14:paraId="2C5F70D4" w14:textId="77777777" w:rsidTr="003433EA">
        <w:tc>
          <w:tcPr>
            <w:tcW w:w="1290" w:type="pct"/>
            <w:vAlign w:val="center"/>
          </w:tcPr>
          <w:p w14:paraId="4DE1EE74" w14:textId="3F8DB089" w:rsidR="009D5582" w:rsidRPr="00AF763E" w:rsidRDefault="009D5582" w:rsidP="00354F3C">
            <w:pPr>
              <w:pStyle w:val="affff5"/>
            </w:pPr>
            <w:proofErr w:type="spellStart"/>
            <w:r w:rsidRPr="00AF763E">
              <w:rPr>
                <w:rStyle w:val="md-plain"/>
              </w:rPr>
              <w:t>edible_portion</w:t>
            </w:r>
            <w:proofErr w:type="spellEnd"/>
          </w:p>
        </w:tc>
        <w:tc>
          <w:tcPr>
            <w:tcW w:w="669" w:type="pct"/>
            <w:vAlign w:val="center"/>
          </w:tcPr>
          <w:p w14:paraId="6F85B8CC" w14:textId="39BA4DDD" w:rsidR="009D5582" w:rsidRPr="00AF763E" w:rsidRDefault="009D5582" w:rsidP="00354F3C">
            <w:pPr>
              <w:pStyle w:val="affff5"/>
            </w:pPr>
            <w:r w:rsidRPr="00AF763E">
              <w:rPr>
                <w:rStyle w:val="md-plain"/>
              </w:rPr>
              <w:t>Integer</w:t>
            </w:r>
          </w:p>
        </w:tc>
        <w:tc>
          <w:tcPr>
            <w:tcW w:w="403" w:type="pct"/>
            <w:vAlign w:val="center"/>
          </w:tcPr>
          <w:p w14:paraId="780F5015" w14:textId="77777777" w:rsidR="009D5582" w:rsidRPr="00AF763E" w:rsidRDefault="009D5582" w:rsidP="00354F3C">
            <w:pPr>
              <w:pStyle w:val="affff5"/>
            </w:pPr>
          </w:p>
        </w:tc>
        <w:tc>
          <w:tcPr>
            <w:tcW w:w="858" w:type="pct"/>
            <w:vAlign w:val="center"/>
          </w:tcPr>
          <w:p w14:paraId="7E803E12" w14:textId="3B49E5D0" w:rsidR="009D5582" w:rsidRPr="00AF763E" w:rsidRDefault="009D5582" w:rsidP="00354F3C">
            <w:pPr>
              <w:pStyle w:val="affff5"/>
            </w:pPr>
            <w:r w:rsidRPr="00AF763E">
              <w:rPr>
                <w:rStyle w:val="md-plain"/>
              </w:rPr>
              <w:t>100</w:t>
            </w:r>
          </w:p>
        </w:tc>
        <w:tc>
          <w:tcPr>
            <w:tcW w:w="669" w:type="pct"/>
            <w:vAlign w:val="center"/>
          </w:tcPr>
          <w:p w14:paraId="18DA2FE7" w14:textId="1D021DD4" w:rsidR="009D5582" w:rsidRPr="00AF763E" w:rsidRDefault="009D5582" w:rsidP="00354F3C">
            <w:pPr>
              <w:pStyle w:val="affff5"/>
            </w:pPr>
            <w:r w:rsidRPr="00AF763E">
              <w:rPr>
                <w:rStyle w:val="md-plain"/>
              </w:rPr>
              <w:t>否</w:t>
            </w:r>
          </w:p>
        </w:tc>
        <w:tc>
          <w:tcPr>
            <w:tcW w:w="1110" w:type="pct"/>
            <w:vAlign w:val="center"/>
          </w:tcPr>
          <w:p w14:paraId="056C7209" w14:textId="753F0981" w:rsidR="009D5582" w:rsidRPr="00AF763E" w:rsidRDefault="009D5582" w:rsidP="00354F3C">
            <w:pPr>
              <w:pStyle w:val="affff5"/>
            </w:pPr>
            <w:r w:rsidRPr="00AF763E">
              <w:rPr>
                <w:rStyle w:val="md-plain"/>
              </w:rPr>
              <w:t>可食部分</w:t>
            </w:r>
          </w:p>
        </w:tc>
      </w:tr>
      <w:tr w:rsidR="009D5582" w14:paraId="435FCF5A" w14:textId="77777777" w:rsidTr="003433EA">
        <w:tc>
          <w:tcPr>
            <w:tcW w:w="1290" w:type="pct"/>
            <w:vAlign w:val="center"/>
          </w:tcPr>
          <w:p w14:paraId="64783946" w14:textId="0E5CA29C" w:rsidR="009D5582" w:rsidRPr="00AF763E" w:rsidRDefault="009D5582" w:rsidP="00354F3C">
            <w:pPr>
              <w:pStyle w:val="affff5"/>
            </w:pPr>
            <w:r w:rsidRPr="00AF763E">
              <w:rPr>
                <w:rStyle w:val="md-plain"/>
              </w:rPr>
              <w:t>calorie_per_100g</w:t>
            </w:r>
          </w:p>
        </w:tc>
        <w:tc>
          <w:tcPr>
            <w:tcW w:w="669" w:type="pct"/>
            <w:vAlign w:val="center"/>
          </w:tcPr>
          <w:p w14:paraId="733A1E79" w14:textId="12D7012F" w:rsidR="009D5582" w:rsidRPr="00AF763E" w:rsidRDefault="009D5582" w:rsidP="00354F3C">
            <w:pPr>
              <w:pStyle w:val="affff5"/>
            </w:pPr>
            <w:r w:rsidRPr="00AF763E">
              <w:rPr>
                <w:rStyle w:val="md-plain"/>
              </w:rPr>
              <w:t>Integer</w:t>
            </w:r>
          </w:p>
        </w:tc>
        <w:tc>
          <w:tcPr>
            <w:tcW w:w="403" w:type="pct"/>
            <w:vAlign w:val="center"/>
          </w:tcPr>
          <w:p w14:paraId="17B00551" w14:textId="77777777" w:rsidR="009D5582" w:rsidRPr="00AF763E" w:rsidRDefault="009D5582" w:rsidP="00354F3C">
            <w:pPr>
              <w:pStyle w:val="affff5"/>
            </w:pPr>
          </w:p>
        </w:tc>
        <w:tc>
          <w:tcPr>
            <w:tcW w:w="858" w:type="pct"/>
            <w:vAlign w:val="center"/>
          </w:tcPr>
          <w:p w14:paraId="56C8A38E" w14:textId="77777777" w:rsidR="009D5582" w:rsidRPr="00AF763E" w:rsidRDefault="009D5582" w:rsidP="00354F3C">
            <w:pPr>
              <w:pStyle w:val="affff5"/>
            </w:pPr>
          </w:p>
        </w:tc>
        <w:tc>
          <w:tcPr>
            <w:tcW w:w="669" w:type="pct"/>
            <w:vAlign w:val="center"/>
          </w:tcPr>
          <w:p w14:paraId="6A376217" w14:textId="5D5518A0" w:rsidR="009D5582" w:rsidRPr="00AF763E" w:rsidRDefault="009D5582" w:rsidP="00354F3C">
            <w:pPr>
              <w:pStyle w:val="affff5"/>
            </w:pPr>
            <w:r w:rsidRPr="00AF763E">
              <w:rPr>
                <w:rStyle w:val="md-plain"/>
              </w:rPr>
              <w:t>否</w:t>
            </w:r>
          </w:p>
        </w:tc>
        <w:tc>
          <w:tcPr>
            <w:tcW w:w="1110" w:type="pct"/>
            <w:vAlign w:val="center"/>
          </w:tcPr>
          <w:p w14:paraId="69BAEE96" w14:textId="249EA6F1" w:rsidR="009D5582" w:rsidRPr="00AF763E" w:rsidRDefault="009D5582" w:rsidP="00354F3C">
            <w:pPr>
              <w:pStyle w:val="affff5"/>
            </w:pPr>
            <w:r w:rsidRPr="00AF763E">
              <w:rPr>
                <w:rStyle w:val="md-plain"/>
              </w:rPr>
              <w:t>每</w:t>
            </w:r>
            <w:r w:rsidRPr="00AF763E">
              <w:rPr>
                <w:rStyle w:val="md-plain"/>
              </w:rPr>
              <w:t>100</w:t>
            </w:r>
            <w:r w:rsidRPr="00AF763E">
              <w:rPr>
                <w:rStyle w:val="md-plain"/>
              </w:rPr>
              <w:t>克热量</w:t>
            </w:r>
          </w:p>
        </w:tc>
      </w:tr>
      <w:tr w:rsidR="009D5582" w14:paraId="6022936D" w14:textId="77777777" w:rsidTr="003433EA">
        <w:tc>
          <w:tcPr>
            <w:tcW w:w="1290" w:type="pct"/>
            <w:vAlign w:val="center"/>
          </w:tcPr>
          <w:p w14:paraId="4DA287E3" w14:textId="757725D8" w:rsidR="009D5582" w:rsidRPr="00AF763E" w:rsidRDefault="009D5582" w:rsidP="00354F3C">
            <w:pPr>
              <w:pStyle w:val="affff5"/>
            </w:pPr>
            <w:r w:rsidRPr="00AF763E">
              <w:rPr>
                <w:rStyle w:val="md-plain"/>
              </w:rPr>
              <w:t>protein_per_100g</w:t>
            </w:r>
          </w:p>
        </w:tc>
        <w:tc>
          <w:tcPr>
            <w:tcW w:w="669" w:type="pct"/>
            <w:vAlign w:val="center"/>
          </w:tcPr>
          <w:p w14:paraId="6F43E149" w14:textId="76F3B571" w:rsidR="009D5582" w:rsidRPr="00AF763E" w:rsidRDefault="009D5582" w:rsidP="00354F3C">
            <w:pPr>
              <w:pStyle w:val="affff5"/>
            </w:pPr>
            <w:r w:rsidRPr="00AF763E">
              <w:rPr>
                <w:rStyle w:val="md-plain"/>
              </w:rPr>
              <w:t>Numeric</w:t>
            </w:r>
          </w:p>
        </w:tc>
        <w:tc>
          <w:tcPr>
            <w:tcW w:w="403" w:type="pct"/>
            <w:vAlign w:val="center"/>
          </w:tcPr>
          <w:p w14:paraId="1A2694D9" w14:textId="7E84B87E" w:rsidR="009D5582" w:rsidRPr="00AF763E" w:rsidRDefault="009D5582" w:rsidP="00354F3C">
            <w:pPr>
              <w:pStyle w:val="affff5"/>
            </w:pPr>
            <w:r w:rsidRPr="00AF763E">
              <w:rPr>
                <w:rStyle w:val="md-plain"/>
              </w:rPr>
              <w:t>5,2</w:t>
            </w:r>
          </w:p>
        </w:tc>
        <w:tc>
          <w:tcPr>
            <w:tcW w:w="858" w:type="pct"/>
            <w:vAlign w:val="center"/>
          </w:tcPr>
          <w:p w14:paraId="55290EE4" w14:textId="77777777" w:rsidR="009D5582" w:rsidRPr="00AF763E" w:rsidRDefault="009D5582" w:rsidP="00354F3C">
            <w:pPr>
              <w:pStyle w:val="affff5"/>
            </w:pPr>
          </w:p>
        </w:tc>
        <w:tc>
          <w:tcPr>
            <w:tcW w:w="669" w:type="pct"/>
            <w:vAlign w:val="center"/>
          </w:tcPr>
          <w:p w14:paraId="232D144D" w14:textId="44A6B122" w:rsidR="009D5582" w:rsidRPr="00AF763E" w:rsidRDefault="009D5582" w:rsidP="00354F3C">
            <w:pPr>
              <w:pStyle w:val="affff5"/>
            </w:pPr>
            <w:r w:rsidRPr="00AF763E">
              <w:rPr>
                <w:rStyle w:val="md-plain"/>
              </w:rPr>
              <w:t>否</w:t>
            </w:r>
          </w:p>
        </w:tc>
        <w:tc>
          <w:tcPr>
            <w:tcW w:w="1110" w:type="pct"/>
            <w:vAlign w:val="center"/>
          </w:tcPr>
          <w:p w14:paraId="13708ECA" w14:textId="49E64CD4" w:rsidR="009D5582" w:rsidRPr="00AF763E" w:rsidRDefault="009D5582" w:rsidP="00354F3C">
            <w:pPr>
              <w:pStyle w:val="affff5"/>
            </w:pPr>
            <w:r w:rsidRPr="00AF763E">
              <w:rPr>
                <w:rStyle w:val="md-plain"/>
              </w:rPr>
              <w:t>蛋白质</w:t>
            </w:r>
          </w:p>
        </w:tc>
      </w:tr>
      <w:tr w:rsidR="009D5582" w14:paraId="76E464F7" w14:textId="77777777" w:rsidTr="003433EA">
        <w:tc>
          <w:tcPr>
            <w:tcW w:w="1290" w:type="pct"/>
            <w:vAlign w:val="center"/>
          </w:tcPr>
          <w:p w14:paraId="297EB7B5" w14:textId="231E34F0" w:rsidR="009D5582" w:rsidRPr="00AF763E" w:rsidRDefault="009D5582" w:rsidP="00354F3C">
            <w:pPr>
              <w:pStyle w:val="affff5"/>
            </w:pPr>
            <w:r w:rsidRPr="00AF763E">
              <w:rPr>
                <w:rStyle w:val="md-plain"/>
              </w:rPr>
              <w:t>carb_per_100g</w:t>
            </w:r>
          </w:p>
        </w:tc>
        <w:tc>
          <w:tcPr>
            <w:tcW w:w="669" w:type="pct"/>
            <w:vAlign w:val="center"/>
          </w:tcPr>
          <w:p w14:paraId="7D5A5EEF" w14:textId="58E19F72" w:rsidR="009D5582" w:rsidRPr="00AF763E" w:rsidRDefault="009D5582" w:rsidP="00354F3C">
            <w:pPr>
              <w:pStyle w:val="affff5"/>
            </w:pPr>
            <w:r w:rsidRPr="00AF763E">
              <w:rPr>
                <w:rStyle w:val="md-plain"/>
              </w:rPr>
              <w:t>Numeric</w:t>
            </w:r>
          </w:p>
        </w:tc>
        <w:tc>
          <w:tcPr>
            <w:tcW w:w="403" w:type="pct"/>
            <w:vAlign w:val="center"/>
          </w:tcPr>
          <w:p w14:paraId="0EF90245" w14:textId="62AEC475" w:rsidR="009D5582" w:rsidRPr="00AF763E" w:rsidRDefault="009D5582" w:rsidP="00354F3C">
            <w:pPr>
              <w:pStyle w:val="affff5"/>
            </w:pPr>
            <w:r w:rsidRPr="00AF763E">
              <w:rPr>
                <w:rStyle w:val="md-plain"/>
              </w:rPr>
              <w:t>5,2</w:t>
            </w:r>
          </w:p>
        </w:tc>
        <w:tc>
          <w:tcPr>
            <w:tcW w:w="858" w:type="pct"/>
            <w:vAlign w:val="center"/>
          </w:tcPr>
          <w:p w14:paraId="01D8C5E5" w14:textId="77777777" w:rsidR="009D5582" w:rsidRPr="00AF763E" w:rsidRDefault="009D5582" w:rsidP="00354F3C">
            <w:pPr>
              <w:pStyle w:val="affff5"/>
            </w:pPr>
          </w:p>
        </w:tc>
        <w:tc>
          <w:tcPr>
            <w:tcW w:w="669" w:type="pct"/>
            <w:vAlign w:val="center"/>
          </w:tcPr>
          <w:p w14:paraId="742C97D6" w14:textId="65B3B9DB" w:rsidR="009D5582" w:rsidRPr="00AF763E" w:rsidRDefault="009D5582" w:rsidP="00354F3C">
            <w:pPr>
              <w:pStyle w:val="affff5"/>
            </w:pPr>
            <w:r w:rsidRPr="00AF763E">
              <w:rPr>
                <w:rStyle w:val="md-plain"/>
              </w:rPr>
              <w:t>否</w:t>
            </w:r>
          </w:p>
        </w:tc>
        <w:tc>
          <w:tcPr>
            <w:tcW w:w="1110" w:type="pct"/>
            <w:vAlign w:val="center"/>
          </w:tcPr>
          <w:p w14:paraId="6DC9EF0B" w14:textId="3AEE0257" w:rsidR="009D5582" w:rsidRPr="00AF763E" w:rsidRDefault="009D5582" w:rsidP="00354F3C">
            <w:pPr>
              <w:pStyle w:val="affff5"/>
            </w:pPr>
            <w:r w:rsidRPr="00AF763E">
              <w:rPr>
                <w:rStyle w:val="md-plain"/>
              </w:rPr>
              <w:t>碳水</w:t>
            </w:r>
          </w:p>
        </w:tc>
      </w:tr>
      <w:tr w:rsidR="009D5582" w14:paraId="79877D69" w14:textId="77777777" w:rsidTr="003433EA">
        <w:tc>
          <w:tcPr>
            <w:tcW w:w="1290" w:type="pct"/>
            <w:vAlign w:val="center"/>
          </w:tcPr>
          <w:p w14:paraId="33024E31" w14:textId="57DCA024" w:rsidR="009D5582" w:rsidRPr="00AF763E" w:rsidRDefault="009D5582" w:rsidP="00354F3C">
            <w:pPr>
              <w:pStyle w:val="affff5"/>
            </w:pPr>
            <w:r w:rsidRPr="00AF763E">
              <w:rPr>
                <w:rStyle w:val="md-plain"/>
              </w:rPr>
              <w:t>fat_per_100g</w:t>
            </w:r>
          </w:p>
        </w:tc>
        <w:tc>
          <w:tcPr>
            <w:tcW w:w="669" w:type="pct"/>
            <w:vAlign w:val="center"/>
          </w:tcPr>
          <w:p w14:paraId="7A7E8E61" w14:textId="45F86B6E" w:rsidR="009D5582" w:rsidRPr="00AF763E" w:rsidRDefault="009D5582" w:rsidP="00354F3C">
            <w:pPr>
              <w:pStyle w:val="affff5"/>
            </w:pPr>
            <w:r w:rsidRPr="00AF763E">
              <w:rPr>
                <w:rStyle w:val="md-plain"/>
              </w:rPr>
              <w:t>Numeric</w:t>
            </w:r>
          </w:p>
        </w:tc>
        <w:tc>
          <w:tcPr>
            <w:tcW w:w="403" w:type="pct"/>
            <w:vAlign w:val="center"/>
          </w:tcPr>
          <w:p w14:paraId="6429249C" w14:textId="663E3972" w:rsidR="009D5582" w:rsidRPr="00AF763E" w:rsidRDefault="009D5582" w:rsidP="00354F3C">
            <w:pPr>
              <w:pStyle w:val="affff5"/>
            </w:pPr>
            <w:r w:rsidRPr="00AF763E">
              <w:rPr>
                <w:rStyle w:val="md-plain"/>
              </w:rPr>
              <w:t>5,2</w:t>
            </w:r>
          </w:p>
        </w:tc>
        <w:tc>
          <w:tcPr>
            <w:tcW w:w="858" w:type="pct"/>
            <w:vAlign w:val="center"/>
          </w:tcPr>
          <w:p w14:paraId="196E5ACD" w14:textId="77777777" w:rsidR="009D5582" w:rsidRPr="00AF763E" w:rsidRDefault="009D5582" w:rsidP="00354F3C">
            <w:pPr>
              <w:pStyle w:val="affff5"/>
            </w:pPr>
          </w:p>
        </w:tc>
        <w:tc>
          <w:tcPr>
            <w:tcW w:w="669" w:type="pct"/>
            <w:vAlign w:val="center"/>
          </w:tcPr>
          <w:p w14:paraId="399E340E" w14:textId="7C2EA61F" w:rsidR="009D5582" w:rsidRPr="00AF763E" w:rsidRDefault="009D5582" w:rsidP="00354F3C">
            <w:pPr>
              <w:pStyle w:val="affff5"/>
            </w:pPr>
            <w:r w:rsidRPr="00AF763E">
              <w:rPr>
                <w:rStyle w:val="md-plain"/>
              </w:rPr>
              <w:t>否</w:t>
            </w:r>
          </w:p>
        </w:tc>
        <w:tc>
          <w:tcPr>
            <w:tcW w:w="1110" w:type="pct"/>
            <w:vAlign w:val="center"/>
          </w:tcPr>
          <w:p w14:paraId="053FBECD" w14:textId="24A8000E" w:rsidR="009D5582" w:rsidRPr="00AF763E" w:rsidRDefault="009D5582" w:rsidP="00354F3C">
            <w:pPr>
              <w:pStyle w:val="affff5"/>
            </w:pPr>
            <w:r w:rsidRPr="00AF763E">
              <w:rPr>
                <w:rStyle w:val="md-plain"/>
              </w:rPr>
              <w:t>脂肪</w:t>
            </w:r>
          </w:p>
        </w:tc>
      </w:tr>
      <w:tr w:rsidR="009D5582" w14:paraId="2E13BFE3" w14:textId="77777777" w:rsidTr="003433EA">
        <w:tc>
          <w:tcPr>
            <w:tcW w:w="1290" w:type="pct"/>
            <w:vAlign w:val="center"/>
          </w:tcPr>
          <w:p w14:paraId="5DE31529" w14:textId="5C16D840" w:rsidR="009D5582" w:rsidRPr="00AF763E" w:rsidRDefault="009D5582" w:rsidP="00354F3C">
            <w:pPr>
              <w:pStyle w:val="affff5"/>
            </w:pPr>
            <w:r w:rsidRPr="00AF763E">
              <w:rPr>
                <w:rStyle w:val="md-plain"/>
              </w:rPr>
              <w:t>fiber_per_100g</w:t>
            </w:r>
          </w:p>
        </w:tc>
        <w:tc>
          <w:tcPr>
            <w:tcW w:w="669" w:type="pct"/>
            <w:vAlign w:val="center"/>
          </w:tcPr>
          <w:p w14:paraId="6BAFB503" w14:textId="7372EDCF" w:rsidR="009D5582" w:rsidRPr="00AF763E" w:rsidRDefault="009D5582" w:rsidP="00354F3C">
            <w:pPr>
              <w:pStyle w:val="affff5"/>
            </w:pPr>
            <w:r w:rsidRPr="00AF763E">
              <w:rPr>
                <w:rStyle w:val="md-plain"/>
              </w:rPr>
              <w:t>Numeric</w:t>
            </w:r>
          </w:p>
        </w:tc>
        <w:tc>
          <w:tcPr>
            <w:tcW w:w="403" w:type="pct"/>
            <w:vAlign w:val="center"/>
          </w:tcPr>
          <w:p w14:paraId="4EC01C3D" w14:textId="1B1A00E2" w:rsidR="009D5582" w:rsidRPr="00AF763E" w:rsidRDefault="009D5582" w:rsidP="00354F3C">
            <w:pPr>
              <w:pStyle w:val="affff5"/>
            </w:pPr>
            <w:r w:rsidRPr="00AF763E">
              <w:rPr>
                <w:rStyle w:val="md-plain"/>
              </w:rPr>
              <w:t>5,2</w:t>
            </w:r>
          </w:p>
        </w:tc>
        <w:tc>
          <w:tcPr>
            <w:tcW w:w="858" w:type="pct"/>
            <w:vAlign w:val="center"/>
          </w:tcPr>
          <w:p w14:paraId="3B083C95" w14:textId="77777777" w:rsidR="009D5582" w:rsidRPr="00AF763E" w:rsidRDefault="009D5582" w:rsidP="00354F3C">
            <w:pPr>
              <w:pStyle w:val="affff5"/>
            </w:pPr>
          </w:p>
        </w:tc>
        <w:tc>
          <w:tcPr>
            <w:tcW w:w="669" w:type="pct"/>
            <w:vAlign w:val="center"/>
          </w:tcPr>
          <w:p w14:paraId="4608F399" w14:textId="4FA09A1E" w:rsidR="009D5582" w:rsidRPr="00AF763E" w:rsidRDefault="009D5582" w:rsidP="00354F3C">
            <w:pPr>
              <w:pStyle w:val="affff5"/>
            </w:pPr>
            <w:r w:rsidRPr="00AF763E">
              <w:rPr>
                <w:rStyle w:val="md-plain"/>
              </w:rPr>
              <w:t>否</w:t>
            </w:r>
          </w:p>
        </w:tc>
        <w:tc>
          <w:tcPr>
            <w:tcW w:w="1110" w:type="pct"/>
            <w:vAlign w:val="center"/>
          </w:tcPr>
          <w:p w14:paraId="60761BC2" w14:textId="5F455DB1" w:rsidR="009D5582" w:rsidRPr="00AF763E" w:rsidRDefault="009D5582" w:rsidP="00354F3C">
            <w:pPr>
              <w:pStyle w:val="affff5"/>
            </w:pPr>
            <w:r w:rsidRPr="00AF763E">
              <w:rPr>
                <w:rStyle w:val="md-plain"/>
              </w:rPr>
              <w:t>膳食纤维</w:t>
            </w:r>
          </w:p>
        </w:tc>
      </w:tr>
      <w:tr w:rsidR="009D5582" w14:paraId="3C9B9E3B" w14:textId="77777777" w:rsidTr="003433EA">
        <w:tc>
          <w:tcPr>
            <w:tcW w:w="1290" w:type="pct"/>
            <w:vAlign w:val="center"/>
          </w:tcPr>
          <w:p w14:paraId="46B53C35" w14:textId="0328459E" w:rsidR="009D5582" w:rsidRPr="00AF763E" w:rsidRDefault="009D5582" w:rsidP="00354F3C">
            <w:pPr>
              <w:pStyle w:val="affff5"/>
            </w:pPr>
            <w:r w:rsidRPr="00AF763E">
              <w:rPr>
                <w:rStyle w:val="md-plain"/>
              </w:rPr>
              <w:t>cholesterol_per_100g</w:t>
            </w:r>
          </w:p>
        </w:tc>
        <w:tc>
          <w:tcPr>
            <w:tcW w:w="669" w:type="pct"/>
            <w:vAlign w:val="center"/>
          </w:tcPr>
          <w:p w14:paraId="31D3A7CE" w14:textId="3B036A9B" w:rsidR="009D5582" w:rsidRPr="00AF763E" w:rsidRDefault="009D5582" w:rsidP="00354F3C">
            <w:pPr>
              <w:pStyle w:val="affff5"/>
            </w:pPr>
            <w:r w:rsidRPr="00AF763E">
              <w:rPr>
                <w:rStyle w:val="md-plain"/>
              </w:rPr>
              <w:t>Numeric</w:t>
            </w:r>
          </w:p>
        </w:tc>
        <w:tc>
          <w:tcPr>
            <w:tcW w:w="403" w:type="pct"/>
            <w:vAlign w:val="center"/>
          </w:tcPr>
          <w:p w14:paraId="1FD9488E" w14:textId="0D1D9C99" w:rsidR="009D5582" w:rsidRPr="00AF763E" w:rsidRDefault="009D5582" w:rsidP="00354F3C">
            <w:pPr>
              <w:pStyle w:val="affff5"/>
            </w:pPr>
            <w:r w:rsidRPr="00AF763E">
              <w:rPr>
                <w:rStyle w:val="md-plain"/>
              </w:rPr>
              <w:t>5,2</w:t>
            </w:r>
          </w:p>
        </w:tc>
        <w:tc>
          <w:tcPr>
            <w:tcW w:w="858" w:type="pct"/>
            <w:vAlign w:val="center"/>
          </w:tcPr>
          <w:p w14:paraId="6DC12455" w14:textId="77777777" w:rsidR="009D5582" w:rsidRPr="00AF763E" w:rsidRDefault="009D5582" w:rsidP="00354F3C">
            <w:pPr>
              <w:pStyle w:val="affff5"/>
            </w:pPr>
          </w:p>
        </w:tc>
        <w:tc>
          <w:tcPr>
            <w:tcW w:w="669" w:type="pct"/>
            <w:vAlign w:val="center"/>
          </w:tcPr>
          <w:p w14:paraId="259BCC4A" w14:textId="440D4D5C" w:rsidR="009D5582" w:rsidRPr="00AF763E" w:rsidRDefault="009D5582" w:rsidP="00354F3C">
            <w:pPr>
              <w:pStyle w:val="affff5"/>
            </w:pPr>
            <w:r w:rsidRPr="00AF763E">
              <w:rPr>
                <w:rStyle w:val="md-plain"/>
              </w:rPr>
              <w:t>否</w:t>
            </w:r>
          </w:p>
        </w:tc>
        <w:tc>
          <w:tcPr>
            <w:tcW w:w="1110" w:type="pct"/>
            <w:vAlign w:val="center"/>
          </w:tcPr>
          <w:p w14:paraId="64F8ECA7" w14:textId="4D5D899A" w:rsidR="009D5582" w:rsidRPr="00AF763E" w:rsidRDefault="009D5582" w:rsidP="00354F3C">
            <w:pPr>
              <w:pStyle w:val="affff5"/>
            </w:pPr>
            <w:r w:rsidRPr="00AF763E">
              <w:rPr>
                <w:rStyle w:val="md-plain"/>
              </w:rPr>
              <w:t>胆固醇</w:t>
            </w:r>
          </w:p>
        </w:tc>
      </w:tr>
      <w:tr w:rsidR="009D5582" w14:paraId="05F57F16" w14:textId="77777777" w:rsidTr="003433EA">
        <w:tc>
          <w:tcPr>
            <w:tcW w:w="1290" w:type="pct"/>
            <w:vAlign w:val="center"/>
          </w:tcPr>
          <w:p w14:paraId="391215ED" w14:textId="1874C837" w:rsidR="009D5582" w:rsidRPr="00AF763E" w:rsidRDefault="009D5582" w:rsidP="00354F3C">
            <w:pPr>
              <w:pStyle w:val="affff5"/>
            </w:pPr>
            <w:r w:rsidRPr="00AF763E">
              <w:rPr>
                <w:rStyle w:val="md-plain"/>
              </w:rPr>
              <w:t>sodium_per_100g</w:t>
            </w:r>
          </w:p>
        </w:tc>
        <w:tc>
          <w:tcPr>
            <w:tcW w:w="669" w:type="pct"/>
            <w:vAlign w:val="center"/>
          </w:tcPr>
          <w:p w14:paraId="05DFEC6F" w14:textId="5331B5B4" w:rsidR="009D5582" w:rsidRPr="00AF763E" w:rsidRDefault="009D5582" w:rsidP="00354F3C">
            <w:pPr>
              <w:pStyle w:val="affff5"/>
            </w:pPr>
            <w:r w:rsidRPr="00AF763E">
              <w:rPr>
                <w:rStyle w:val="md-plain"/>
              </w:rPr>
              <w:t>Numeric</w:t>
            </w:r>
          </w:p>
        </w:tc>
        <w:tc>
          <w:tcPr>
            <w:tcW w:w="403" w:type="pct"/>
            <w:vAlign w:val="center"/>
          </w:tcPr>
          <w:p w14:paraId="7A7E0ECD" w14:textId="35149E6C" w:rsidR="009D5582" w:rsidRPr="00AF763E" w:rsidRDefault="009D5582" w:rsidP="00354F3C">
            <w:pPr>
              <w:pStyle w:val="affff5"/>
            </w:pPr>
            <w:r w:rsidRPr="00AF763E">
              <w:rPr>
                <w:rStyle w:val="md-plain"/>
              </w:rPr>
              <w:t>5,2</w:t>
            </w:r>
          </w:p>
        </w:tc>
        <w:tc>
          <w:tcPr>
            <w:tcW w:w="858" w:type="pct"/>
            <w:vAlign w:val="center"/>
          </w:tcPr>
          <w:p w14:paraId="510ABC51" w14:textId="77777777" w:rsidR="009D5582" w:rsidRPr="00AF763E" w:rsidRDefault="009D5582" w:rsidP="00354F3C">
            <w:pPr>
              <w:pStyle w:val="affff5"/>
            </w:pPr>
          </w:p>
        </w:tc>
        <w:tc>
          <w:tcPr>
            <w:tcW w:w="669" w:type="pct"/>
            <w:vAlign w:val="center"/>
          </w:tcPr>
          <w:p w14:paraId="23E7545B" w14:textId="730E5B84" w:rsidR="009D5582" w:rsidRPr="00AF763E" w:rsidRDefault="009D5582" w:rsidP="00354F3C">
            <w:pPr>
              <w:pStyle w:val="affff5"/>
            </w:pPr>
            <w:r w:rsidRPr="00AF763E">
              <w:rPr>
                <w:rStyle w:val="md-plain"/>
              </w:rPr>
              <w:t>否</w:t>
            </w:r>
          </w:p>
        </w:tc>
        <w:tc>
          <w:tcPr>
            <w:tcW w:w="1110" w:type="pct"/>
            <w:vAlign w:val="center"/>
          </w:tcPr>
          <w:p w14:paraId="7C9BF43B" w14:textId="08D9BF55" w:rsidR="009D5582" w:rsidRPr="00AF763E" w:rsidRDefault="009D5582" w:rsidP="00354F3C">
            <w:pPr>
              <w:pStyle w:val="affff5"/>
            </w:pPr>
            <w:r w:rsidRPr="00AF763E">
              <w:rPr>
                <w:rStyle w:val="md-plain"/>
              </w:rPr>
              <w:t>钠</w:t>
            </w:r>
          </w:p>
        </w:tc>
      </w:tr>
      <w:tr w:rsidR="009D5582" w14:paraId="7FECC198" w14:textId="77777777" w:rsidTr="003433EA">
        <w:tc>
          <w:tcPr>
            <w:tcW w:w="1290" w:type="pct"/>
            <w:vAlign w:val="center"/>
          </w:tcPr>
          <w:p w14:paraId="36192803" w14:textId="248DD468" w:rsidR="009D5582" w:rsidRPr="00AF763E" w:rsidRDefault="009D5582" w:rsidP="00354F3C">
            <w:pPr>
              <w:pStyle w:val="affff5"/>
            </w:pPr>
            <w:r w:rsidRPr="00AF763E">
              <w:rPr>
                <w:rStyle w:val="md-plain"/>
              </w:rPr>
              <w:t>calcium_per_100g</w:t>
            </w:r>
          </w:p>
        </w:tc>
        <w:tc>
          <w:tcPr>
            <w:tcW w:w="669" w:type="pct"/>
            <w:vAlign w:val="center"/>
          </w:tcPr>
          <w:p w14:paraId="7E20DDB1" w14:textId="701A59EB" w:rsidR="009D5582" w:rsidRPr="00AF763E" w:rsidRDefault="009D5582" w:rsidP="00354F3C">
            <w:pPr>
              <w:pStyle w:val="affff5"/>
            </w:pPr>
            <w:r w:rsidRPr="00AF763E">
              <w:rPr>
                <w:rStyle w:val="md-plain"/>
              </w:rPr>
              <w:t>Numeric</w:t>
            </w:r>
          </w:p>
        </w:tc>
        <w:tc>
          <w:tcPr>
            <w:tcW w:w="403" w:type="pct"/>
            <w:vAlign w:val="center"/>
          </w:tcPr>
          <w:p w14:paraId="4DE5D100" w14:textId="3DF878CB" w:rsidR="009D5582" w:rsidRPr="00AF763E" w:rsidRDefault="009D5582" w:rsidP="00354F3C">
            <w:pPr>
              <w:pStyle w:val="affff5"/>
            </w:pPr>
            <w:r w:rsidRPr="00AF763E">
              <w:rPr>
                <w:rStyle w:val="md-plain"/>
              </w:rPr>
              <w:t>5,2</w:t>
            </w:r>
          </w:p>
        </w:tc>
        <w:tc>
          <w:tcPr>
            <w:tcW w:w="858" w:type="pct"/>
            <w:vAlign w:val="center"/>
          </w:tcPr>
          <w:p w14:paraId="048FD707" w14:textId="77777777" w:rsidR="009D5582" w:rsidRPr="00AF763E" w:rsidRDefault="009D5582" w:rsidP="00354F3C">
            <w:pPr>
              <w:pStyle w:val="affff5"/>
            </w:pPr>
          </w:p>
        </w:tc>
        <w:tc>
          <w:tcPr>
            <w:tcW w:w="669" w:type="pct"/>
            <w:vAlign w:val="center"/>
          </w:tcPr>
          <w:p w14:paraId="1D38DBD8" w14:textId="003ED74C" w:rsidR="009D5582" w:rsidRPr="00AF763E" w:rsidRDefault="009D5582" w:rsidP="00354F3C">
            <w:pPr>
              <w:pStyle w:val="affff5"/>
            </w:pPr>
            <w:r w:rsidRPr="00AF763E">
              <w:rPr>
                <w:rStyle w:val="md-plain"/>
              </w:rPr>
              <w:t>否</w:t>
            </w:r>
          </w:p>
        </w:tc>
        <w:tc>
          <w:tcPr>
            <w:tcW w:w="1110" w:type="pct"/>
            <w:vAlign w:val="center"/>
          </w:tcPr>
          <w:p w14:paraId="2956BF11" w14:textId="05D62008" w:rsidR="009D5582" w:rsidRPr="00AF763E" w:rsidRDefault="009D5582" w:rsidP="00354F3C">
            <w:pPr>
              <w:pStyle w:val="affff5"/>
            </w:pPr>
            <w:r w:rsidRPr="00AF763E">
              <w:rPr>
                <w:rStyle w:val="md-plain"/>
              </w:rPr>
              <w:t>钙</w:t>
            </w:r>
          </w:p>
        </w:tc>
      </w:tr>
      <w:tr w:rsidR="009D5582" w14:paraId="5853EAA8" w14:textId="77777777" w:rsidTr="003433EA">
        <w:tc>
          <w:tcPr>
            <w:tcW w:w="1290" w:type="pct"/>
            <w:vAlign w:val="center"/>
          </w:tcPr>
          <w:p w14:paraId="38CBDCEE" w14:textId="029786D6" w:rsidR="009D5582" w:rsidRPr="00AF763E" w:rsidRDefault="009D5582" w:rsidP="00354F3C">
            <w:pPr>
              <w:pStyle w:val="affff5"/>
            </w:pPr>
            <w:r w:rsidRPr="00AF763E">
              <w:rPr>
                <w:rStyle w:val="md-plain"/>
              </w:rPr>
              <w:t>iron_per_100g</w:t>
            </w:r>
          </w:p>
        </w:tc>
        <w:tc>
          <w:tcPr>
            <w:tcW w:w="669" w:type="pct"/>
            <w:vAlign w:val="center"/>
          </w:tcPr>
          <w:p w14:paraId="7FE761E9" w14:textId="0A1C7CE0" w:rsidR="009D5582" w:rsidRPr="00AF763E" w:rsidRDefault="009D5582" w:rsidP="00354F3C">
            <w:pPr>
              <w:pStyle w:val="affff5"/>
            </w:pPr>
            <w:r w:rsidRPr="00AF763E">
              <w:rPr>
                <w:rStyle w:val="md-plain"/>
              </w:rPr>
              <w:t>Numeric</w:t>
            </w:r>
          </w:p>
        </w:tc>
        <w:tc>
          <w:tcPr>
            <w:tcW w:w="403" w:type="pct"/>
            <w:vAlign w:val="center"/>
          </w:tcPr>
          <w:p w14:paraId="6AA42479" w14:textId="01EF425D" w:rsidR="009D5582" w:rsidRPr="00AF763E" w:rsidRDefault="009D5582" w:rsidP="00354F3C">
            <w:pPr>
              <w:pStyle w:val="affff5"/>
            </w:pPr>
            <w:r w:rsidRPr="00AF763E">
              <w:rPr>
                <w:rStyle w:val="md-plain"/>
              </w:rPr>
              <w:t>5,2</w:t>
            </w:r>
          </w:p>
        </w:tc>
        <w:tc>
          <w:tcPr>
            <w:tcW w:w="858" w:type="pct"/>
            <w:vAlign w:val="center"/>
          </w:tcPr>
          <w:p w14:paraId="36182779" w14:textId="77777777" w:rsidR="009D5582" w:rsidRPr="00AF763E" w:rsidRDefault="009D5582" w:rsidP="00354F3C">
            <w:pPr>
              <w:pStyle w:val="affff5"/>
            </w:pPr>
          </w:p>
        </w:tc>
        <w:tc>
          <w:tcPr>
            <w:tcW w:w="669" w:type="pct"/>
            <w:vAlign w:val="center"/>
          </w:tcPr>
          <w:p w14:paraId="57AF2DEA" w14:textId="52D19AE2" w:rsidR="009D5582" w:rsidRPr="00AF763E" w:rsidRDefault="009D5582" w:rsidP="00354F3C">
            <w:pPr>
              <w:pStyle w:val="affff5"/>
            </w:pPr>
            <w:r w:rsidRPr="00AF763E">
              <w:rPr>
                <w:rStyle w:val="md-plain"/>
              </w:rPr>
              <w:t>否</w:t>
            </w:r>
          </w:p>
        </w:tc>
        <w:tc>
          <w:tcPr>
            <w:tcW w:w="1110" w:type="pct"/>
            <w:vAlign w:val="center"/>
          </w:tcPr>
          <w:p w14:paraId="7681457E" w14:textId="4E2FA11F" w:rsidR="009D5582" w:rsidRPr="00AF763E" w:rsidRDefault="009D5582" w:rsidP="00354F3C">
            <w:pPr>
              <w:pStyle w:val="affff5"/>
            </w:pPr>
            <w:r w:rsidRPr="00AF763E">
              <w:rPr>
                <w:rStyle w:val="md-plain"/>
              </w:rPr>
              <w:t>铁</w:t>
            </w:r>
          </w:p>
        </w:tc>
      </w:tr>
      <w:tr w:rsidR="009D5582" w14:paraId="7C052751" w14:textId="77777777" w:rsidTr="003433EA">
        <w:tc>
          <w:tcPr>
            <w:tcW w:w="1290" w:type="pct"/>
            <w:vAlign w:val="center"/>
          </w:tcPr>
          <w:p w14:paraId="265E20D9" w14:textId="1444F270" w:rsidR="009D5582" w:rsidRPr="00AF763E" w:rsidRDefault="009D5582" w:rsidP="00354F3C">
            <w:pPr>
              <w:pStyle w:val="affff5"/>
            </w:pPr>
            <w:r w:rsidRPr="00AF763E">
              <w:rPr>
                <w:rStyle w:val="md-plain"/>
              </w:rPr>
              <w:t>vitamin_c_per_100g</w:t>
            </w:r>
          </w:p>
        </w:tc>
        <w:tc>
          <w:tcPr>
            <w:tcW w:w="669" w:type="pct"/>
            <w:vAlign w:val="center"/>
          </w:tcPr>
          <w:p w14:paraId="041EFB4E" w14:textId="341573CD" w:rsidR="009D5582" w:rsidRPr="00AF763E" w:rsidRDefault="009D5582" w:rsidP="00354F3C">
            <w:pPr>
              <w:pStyle w:val="affff5"/>
            </w:pPr>
            <w:r w:rsidRPr="00AF763E">
              <w:rPr>
                <w:rStyle w:val="md-plain"/>
              </w:rPr>
              <w:t>Numeric</w:t>
            </w:r>
          </w:p>
        </w:tc>
        <w:tc>
          <w:tcPr>
            <w:tcW w:w="403" w:type="pct"/>
            <w:vAlign w:val="center"/>
          </w:tcPr>
          <w:p w14:paraId="339B83FA" w14:textId="36085365" w:rsidR="009D5582" w:rsidRPr="00AF763E" w:rsidRDefault="009D5582" w:rsidP="00354F3C">
            <w:pPr>
              <w:pStyle w:val="affff5"/>
            </w:pPr>
            <w:r w:rsidRPr="00AF763E">
              <w:rPr>
                <w:rStyle w:val="md-plain"/>
              </w:rPr>
              <w:t>5,2</w:t>
            </w:r>
          </w:p>
        </w:tc>
        <w:tc>
          <w:tcPr>
            <w:tcW w:w="858" w:type="pct"/>
            <w:vAlign w:val="center"/>
          </w:tcPr>
          <w:p w14:paraId="7022E0D7" w14:textId="77777777" w:rsidR="009D5582" w:rsidRPr="00AF763E" w:rsidRDefault="009D5582" w:rsidP="00354F3C">
            <w:pPr>
              <w:pStyle w:val="affff5"/>
            </w:pPr>
          </w:p>
        </w:tc>
        <w:tc>
          <w:tcPr>
            <w:tcW w:w="669" w:type="pct"/>
            <w:vAlign w:val="center"/>
          </w:tcPr>
          <w:p w14:paraId="05187BD7" w14:textId="78740DF3" w:rsidR="009D5582" w:rsidRPr="00AF763E" w:rsidRDefault="009D5582" w:rsidP="00354F3C">
            <w:pPr>
              <w:pStyle w:val="affff5"/>
            </w:pPr>
            <w:r w:rsidRPr="00AF763E">
              <w:rPr>
                <w:rStyle w:val="md-plain"/>
              </w:rPr>
              <w:t>否</w:t>
            </w:r>
          </w:p>
        </w:tc>
        <w:tc>
          <w:tcPr>
            <w:tcW w:w="1110" w:type="pct"/>
            <w:vAlign w:val="center"/>
          </w:tcPr>
          <w:p w14:paraId="17539198" w14:textId="17480F54" w:rsidR="009D5582" w:rsidRPr="00AF763E" w:rsidRDefault="009D5582" w:rsidP="00354F3C">
            <w:pPr>
              <w:pStyle w:val="affff5"/>
            </w:pPr>
            <w:r w:rsidRPr="00AF763E">
              <w:rPr>
                <w:rStyle w:val="md-plain"/>
              </w:rPr>
              <w:t>维生素</w:t>
            </w:r>
            <w:r w:rsidRPr="00AF763E">
              <w:rPr>
                <w:rStyle w:val="md-plain"/>
              </w:rPr>
              <w:t>C</w:t>
            </w:r>
          </w:p>
        </w:tc>
      </w:tr>
      <w:tr w:rsidR="009D5582" w14:paraId="53A166DF" w14:textId="77777777" w:rsidTr="003433EA">
        <w:tc>
          <w:tcPr>
            <w:tcW w:w="1290" w:type="pct"/>
            <w:vAlign w:val="center"/>
          </w:tcPr>
          <w:p w14:paraId="6CC249FB" w14:textId="4280BA4B" w:rsidR="009D5582" w:rsidRPr="00AF763E" w:rsidRDefault="009D5582" w:rsidP="00354F3C">
            <w:pPr>
              <w:pStyle w:val="affff5"/>
            </w:pPr>
            <w:proofErr w:type="spellStart"/>
            <w:r w:rsidRPr="00AF763E">
              <w:rPr>
                <w:rStyle w:val="md-plain"/>
              </w:rPr>
              <w:t>is_approved</w:t>
            </w:r>
            <w:proofErr w:type="spellEnd"/>
          </w:p>
        </w:tc>
        <w:tc>
          <w:tcPr>
            <w:tcW w:w="669" w:type="pct"/>
            <w:vAlign w:val="center"/>
          </w:tcPr>
          <w:p w14:paraId="749D1040" w14:textId="5F77B299" w:rsidR="009D5582" w:rsidRPr="00AF763E" w:rsidRDefault="009D5582" w:rsidP="00354F3C">
            <w:pPr>
              <w:pStyle w:val="affff5"/>
            </w:pPr>
            <w:r w:rsidRPr="00AF763E">
              <w:rPr>
                <w:rStyle w:val="md-plain"/>
              </w:rPr>
              <w:t>Boolean</w:t>
            </w:r>
          </w:p>
        </w:tc>
        <w:tc>
          <w:tcPr>
            <w:tcW w:w="403" w:type="pct"/>
            <w:vAlign w:val="center"/>
          </w:tcPr>
          <w:p w14:paraId="48856102" w14:textId="77777777" w:rsidR="009D5582" w:rsidRPr="00AF763E" w:rsidRDefault="009D5582" w:rsidP="00354F3C">
            <w:pPr>
              <w:pStyle w:val="affff5"/>
            </w:pPr>
          </w:p>
        </w:tc>
        <w:tc>
          <w:tcPr>
            <w:tcW w:w="858" w:type="pct"/>
            <w:vAlign w:val="center"/>
          </w:tcPr>
          <w:p w14:paraId="3FE76A02" w14:textId="0E0B923E" w:rsidR="009D5582" w:rsidRPr="00AF763E" w:rsidRDefault="009D5582" w:rsidP="00354F3C">
            <w:pPr>
              <w:pStyle w:val="affff5"/>
            </w:pPr>
            <w:r w:rsidRPr="00AF763E">
              <w:rPr>
                <w:rStyle w:val="md-plain"/>
              </w:rPr>
              <w:t>True</w:t>
            </w:r>
          </w:p>
        </w:tc>
        <w:tc>
          <w:tcPr>
            <w:tcW w:w="669" w:type="pct"/>
            <w:vAlign w:val="center"/>
          </w:tcPr>
          <w:p w14:paraId="2BDAB83A" w14:textId="6CF61542" w:rsidR="009D5582" w:rsidRPr="00AF763E" w:rsidRDefault="009D5582" w:rsidP="00354F3C">
            <w:pPr>
              <w:pStyle w:val="affff5"/>
            </w:pPr>
            <w:r w:rsidRPr="00AF763E">
              <w:rPr>
                <w:rStyle w:val="md-plain"/>
              </w:rPr>
              <w:t>否</w:t>
            </w:r>
          </w:p>
        </w:tc>
        <w:tc>
          <w:tcPr>
            <w:tcW w:w="1110" w:type="pct"/>
            <w:vAlign w:val="center"/>
          </w:tcPr>
          <w:p w14:paraId="00DA5953" w14:textId="379A82C8" w:rsidR="009D5582" w:rsidRPr="00AF763E" w:rsidRDefault="009D5582" w:rsidP="00354F3C">
            <w:pPr>
              <w:pStyle w:val="affff5"/>
            </w:pPr>
            <w:r w:rsidRPr="00AF763E">
              <w:rPr>
                <w:rStyle w:val="md-plain"/>
              </w:rPr>
              <w:t>是否审核通过</w:t>
            </w:r>
          </w:p>
        </w:tc>
      </w:tr>
      <w:tr w:rsidR="009D5582" w14:paraId="72247EE4" w14:textId="77777777" w:rsidTr="003433EA">
        <w:tc>
          <w:tcPr>
            <w:tcW w:w="1290" w:type="pct"/>
            <w:vAlign w:val="center"/>
          </w:tcPr>
          <w:p w14:paraId="71F448CF" w14:textId="3D980B99" w:rsidR="009D5582" w:rsidRPr="00AF763E" w:rsidRDefault="009D5582" w:rsidP="00354F3C">
            <w:pPr>
              <w:pStyle w:val="affff5"/>
            </w:pPr>
            <w:proofErr w:type="spellStart"/>
            <w:r w:rsidRPr="00AF763E">
              <w:rPr>
                <w:rStyle w:val="md-plain"/>
              </w:rPr>
              <w:t>created_by</w:t>
            </w:r>
            <w:proofErr w:type="spellEnd"/>
          </w:p>
        </w:tc>
        <w:tc>
          <w:tcPr>
            <w:tcW w:w="669" w:type="pct"/>
            <w:vAlign w:val="center"/>
          </w:tcPr>
          <w:p w14:paraId="439A23A9" w14:textId="0D01B75D" w:rsidR="009D5582" w:rsidRPr="00AF763E" w:rsidRDefault="009D5582" w:rsidP="00354F3C">
            <w:pPr>
              <w:pStyle w:val="affff5"/>
            </w:pPr>
            <w:r w:rsidRPr="00AF763E">
              <w:rPr>
                <w:rStyle w:val="md-plain"/>
              </w:rPr>
              <w:t>Integer</w:t>
            </w:r>
          </w:p>
        </w:tc>
        <w:tc>
          <w:tcPr>
            <w:tcW w:w="403" w:type="pct"/>
            <w:vAlign w:val="center"/>
          </w:tcPr>
          <w:p w14:paraId="0B56EAFB" w14:textId="77777777" w:rsidR="009D5582" w:rsidRPr="00AF763E" w:rsidRDefault="009D5582" w:rsidP="00354F3C">
            <w:pPr>
              <w:pStyle w:val="affff5"/>
            </w:pPr>
          </w:p>
        </w:tc>
        <w:tc>
          <w:tcPr>
            <w:tcW w:w="858" w:type="pct"/>
            <w:vAlign w:val="center"/>
          </w:tcPr>
          <w:p w14:paraId="208157D5" w14:textId="77777777" w:rsidR="009D5582" w:rsidRPr="00AF763E" w:rsidRDefault="009D5582" w:rsidP="00354F3C">
            <w:pPr>
              <w:pStyle w:val="affff5"/>
            </w:pPr>
          </w:p>
        </w:tc>
        <w:tc>
          <w:tcPr>
            <w:tcW w:w="669" w:type="pct"/>
            <w:vAlign w:val="center"/>
          </w:tcPr>
          <w:p w14:paraId="1D134625" w14:textId="15E428E7" w:rsidR="009D5582" w:rsidRPr="00AF763E" w:rsidRDefault="009D5582" w:rsidP="00354F3C">
            <w:pPr>
              <w:pStyle w:val="affff5"/>
            </w:pPr>
            <w:r w:rsidRPr="00AF763E">
              <w:rPr>
                <w:rStyle w:val="md-plain"/>
              </w:rPr>
              <w:t>否</w:t>
            </w:r>
          </w:p>
        </w:tc>
        <w:tc>
          <w:tcPr>
            <w:tcW w:w="1110" w:type="pct"/>
            <w:vAlign w:val="center"/>
          </w:tcPr>
          <w:p w14:paraId="0776C306" w14:textId="6D01EFA5" w:rsidR="009D5582" w:rsidRPr="00AF763E" w:rsidRDefault="009D5582" w:rsidP="00354F3C">
            <w:pPr>
              <w:pStyle w:val="affff5"/>
            </w:pPr>
            <w:r w:rsidRPr="00AF763E">
              <w:rPr>
                <w:rStyle w:val="md-plain"/>
              </w:rPr>
              <w:t>创建者管理员</w:t>
            </w:r>
            <w:r w:rsidRPr="00AF763E">
              <w:rPr>
                <w:rStyle w:val="md-plain"/>
              </w:rPr>
              <w:t>ID</w:t>
            </w:r>
          </w:p>
        </w:tc>
      </w:tr>
      <w:tr w:rsidR="009D5582" w14:paraId="6DF471F1" w14:textId="77777777" w:rsidTr="003433EA">
        <w:tc>
          <w:tcPr>
            <w:tcW w:w="1290" w:type="pct"/>
            <w:tcBorders>
              <w:bottom w:val="single" w:sz="12" w:space="0" w:color="auto"/>
            </w:tcBorders>
            <w:vAlign w:val="center"/>
          </w:tcPr>
          <w:p w14:paraId="7D24D621" w14:textId="7E5382F3" w:rsidR="009D5582" w:rsidRPr="00AF763E" w:rsidRDefault="009D5582" w:rsidP="00354F3C">
            <w:pPr>
              <w:pStyle w:val="affff5"/>
            </w:pPr>
            <w:proofErr w:type="spellStart"/>
            <w:r w:rsidRPr="00AF763E">
              <w:rPr>
                <w:rStyle w:val="md-plain"/>
              </w:rPr>
              <w:t>created_at</w:t>
            </w:r>
            <w:proofErr w:type="spellEnd"/>
          </w:p>
        </w:tc>
        <w:tc>
          <w:tcPr>
            <w:tcW w:w="669" w:type="pct"/>
            <w:tcBorders>
              <w:bottom w:val="single" w:sz="12" w:space="0" w:color="auto"/>
            </w:tcBorders>
            <w:vAlign w:val="center"/>
          </w:tcPr>
          <w:p w14:paraId="0937A002" w14:textId="64D3A7C6" w:rsidR="009D5582" w:rsidRPr="00AF763E" w:rsidRDefault="009D5582" w:rsidP="00354F3C">
            <w:pPr>
              <w:pStyle w:val="affff5"/>
            </w:pPr>
            <w:proofErr w:type="spellStart"/>
            <w:r w:rsidRPr="00AF763E">
              <w:rPr>
                <w:rStyle w:val="md-plain"/>
              </w:rPr>
              <w:t>DateTime</w:t>
            </w:r>
            <w:proofErr w:type="spellEnd"/>
          </w:p>
        </w:tc>
        <w:tc>
          <w:tcPr>
            <w:tcW w:w="403" w:type="pct"/>
            <w:tcBorders>
              <w:bottom w:val="single" w:sz="12" w:space="0" w:color="auto"/>
            </w:tcBorders>
            <w:vAlign w:val="center"/>
          </w:tcPr>
          <w:p w14:paraId="3602357C" w14:textId="77777777" w:rsidR="009D5582" w:rsidRPr="00AF763E" w:rsidRDefault="009D5582" w:rsidP="00354F3C">
            <w:pPr>
              <w:pStyle w:val="affff5"/>
            </w:pPr>
          </w:p>
        </w:tc>
        <w:tc>
          <w:tcPr>
            <w:tcW w:w="858" w:type="pct"/>
            <w:tcBorders>
              <w:bottom w:val="single" w:sz="12" w:space="0" w:color="auto"/>
            </w:tcBorders>
            <w:vAlign w:val="center"/>
          </w:tcPr>
          <w:p w14:paraId="0DCA97D6" w14:textId="26D84EBE" w:rsidR="009D5582" w:rsidRPr="00AF763E" w:rsidRDefault="009D5582" w:rsidP="00354F3C">
            <w:pPr>
              <w:pStyle w:val="affff5"/>
            </w:pPr>
            <w:proofErr w:type="spellStart"/>
            <w:r w:rsidRPr="00AF763E">
              <w:rPr>
                <w:rStyle w:val="md-plain"/>
              </w:rPr>
              <w:t>datetime.now</w:t>
            </w:r>
            <w:proofErr w:type="spellEnd"/>
          </w:p>
        </w:tc>
        <w:tc>
          <w:tcPr>
            <w:tcW w:w="669" w:type="pct"/>
            <w:tcBorders>
              <w:bottom w:val="single" w:sz="12" w:space="0" w:color="auto"/>
            </w:tcBorders>
            <w:vAlign w:val="center"/>
          </w:tcPr>
          <w:p w14:paraId="302FB2A7" w14:textId="53519382" w:rsidR="009D5582" w:rsidRPr="00AF763E" w:rsidRDefault="009D5582" w:rsidP="00354F3C">
            <w:pPr>
              <w:pStyle w:val="affff5"/>
            </w:pPr>
            <w:r w:rsidRPr="00AF763E">
              <w:rPr>
                <w:rStyle w:val="md-plain"/>
              </w:rPr>
              <w:t>否</w:t>
            </w:r>
          </w:p>
        </w:tc>
        <w:tc>
          <w:tcPr>
            <w:tcW w:w="1110" w:type="pct"/>
            <w:tcBorders>
              <w:bottom w:val="single" w:sz="12" w:space="0" w:color="auto"/>
            </w:tcBorders>
            <w:vAlign w:val="center"/>
          </w:tcPr>
          <w:p w14:paraId="30E57634" w14:textId="7B94BCD0" w:rsidR="009D5582" w:rsidRPr="00AF763E" w:rsidRDefault="009D5582" w:rsidP="00354F3C">
            <w:pPr>
              <w:pStyle w:val="affff5"/>
            </w:pPr>
            <w:r w:rsidRPr="00AF763E">
              <w:rPr>
                <w:rStyle w:val="md-plain"/>
              </w:rPr>
              <w:t>创建时间</w:t>
            </w:r>
          </w:p>
        </w:tc>
      </w:tr>
    </w:tbl>
    <w:p w14:paraId="7E11CD33" w14:textId="44DDDCF5" w:rsidR="009A50C4" w:rsidRPr="003433EA" w:rsidRDefault="009A50C4" w:rsidP="00354F3C">
      <w:pPr>
        <w:pStyle w:val="affff1"/>
        <w:ind w:firstLine="480"/>
      </w:pPr>
      <w:r w:rsidRPr="003433EA">
        <w:rPr>
          <w:rFonts w:hint="eastAsia"/>
        </w:rPr>
        <w:t>（</w:t>
      </w:r>
      <w:r w:rsidRPr="003433EA">
        <w:rPr>
          <w:rFonts w:hint="eastAsia"/>
        </w:rPr>
        <w:t>4</w:t>
      </w:r>
      <w:r w:rsidRPr="003433EA">
        <w:rPr>
          <w:rFonts w:hint="eastAsia"/>
        </w:rPr>
        <w:t>）饮食记录表（</w:t>
      </w:r>
      <w:proofErr w:type="spellStart"/>
      <w:r w:rsidRPr="003433EA">
        <w:rPr>
          <w:rFonts w:hint="eastAsia"/>
        </w:rPr>
        <w:t>meal_records</w:t>
      </w:r>
      <w:proofErr w:type="spellEnd"/>
      <w:r w:rsidRPr="003433EA">
        <w:rPr>
          <w:rFonts w:hint="eastAsia"/>
        </w:rPr>
        <w:t>）</w:t>
      </w:r>
    </w:p>
    <w:p w14:paraId="15170379" w14:textId="66479402" w:rsidR="009A50C4" w:rsidRPr="003433EA" w:rsidRDefault="009A50C4" w:rsidP="00354F3C">
      <w:pPr>
        <w:pStyle w:val="affff1"/>
        <w:ind w:firstLine="480"/>
      </w:pPr>
      <w:r w:rsidRPr="003433EA">
        <w:rPr>
          <w:rFonts w:hint="eastAsia"/>
        </w:rPr>
        <w:t>饮食记录表主要用于存储用户每日饮食行为数据，由主键、用户编号、食物编号、身体快照编号、用餐日期、餐次、摄入重量、实际热量、蛋白质、碳水和脂肪等字段组成，具体设计如表</w:t>
      </w:r>
      <w:r w:rsidRPr="003433EA">
        <w:rPr>
          <w:rFonts w:hint="eastAsia"/>
        </w:rPr>
        <w:t>4-4</w:t>
      </w:r>
      <w:r w:rsidRPr="003433EA">
        <w:rPr>
          <w:rFonts w:hint="eastAsia"/>
        </w:rPr>
        <w:t>所示。</w:t>
      </w:r>
    </w:p>
    <w:p w14:paraId="41FF8B1A" w14:textId="2A83121F" w:rsidR="003433EA" w:rsidRDefault="003433EA" w:rsidP="00273334">
      <w:pPr>
        <w:pStyle w:val="a9"/>
      </w:pPr>
      <w:r>
        <w:rPr>
          <w:rFonts w:hint="eastAsia"/>
        </w:rPr>
        <w:t>表</w:t>
      </w:r>
      <w:r>
        <w:rPr>
          <w:rFonts w:hint="eastAsia"/>
        </w:rPr>
        <w:t xml:space="preserve"> </w:t>
      </w:r>
      <w:r w:rsidR="0046323F">
        <w:fldChar w:fldCharType="begin"/>
      </w:r>
      <w:r w:rsidR="0046323F">
        <w:instrText xml:space="preserve"> </w:instrText>
      </w:r>
      <w:r w:rsidR="0046323F">
        <w:rPr>
          <w:rFonts w:hint="eastAsia"/>
        </w:rPr>
        <w:instrText>STYLEREF 1 \s</w:instrText>
      </w:r>
      <w:r w:rsidR="0046323F">
        <w:instrText xml:space="preserve"> </w:instrText>
      </w:r>
      <w:r w:rsidR="0046323F">
        <w:fldChar w:fldCharType="separate"/>
      </w:r>
      <w:r w:rsidR="0046323F">
        <w:rPr>
          <w:noProof/>
        </w:rPr>
        <w:t>4</w:t>
      </w:r>
      <w:r w:rsidR="0046323F">
        <w:fldChar w:fldCharType="end"/>
      </w:r>
      <w:r w:rsidR="0046323F">
        <w:noBreakHyphen/>
      </w:r>
      <w:r w:rsidR="0046323F">
        <w:fldChar w:fldCharType="begin"/>
      </w:r>
      <w:r w:rsidR="0046323F">
        <w:instrText xml:space="preserve"> </w:instrText>
      </w:r>
      <w:r w:rsidR="0046323F">
        <w:rPr>
          <w:rFonts w:hint="eastAsia"/>
        </w:rPr>
        <w:instrText xml:space="preserve">SEQ </w:instrText>
      </w:r>
      <w:r w:rsidR="0046323F">
        <w:rPr>
          <w:rFonts w:hint="eastAsia"/>
        </w:rPr>
        <w:instrText>表</w:instrText>
      </w:r>
      <w:r w:rsidR="0046323F">
        <w:rPr>
          <w:rFonts w:hint="eastAsia"/>
        </w:rPr>
        <w:instrText xml:space="preserve"> \* ARABIC \s 1</w:instrText>
      </w:r>
      <w:r w:rsidR="0046323F">
        <w:instrText xml:space="preserve"> </w:instrText>
      </w:r>
      <w:r w:rsidR="0046323F">
        <w:fldChar w:fldCharType="separate"/>
      </w:r>
      <w:r w:rsidR="0046323F">
        <w:rPr>
          <w:noProof/>
        </w:rPr>
        <w:t>4</w:t>
      </w:r>
      <w:r w:rsidR="0046323F">
        <w:fldChar w:fldCharType="end"/>
      </w:r>
      <w:r w:rsidRPr="003433EA">
        <w:rPr>
          <w:rFonts w:hint="eastAsia"/>
        </w:rPr>
        <w:t>饮食记录表</w:t>
      </w:r>
      <w:r w:rsidRPr="003433EA">
        <w:rPr>
          <w:rFonts w:cs="Times New Roman"/>
        </w:rPr>
        <w:t>(</w:t>
      </w:r>
      <w:proofErr w:type="spellStart"/>
      <w:r w:rsidRPr="003433EA">
        <w:rPr>
          <w:rFonts w:cs="Times New Roman"/>
        </w:rPr>
        <w:t>meal_records</w:t>
      </w:r>
      <w:proofErr w:type="spellEnd"/>
      <w:r w:rsidRPr="003433EA">
        <w:rPr>
          <w:rFonts w:cs="Times New Roman"/>
        </w:rPr>
        <w:t>)</w:t>
      </w: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0"/>
        <w:gridCol w:w="1756"/>
        <w:gridCol w:w="738"/>
        <w:gridCol w:w="1756"/>
        <w:gridCol w:w="1246"/>
        <w:gridCol w:w="1564"/>
      </w:tblGrid>
      <w:tr w:rsidR="00F60654" w14:paraId="37FCC8EF" w14:textId="77777777" w:rsidTr="003433EA">
        <w:tc>
          <w:tcPr>
            <w:tcW w:w="1108" w:type="pct"/>
            <w:tcBorders>
              <w:top w:val="single" w:sz="12" w:space="0" w:color="auto"/>
              <w:bottom w:val="single" w:sz="12" w:space="0" w:color="auto"/>
            </w:tcBorders>
            <w:vAlign w:val="center"/>
          </w:tcPr>
          <w:p w14:paraId="23BE1399" w14:textId="346BDC46" w:rsidR="00F60654" w:rsidRPr="003433EA" w:rsidRDefault="00F60654" w:rsidP="00354F3C">
            <w:pPr>
              <w:pStyle w:val="affff5"/>
            </w:pPr>
            <w:r w:rsidRPr="003433EA">
              <w:rPr>
                <w:rStyle w:val="md-plain"/>
              </w:rPr>
              <w:t>字段名称</w:t>
            </w:r>
          </w:p>
        </w:tc>
        <w:tc>
          <w:tcPr>
            <w:tcW w:w="968" w:type="pct"/>
            <w:tcBorders>
              <w:top w:val="single" w:sz="12" w:space="0" w:color="auto"/>
              <w:bottom w:val="single" w:sz="12" w:space="0" w:color="auto"/>
            </w:tcBorders>
            <w:vAlign w:val="center"/>
          </w:tcPr>
          <w:p w14:paraId="4E028C07" w14:textId="28EE2B12" w:rsidR="00F60654" w:rsidRPr="003433EA" w:rsidRDefault="00F60654" w:rsidP="00354F3C">
            <w:pPr>
              <w:pStyle w:val="affff5"/>
            </w:pPr>
            <w:r w:rsidRPr="003433EA">
              <w:rPr>
                <w:rStyle w:val="md-plain"/>
              </w:rPr>
              <w:t>数据类型</w:t>
            </w:r>
          </w:p>
        </w:tc>
        <w:tc>
          <w:tcPr>
            <w:tcW w:w="407" w:type="pct"/>
            <w:tcBorders>
              <w:top w:val="single" w:sz="12" w:space="0" w:color="auto"/>
              <w:bottom w:val="single" w:sz="12" w:space="0" w:color="auto"/>
            </w:tcBorders>
            <w:vAlign w:val="center"/>
          </w:tcPr>
          <w:p w14:paraId="52C2D244" w14:textId="53F70982" w:rsidR="00F60654" w:rsidRPr="003433EA" w:rsidRDefault="00F60654" w:rsidP="00354F3C">
            <w:pPr>
              <w:pStyle w:val="affff5"/>
            </w:pPr>
            <w:r w:rsidRPr="003433EA">
              <w:rPr>
                <w:rStyle w:val="md-plain"/>
              </w:rPr>
              <w:t>长度</w:t>
            </w:r>
          </w:p>
        </w:tc>
        <w:tc>
          <w:tcPr>
            <w:tcW w:w="968" w:type="pct"/>
            <w:tcBorders>
              <w:top w:val="single" w:sz="12" w:space="0" w:color="auto"/>
              <w:bottom w:val="single" w:sz="12" w:space="0" w:color="auto"/>
            </w:tcBorders>
            <w:vAlign w:val="center"/>
          </w:tcPr>
          <w:p w14:paraId="17095FDC" w14:textId="4734B45E" w:rsidR="00F60654" w:rsidRPr="003433EA" w:rsidRDefault="00F60654" w:rsidP="00354F3C">
            <w:pPr>
              <w:pStyle w:val="affff5"/>
            </w:pPr>
            <w:r w:rsidRPr="003433EA">
              <w:rPr>
                <w:rStyle w:val="md-plain"/>
              </w:rPr>
              <w:t>默认值</w:t>
            </w:r>
          </w:p>
        </w:tc>
        <w:tc>
          <w:tcPr>
            <w:tcW w:w="687" w:type="pct"/>
            <w:tcBorders>
              <w:top w:val="single" w:sz="12" w:space="0" w:color="auto"/>
              <w:bottom w:val="single" w:sz="12" w:space="0" w:color="auto"/>
            </w:tcBorders>
            <w:vAlign w:val="center"/>
          </w:tcPr>
          <w:p w14:paraId="5DAF36A3" w14:textId="4BF84274" w:rsidR="00F60654" w:rsidRPr="003433EA" w:rsidRDefault="00F60654" w:rsidP="00354F3C">
            <w:pPr>
              <w:pStyle w:val="affff5"/>
            </w:pPr>
            <w:r w:rsidRPr="003433EA">
              <w:rPr>
                <w:rStyle w:val="md-plain"/>
              </w:rPr>
              <w:t>是否主键</w:t>
            </w:r>
          </w:p>
        </w:tc>
        <w:tc>
          <w:tcPr>
            <w:tcW w:w="863" w:type="pct"/>
            <w:tcBorders>
              <w:top w:val="single" w:sz="12" w:space="0" w:color="auto"/>
              <w:bottom w:val="single" w:sz="12" w:space="0" w:color="auto"/>
            </w:tcBorders>
            <w:vAlign w:val="center"/>
          </w:tcPr>
          <w:p w14:paraId="25D00281" w14:textId="0E1A40D9" w:rsidR="00F60654" w:rsidRPr="003433EA" w:rsidRDefault="00F60654" w:rsidP="00354F3C">
            <w:pPr>
              <w:pStyle w:val="affff5"/>
            </w:pPr>
            <w:r w:rsidRPr="003433EA">
              <w:rPr>
                <w:rStyle w:val="md-plain"/>
              </w:rPr>
              <w:t>字段说明</w:t>
            </w:r>
          </w:p>
        </w:tc>
      </w:tr>
      <w:tr w:rsidR="00F60654" w14:paraId="483E896A" w14:textId="77777777" w:rsidTr="003433EA">
        <w:tc>
          <w:tcPr>
            <w:tcW w:w="1108" w:type="pct"/>
            <w:tcBorders>
              <w:top w:val="single" w:sz="12" w:space="0" w:color="auto"/>
            </w:tcBorders>
            <w:vAlign w:val="center"/>
          </w:tcPr>
          <w:p w14:paraId="77B549E5" w14:textId="20367D1B" w:rsidR="00F60654" w:rsidRPr="003433EA" w:rsidRDefault="00F60654" w:rsidP="00354F3C">
            <w:pPr>
              <w:pStyle w:val="affff5"/>
            </w:pPr>
            <w:r w:rsidRPr="003433EA">
              <w:rPr>
                <w:rStyle w:val="md-plain"/>
              </w:rPr>
              <w:t>id</w:t>
            </w:r>
          </w:p>
        </w:tc>
        <w:tc>
          <w:tcPr>
            <w:tcW w:w="968" w:type="pct"/>
            <w:tcBorders>
              <w:top w:val="single" w:sz="12" w:space="0" w:color="auto"/>
            </w:tcBorders>
            <w:vAlign w:val="center"/>
          </w:tcPr>
          <w:p w14:paraId="00E0C491" w14:textId="656A3818" w:rsidR="00F60654" w:rsidRPr="003433EA" w:rsidRDefault="00F60654" w:rsidP="00354F3C">
            <w:pPr>
              <w:pStyle w:val="affff5"/>
            </w:pPr>
            <w:r w:rsidRPr="003433EA">
              <w:rPr>
                <w:rStyle w:val="md-plain"/>
              </w:rPr>
              <w:t>Integer</w:t>
            </w:r>
          </w:p>
        </w:tc>
        <w:tc>
          <w:tcPr>
            <w:tcW w:w="407" w:type="pct"/>
            <w:tcBorders>
              <w:top w:val="single" w:sz="12" w:space="0" w:color="auto"/>
            </w:tcBorders>
            <w:vAlign w:val="center"/>
          </w:tcPr>
          <w:p w14:paraId="49E19138" w14:textId="77777777" w:rsidR="00F60654" w:rsidRPr="003433EA" w:rsidRDefault="00F60654" w:rsidP="00354F3C">
            <w:pPr>
              <w:pStyle w:val="affff5"/>
            </w:pPr>
          </w:p>
        </w:tc>
        <w:tc>
          <w:tcPr>
            <w:tcW w:w="968" w:type="pct"/>
            <w:tcBorders>
              <w:top w:val="single" w:sz="12" w:space="0" w:color="auto"/>
            </w:tcBorders>
            <w:vAlign w:val="center"/>
          </w:tcPr>
          <w:p w14:paraId="6D8CE111" w14:textId="77777777" w:rsidR="00F60654" w:rsidRPr="003433EA" w:rsidRDefault="00F60654" w:rsidP="00354F3C">
            <w:pPr>
              <w:pStyle w:val="affff5"/>
            </w:pPr>
          </w:p>
        </w:tc>
        <w:tc>
          <w:tcPr>
            <w:tcW w:w="687" w:type="pct"/>
            <w:tcBorders>
              <w:top w:val="single" w:sz="12" w:space="0" w:color="auto"/>
            </w:tcBorders>
            <w:vAlign w:val="center"/>
          </w:tcPr>
          <w:p w14:paraId="50A338AB" w14:textId="36F6CEE8" w:rsidR="00F60654" w:rsidRPr="003433EA" w:rsidRDefault="00F60654" w:rsidP="00354F3C">
            <w:pPr>
              <w:pStyle w:val="affff5"/>
            </w:pPr>
            <w:r w:rsidRPr="003433EA">
              <w:rPr>
                <w:rStyle w:val="md-plain"/>
              </w:rPr>
              <w:t>是</w:t>
            </w:r>
          </w:p>
        </w:tc>
        <w:tc>
          <w:tcPr>
            <w:tcW w:w="863" w:type="pct"/>
            <w:tcBorders>
              <w:top w:val="single" w:sz="12" w:space="0" w:color="auto"/>
            </w:tcBorders>
            <w:vAlign w:val="center"/>
          </w:tcPr>
          <w:p w14:paraId="20C1DCC1" w14:textId="356C5A1F" w:rsidR="00F60654" w:rsidRPr="003433EA" w:rsidRDefault="00F60654" w:rsidP="00354F3C">
            <w:pPr>
              <w:pStyle w:val="affff5"/>
            </w:pPr>
            <w:r w:rsidRPr="003433EA">
              <w:rPr>
                <w:rStyle w:val="md-plain"/>
              </w:rPr>
              <w:t>主键</w:t>
            </w:r>
          </w:p>
        </w:tc>
      </w:tr>
      <w:tr w:rsidR="00F60654" w14:paraId="0DE182E6" w14:textId="77777777" w:rsidTr="003433EA">
        <w:tc>
          <w:tcPr>
            <w:tcW w:w="1108" w:type="pct"/>
            <w:vAlign w:val="center"/>
          </w:tcPr>
          <w:p w14:paraId="222A9548" w14:textId="18CA27D0" w:rsidR="00F60654" w:rsidRPr="003433EA" w:rsidRDefault="00F60654" w:rsidP="00354F3C">
            <w:pPr>
              <w:pStyle w:val="affff5"/>
            </w:pPr>
            <w:proofErr w:type="spellStart"/>
            <w:r w:rsidRPr="003433EA">
              <w:rPr>
                <w:rStyle w:val="md-plain"/>
              </w:rPr>
              <w:t>user_id</w:t>
            </w:r>
            <w:proofErr w:type="spellEnd"/>
          </w:p>
        </w:tc>
        <w:tc>
          <w:tcPr>
            <w:tcW w:w="968" w:type="pct"/>
            <w:vAlign w:val="center"/>
          </w:tcPr>
          <w:p w14:paraId="56ADA29A" w14:textId="1E661428" w:rsidR="00F60654" w:rsidRPr="003433EA" w:rsidRDefault="00F60654" w:rsidP="00354F3C">
            <w:pPr>
              <w:pStyle w:val="affff5"/>
            </w:pPr>
            <w:r w:rsidRPr="003433EA">
              <w:rPr>
                <w:rStyle w:val="md-plain"/>
              </w:rPr>
              <w:t>Integer</w:t>
            </w:r>
          </w:p>
        </w:tc>
        <w:tc>
          <w:tcPr>
            <w:tcW w:w="407" w:type="pct"/>
            <w:vAlign w:val="center"/>
          </w:tcPr>
          <w:p w14:paraId="5E43D7AB" w14:textId="77777777" w:rsidR="00F60654" w:rsidRPr="003433EA" w:rsidRDefault="00F60654" w:rsidP="00354F3C">
            <w:pPr>
              <w:pStyle w:val="affff5"/>
            </w:pPr>
          </w:p>
        </w:tc>
        <w:tc>
          <w:tcPr>
            <w:tcW w:w="968" w:type="pct"/>
            <w:vAlign w:val="center"/>
          </w:tcPr>
          <w:p w14:paraId="6BB5A046" w14:textId="77777777" w:rsidR="00F60654" w:rsidRPr="003433EA" w:rsidRDefault="00F60654" w:rsidP="00354F3C">
            <w:pPr>
              <w:pStyle w:val="affff5"/>
            </w:pPr>
          </w:p>
        </w:tc>
        <w:tc>
          <w:tcPr>
            <w:tcW w:w="687" w:type="pct"/>
            <w:vAlign w:val="center"/>
          </w:tcPr>
          <w:p w14:paraId="31D27F83" w14:textId="4D2001D8" w:rsidR="00F60654" w:rsidRPr="003433EA" w:rsidRDefault="00F60654" w:rsidP="00354F3C">
            <w:pPr>
              <w:pStyle w:val="affff5"/>
            </w:pPr>
            <w:r w:rsidRPr="003433EA">
              <w:rPr>
                <w:rStyle w:val="md-plain"/>
              </w:rPr>
              <w:t>否</w:t>
            </w:r>
          </w:p>
        </w:tc>
        <w:tc>
          <w:tcPr>
            <w:tcW w:w="863" w:type="pct"/>
            <w:vAlign w:val="center"/>
          </w:tcPr>
          <w:p w14:paraId="73729596" w14:textId="5FF3A7F7" w:rsidR="00F60654" w:rsidRPr="003433EA" w:rsidRDefault="00F60654" w:rsidP="00354F3C">
            <w:pPr>
              <w:pStyle w:val="affff5"/>
            </w:pPr>
            <w:r w:rsidRPr="003433EA">
              <w:rPr>
                <w:rStyle w:val="md-plain"/>
              </w:rPr>
              <w:t>用户</w:t>
            </w:r>
            <w:r w:rsidRPr="003433EA">
              <w:rPr>
                <w:rStyle w:val="md-plain"/>
              </w:rPr>
              <w:t>ID</w:t>
            </w:r>
          </w:p>
        </w:tc>
      </w:tr>
      <w:tr w:rsidR="00F60654" w14:paraId="6A394B75" w14:textId="77777777" w:rsidTr="003433EA">
        <w:tc>
          <w:tcPr>
            <w:tcW w:w="1108" w:type="pct"/>
            <w:vAlign w:val="center"/>
          </w:tcPr>
          <w:p w14:paraId="1F675825" w14:textId="217F892C" w:rsidR="00F60654" w:rsidRPr="003433EA" w:rsidRDefault="00F60654" w:rsidP="00354F3C">
            <w:pPr>
              <w:pStyle w:val="affff5"/>
            </w:pPr>
            <w:proofErr w:type="spellStart"/>
            <w:r w:rsidRPr="003433EA">
              <w:rPr>
                <w:rStyle w:val="md-plain"/>
              </w:rPr>
              <w:t>food_id</w:t>
            </w:r>
            <w:proofErr w:type="spellEnd"/>
          </w:p>
        </w:tc>
        <w:tc>
          <w:tcPr>
            <w:tcW w:w="968" w:type="pct"/>
            <w:vAlign w:val="center"/>
          </w:tcPr>
          <w:p w14:paraId="5AAD4BD2" w14:textId="34BE19AD" w:rsidR="00F60654" w:rsidRPr="003433EA" w:rsidRDefault="00F60654" w:rsidP="00354F3C">
            <w:pPr>
              <w:pStyle w:val="affff5"/>
            </w:pPr>
            <w:r w:rsidRPr="003433EA">
              <w:rPr>
                <w:rStyle w:val="md-plain"/>
              </w:rPr>
              <w:t>Integer</w:t>
            </w:r>
          </w:p>
        </w:tc>
        <w:tc>
          <w:tcPr>
            <w:tcW w:w="407" w:type="pct"/>
            <w:vAlign w:val="center"/>
          </w:tcPr>
          <w:p w14:paraId="4542A2F6" w14:textId="77777777" w:rsidR="00F60654" w:rsidRPr="003433EA" w:rsidRDefault="00F60654" w:rsidP="00354F3C">
            <w:pPr>
              <w:pStyle w:val="affff5"/>
            </w:pPr>
          </w:p>
        </w:tc>
        <w:tc>
          <w:tcPr>
            <w:tcW w:w="968" w:type="pct"/>
            <w:vAlign w:val="center"/>
          </w:tcPr>
          <w:p w14:paraId="287291E2" w14:textId="77777777" w:rsidR="00F60654" w:rsidRPr="003433EA" w:rsidRDefault="00F60654" w:rsidP="00354F3C">
            <w:pPr>
              <w:pStyle w:val="affff5"/>
            </w:pPr>
          </w:p>
        </w:tc>
        <w:tc>
          <w:tcPr>
            <w:tcW w:w="687" w:type="pct"/>
            <w:vAlign w:val="center"/>
          </w:tcPr>
          <w:p w14:paraId="4E534EC3" w14:textId="7BEBE0A1" w:rsidR="00F60654" w:rsidRPr="003433EA" w:rsidRDefault="00F60654" w:rsidP="00354F3C">
            <w:pPr>
              <w:pStyle w:val="affff5"/>
            </w:pPr>
            <w:r w:rsidRPr="003433EA">
              <w:rPr>
                <w:rStyle w:val="md-plain"/>
              </w:rPr>
              <w:t>否</w:t>
            </w:r>
          </w:p>
        </w:tc>
        <w:tc>
          <w:tcPr>
            <w:tcW w:w="863" w:type="pct"/>
            <w:vAlign w:val="center"/>
          </w:tcPr>
          <w:p w14:paraId="6D016980" w14:textId="23157813" w:rsidR="00F60654" w:rsidRPr="003433EA" w:rsidRDefault="00F60654" w:rsidP="00354F3C">
            <w:pPr>
              <w:pStyle w:val="affff5"/>
            </w:pPr>
            <w:r w:rsidRPr="003433EA">
              <w:rPr>
                <w:rStyle w:val="md-plain"/>
              </w:rPr>
              <w:t>食物</w:t>
            </w:r>
            <w:r w:rsidRPr="003433EA">
              <w:rPr>
                <w:rStyle w:val="md-plain"/>
              </w:rPr>
              <w:t>ID</w:t>
            </w:r>
          </w:p>
        </w:tc>
      </w:tr>
      <w:tr w:rsidR="00F60654" w14:paraId="29D109C9" w14:textId="77777777" w:rsidTr="003433EA">
        <w:tc>
          <w:tcPr>
            <w:tcW w:w="1108" w:type="pct"/>
            <w:vAlign w:val="center"/>
          </w:tcPr>
          <w:p w14:paraId="3310C05D" w14:textId="09AC46D9" w:rsidR="00F60654" w:rsidRPr="003433EA" w:rsidRDefault="00F60654" w:rsidP="00354F3C">
            <w:pPr>
              <w:pStyle w:val="affff5"/>
            </w:pPr>
            <w:proofErr w:type="spellStart"/>
            <w:r w:rsidRPr="003433EA">
              <w:rPr>
                <w:rStyle w:val="md-plain"/>
              </w:rPr>
              <w:t>body_record_id</w:t>
            </w:r>
            <w:proofErr w:type="spellEnd"/>
          </w:p>
        </w:tc>
        <w:tc>
          <w:tcPr>
            <w:tcW w:w="968" w:type="pct"/>
            <w:vAlign w:val="center"/>
          </w:tcPr>
          <w:p w14:paraId="24B0891A" w14:textId="3126B36C" w:rsidR="00F60654" w:rsidRPr="003433EA" w:rsidRDefault="00F60654" w:rsidP="00354F3C">
            <w:pPr>
              <w:pStyle w:val="affff5"/>
            </w:pPr>
            <w:r w:rsidRPr="003433EA">
              <w:rPr>
                <w:rStyle w:val="md-plain"/>
              </w:rPr>
              <w:t>Integer</w:t>
            </w:r>
          </w:p>
        </w:tc>
        <w:tc>
          <w:tcPr>
            <w:tcW w:w="407" w:type="pct"/>
            <w:vAlign w:val="center"/>
          </w:tcPr>
          <w:p w14:paraId="238871B4" w14:textId="77777777" w:rsidR="00F60654" w:rsidRPr="003433EA" w:rsidRDefault="00F60654" w:rsidP="00354F3C">
            <w:pPr>
              <w:pStyle w:val="affff5"/>
            </w:pPr>
          </w:p>
        </w:tc>
        <w:tc>
          <w:tcPr>
            <w:tcW w:w="968" w:type="pct"/>
            <w:vAlign w:val="center"/>
          </w:tcPr>
          <w:p w14:paraId="447ED644" w14:textId="77777777" w:rsidR="00F60654" w:rsidRPr="003433EA" w:rsidRDefault="00F60654" w:rsidP="00354F3C">
            <w:pPr>
              <w:pStyle w:val="affff5"/>
            </w:pPr>
          </w:p>
        </w:tc>
        <w:tc>
          <w:tcPr>
            <w:tcW w:w="687" w:type="pct"/>
            <w:vAlign w:val="center"/>
          </w:tcPr>
          <w:p w14:paraId="50EEBA4E" w14:textId="34BDFFBD" w:rsidR="00F60654" w:rsidRPr="003433EA" w:rsidRDefault="00F60654" w:rsidP="00354F3C">
            <w:pPr>
              <w:pStyle w:val="affff5"/>
            </w:pPr>
            <w:r w:rsidRPr="003433EA">
              <w:rPr>
                <w:rStyle w:val="md-plain"/>
              </w:rPr>
              <w:t>否</w:t>
            </w:r>
          </w:p>
        </w:tc>
        <w:tc>
          <w:tcPr>
            <w:tcW w:w="863" w:type="pct"/>
            <w:vAlign w:val="center"/>
          </w:tcPr>
          <w:p w14:paraId="716E26BD" w14:textId="7808D6C4" w:rsidR="00F60654" w:rsidRPr="003433EA" w:rsidRDefault="00F60654" w:rsidP="00354F3C">
            <w:pPr>
              <w:pStyle w:val="affff5"/>
            </w:pPr>
            <w:r w:rsidRPr="003433EA">
              <w:rPr>
                <w:rStyle w:val="md-plain"/>
              </w:rPr>
              <w:t>身体快照</w:t>
            </w:r>
            <w:r w:rsidRPr="003433EA">
              <w:rPr>
                <w:rStyle w:val="md-plain"/>
              </w:rPr>
              <w:t>ID</w:t>
            </w:r>
          </w:p>
        </w:tc>
      </w:tr>
      <w:tr w:rsidR="00F60654" w14:paraId="50F4C65F" w14:textId="77777777" w:rsidTr="003433EA">
        <w:tc>
          <w:tcPr>
            <w:tcW w:w="1108" w:type="pct"/>
            <w:vAlign w:val="center"/>
          </w:tcPr>
          <w:p w14:paraId="537137DD" w14:textId="062406A2" w:rsidR="00F60654" w:rsidRPr="003433EA" w:rsidRDefault="00F60654" w:rsidP="00354F3C">
            <w:pPr>
              <w:pStyle w:val="affff5"/>
            </w:pPr>
            <w:r w:rsidRPr="003433EA">
              <w:rPr>
                <w:rStyle w:val="md-plain"/>
              </w:rPr>
              <w:t>date</w:t>
            </w:r>
          </w:p>
        </w:tc>
        <w:tc>
          <w:tcPr>
            <w:tcW w:w="968" w:type="pct"/>
            <w:vAlign w:val="center"/>
          </w:tcPr>
          <w:p w14:paraId="3978FCF1" w14:textId="2F1F17D8" w:rsidR="00F60654" w:rsidRPr="003433EA" w:rsidRDefault="00F60654" w:rsidP="00354F3C">
            <w:pPr>
              <w:pStyle w:val="affff5"/>
            </w:pPr>
            <w:r w:rsidRPr="003433EA">
              <w:rPr>
                <w:rStyle w:val="md-plain"/>
              </w:rPr>
              <w:t>Date</w:t>
            </w:r>
          </w:p>
        </w:tc>
        <w:tc>
          <w:tcPr>
            <w:tcW w:w="407" w:type="pct"/>
            <w:vAlign w:val="center"/>
          </w:tcPr>
          <w:p w14:paraId="718C735A" w14:textId="77777777" w:rsidR="00F60654" w:rsidRPr="003433EA" w:rsidRDefault="00F60654" w:rsidP="00354F3C">
            <w:pPr>
              <w:pStyle w:val="affff5"/>
            </w:pPr>
          </w:p>
        </w:tc>
        <w:tc>
          <w:tcPr>
            <w:tcW w:w="968" w:type="pct"/>
            <w:vAlign w:val="center"/>
          </w:tcPr>
          <w:p w14:paraId="343240AD" w14:textId="77777777" w:rsidR="00F60654" w:rsidRPr="003433EA" w:rsidRDefault="00F60654" w:rsidP="00354F3C">
            <w:pPr>
              <w:pStyle w:val="affff5"/>
            </w:pPr>
          </w:p>
        </w:tc>
        <w:tc>
          <w:tcPr>
            <w:tcW w:w="687" w:type="pct"/>
            <w:vAlign w:val="center"/>
          </w:tcPr>
          <w:p w14:paraId="06E805CB" w14:textId="56E28CA3" w:rsidR="00F60654" w:rsidRPr="003433EA" w:rsidRDefault="00F60654" w:rsidP="00354F3C">
            <w:pPr>
              <w:pStyle w:val="affff5"/>
            </w:pPr>
            <w:r w:rsidRPr="003433EA">
              <w:rPr>
                <w:rStyle w:val="md-plain"/>
              </w:rPr>
              <w:t>否</w:t>
            </w:r>
          </w:p>
        </w:tc>
        <w:tc>
          <w:tcPr>
            <w:tcW w:w="863" w:type="pct"/>
            <w:vAlign w:val="center"/>
          </w:tcPr>
          <w:p w14:paraId="0E32E12A" w14:textId="4C3A3AE1" w:rsidR="00F60654" w:rsidRPr="003433EA" w:rsidRDefault="00F60654" w:rsidP="00354F3C">
            <w:pPr>
              <w:pStyle w:val="affff5"/>
            </w:pPr>
            <w:r w:rsidRPr="003433EA">
              <w:rPr>
                <w:rStyle w:val="md-plain"/>
              </w:rPr>
              <w:t>用餐日期</w:t>
            </w:r>
          </w:p>
        </w:tc>
      </w:tr>
      <w:tr w:rsidR="00F60654" w14:paraId="15838D35" w14:textId="77777777" w:rsidTr="003433EA">
        <w:tc>
          <w:tcPr>
            <w:tcW w:w="1108" w:type="pct"/>
            <w:vAlign w:val="center"/>
          </w:tcPr>
          <w:p w14:paraId="596B1A9A" w14:textId="70F1B8A1" w:rsidR="00F60654" w:rsidRPr="003433EA" w:rsidRDefault="00F60654" w:rsidP="00354F3C">
            <w:pPr>
              <w:pStyle w:val="affff5"/>
            </w:pPr>
            <w:proofErr w:type="spellStart"/>
            <w:r w:rsidRPr="003433EA">
              <w:rPr>
                <w:rStyle w:val="md-plain"/>
              </w:rPr>
              <w:t>meal_type</w:t>
            </w:r>
            <w:proofErr w:type="spellEnd"/>
          </w:p>
        </w:tc>
        <w:tc>
          <w:tcPr>
            <w:tcW w:w="968" w:type="pct"/>
            <w:vAlign w:val="center"/>
          </w:tcPr>
          <w:p w14:paraId="7CE87BF4" w14:textId="0444F21A" w:rsidR="00F60654" w:rsidRPr="003433EA" w:rsidRDefault="00F60654" w:rsidP="00354F3C">
            <w:pPr>
              <w:pStyle w:val="affff5"/>
            </w:pPr>
            <w:proofErr w:type="spellStart"/>
            <w:r w:rsidRPr="003433EA">
              <w:rPr>
                <w:rStyle w:val="md-plain"/>
              </w:rPr>
              <w:t>SmallInteger</w:t>
            </w:r>
            <w:proofErr w:type="spellEnd"/>
          </w:p>
        </w:tc>
        <w:tc>
          <w:tcPr>
            <w:tcW w:w="407" w:type="pct"/>
            <w:vAlign w:val="center"/>
          </w:tcPr>
          <w:p w14:paraId="7DE84310" w14:textId="77777777" w:rsidR="00F60654" w:rsidRPr="003433EA" w:rsidRDefault="00F60654" w:rsidP="00354F3C">
            <w:pPr>
              <w:pStyle w:val="affff5"/>
            </w:pPr>
          </w:p>
        </w:tc>
        <w:tc>
          <w:tcPr>
            <w:tcW w:w="968" w:type="pct"/>
            <w:vAlign w:val="center"/>
          </w:tcPr>
          <w:p w14:paraId="5261ADBB" w14:textId="77777777" w:rsidR="00F60654" w:rsidRPr="003433EA" w:rsidRDefault="00F60654" w:rsidP="00354F3C">
            <w:pPr>
              <w:pStyle w:val="affff5"/>
            </w:pPr>
          </w:p>
        </w:tc>
        <w:tc>
          <w:tcPr>
            <w:tcW w:w="687" w:type="pct"/>
            <w:vAlign w:val="center"/>
          </w:tcPr>
          <w:p w14:paraId="0852AE96" w14:textId="64087B6D" w:rsidR="00F60654" w:rsidRPr="003433EA" w:rsidRDefault="00F60654" w:rsidP="00354F3C">
            <w:pPr>
              <w:pStyle w:val="affff5"/>
            </w:pPr>
            <w:r w:rsidRPr="003433EA">
              <w:rPr>
                <w:rStyle w:val="md-plain"/>
              </w:rPr>
              <w:t>否</w:t>
            </w:r>
          </w:p>
        </w:tc>
        <w:tc>
          <w:tcPr>
            <w:tcW w:w="863" w:type="pct"/>
            <w:vAlign w:val="center"/>
          </w:tcPr>
          <w:p w14:paraId="67006730" w14:textId="3473F657" w:rsidR="00F60654" w:rsidRPr="003433EA" w:rsidRDefault="00F60654" w:rsidP="00354F3C">
            <w:pPr>
              <w:pStyle w:val="affff5"/>
            </w:pPr>
            <w:r w:rsidRPr="003433EA">
              <w:rPr>
                <w:rStyle w:val="md-plain"/>
              </w:rPr>
              <w:t>餐次</w:t>
            </w:r>
          </w:p>
        </w:tc>
      </w:tr>
      <w:tr w:rsidR="00F60654" w14:paraId="71165411" w14:textId="77777777" w:rsidTr="003433EA">
        <w:tc>
          <w:tcPr>
            <w:tcW w:w="1108" w:type="pct"/>
            <w:vAlign w:val="center"/>
          </w:tcPr>
          <w:p w14:paraId="72CCEBE3" w14:textId="5FBE371A" w:rsidR="00F60654" w:rsidRPr="003433EA" w:rsidRDefault="00F60654" w:rsidP="00354F3C">
            <w:pPr>
              <w:pStyle w:val="affff5"/>
            </w:pPr>
            <w:proofErr w:type="spellStart"/>
            <w:r w:rsidRPr="003433EA">
              <w:rPr>
                <w:rStyle w:val="md-plain"/>
              </w:rPr>
              <w:t>weight_g</w:t>
            </w:r>
            <w:proofErr w:type="spellEnd"/>
          </w:p>
        </w:tc>
        <w:tc>
          <w:tcPr>
            <w:tcW w:w="968" w:type="pct"/>
            <w:vAlign w:val="center"/>
          </w:tcPr>
          <w:p w14:paraId="3A82682A" w14:textId="1F54D5EF" w:rsidR="00F60654" w:rsidRPr="003433EA" w:rsidRDefault="00F60654" w:rsidP="00354F3C">
            <w:pPr>
              <w:pStyle w:val="affff5"/>
            </w:pPr>
            <w:r w:rsidRPr="003433EA">
              <w:rPr>
                <w:rStyle w:val="md-plain"/>
              </w:rPr>
              <w:t>Numeric</w:t>
            </w:r>
          </w:p>
        </w:tc>
        <w:tc>
          <w:tcPr>
            <w:tcW w:w="407" w:type="pct"/>
            <w:vAlign w:val="center"/>
          </w:tcPr>
          <w:p w14:paraId="37E2E11C" w14:textId="14A00479" w:rsidR="00F60654" w:rsidRPr="003433EA" w:rsidRDefault="00F60654" w:rsidP="00354F3C">
            <w:pPr>
              <w:pStyle w:val="affff5"/>
            </w:pPr>
            <w:r w:rsidRPr="003433EA">
              <w:rPr>
                <w:rStyle w:val="md-plain"/>
              </w:rPr>
              <w:t>7,2</w:t>
            </w:r>
          </w:p>
        </w:tc>
        <w:tc>
          <w:tcPr>
            <w:tcW w:w="968" w:type="pct"/>
            <w:vAlign w:val="center"/>
          </w:tcPr>
          <w:p w14:paraId="15E2BE73" w14:textId="77777777" w:rsidR="00F60654" w:rsidRPr="003433EA" w:rsidRDefault="00F60654" w:rsidP="00354F3C">
            <w:pPr>
              <w:pStyle w:val="affff5"/>
            </w:pPr>
          </w:p>
        </w:tc>
        <w:tc>
          <w:tcPr>
            <w:tcW w:w="687" w:type="pct"/>
            <w:vAlign w:val="center"/>
          </w:tcPr>
          <w:p w14:paraId="36B0FBFF" w14:textId="59D856D8" w:rsidR="00F60654" w:rsidRPr="003433EA" w:rsidRDefault="00F60654" w:rsidP="00354F3C">
            <w:pPr>
              <w:pStyle w:val="affff5"/>
            </w:pPr>
            <w:r w:rsidRPr="003433EA">
              <w:rPr>
                <w:rStyle w:val="md-plain"/>
              </w:rPr>
              <w:t>否</w:t>
            </w:r>
          </w:p>
        </w:tc>
        <w:tc>
          <w:tcPr>
            <w:tcW w:w="863" w:type="pct"/>
            <w:vAlign w:val="center"/>
          </w:tcPr>
          <w:p w14:paraId="3EC044A5" w14:textId="5B8881D8" w:rsidR="00F60654" w:rsidRPr="003433EA" w:rsidRDefault="00F60654" w:rsidP="00354F3C">
            <w:pPr>
              <w:pStyle w:val="affff5"/>
            </w:pPr>
            <w:r w:rsidRPr="003433EA">
              <w:rPr>
                <w:rStyle w:val="md-plain"/>
              </w:rPr>
              <w:t>摄入重量</w:t>
            </w:r>
          </w:p>
        </w:tc>
      </w:tr>
      <w:tr w:rsidR="00F60654" w14:paraId="4E042D2D" w14:textId="77777777" w:rsidTr="003433EA">
        <w:tc>
          <w:tcPr>
            <w:tcW w:w="1108" w:type="pct"/>
            <w:vAlign w:val="center"/>
          </w:tcPr>
          <w:p w14:paraId="00A4001F" w14:textId="1EEA3275" w:rsidR="00F60654" w:rsidRPr="003433EA" w:rsidRDefault="00F60654" w:rsidP="00354F3C">
            <w:pPr>
              <w:pStyle w:val="affff5"/>
            </w:pPr>
            <w:r w:rsidRPr="003433EA">
              <w:rPr>
                <w:rStyle w:val="md-plain"/>
              </w:rPr>
              <w:t>calorie</w:t>
            </w:r>
          </w:p>
        </w:tc>
        <w:tc>
          <w:tcPr>
            <w:tcW w:w="968" w:type="pct"/>
            <w:vAlign w:val="center"/>
          </w:tcPr>
          <w:p w14:paraId="2EA56720" w14:textId="199E7711" w:rsidR="00F60654" w:rsidRPr="003433EA" w:rsidRDefault="00F60654" w:rsidP="00354F3C">
            <w:pPr>
              <w:pStyle w:val="affff5"/>
            </w:pPr>
            <w:r w:rsidRPr="003433EA">
              <w:rPr>
                <w:rStyle w:val="md-plain"/>
              </w:rPr>
              <w:t>Integer</w:t>
            </w:r>
          </w:p>
        </w:tc>
        <w:tc>
          <w:tcPr>
            <w:tcW w:w="407" w:type="pct"/>
            <w:vAlign w:val="center"/>
          </w:tcPr>
          <w:p w14:paraId="1A720381" w14:textId="77777777" w:rsidR="00F60654" w:rsidRPr="003433EA" w:rsidRDefault="00F60654" w:rsidP="00354F3C">
            <w:pPr>
              <w:pStyle w:val="affff5"/>
            </w:pPr>
          </w:p>
        </w:tc>
        <w:tc>
          <w:tcPr>
            <w:tcW w:w="968" w:type="pct"/>
            <w:vAlign w:val="center"/>
          </w:tcPr>
          <w:p w14:paraId="22FD38C7" w14:textId="77777777" w:rsidR="00F60654" w:rsidRPr="003433EA" w:rsidRDefault="00F60654" w:rsidP="00354F3C">
            <w:pPr>
              <w:pStyle w:val="affff5"/>
            </w:pPr>
          </w:p>
        </w:tc>
        <w:tc>
          <w:tcPr>
            <w:tcW w:w="687" w:type="pct"/>
            <w:vAlign w:val="center"/>
          </w:tcPr>
          <w:p w14:paraId="6778025E" w14:textId="6F4A825E" w:rsidR="00F60654" w:rsidRPr="003433EA" w:rsidRDefault="00F60654" w:rsidP="00354F3C">
            <w:pPr>
              <w:pStyle w:val="affff5"/>
            </w:pPr>
            <w:r w:rsidRPr="003433EA">
              <w:rPr>
                <w:rStyle w:val="md-plain"/>
              </w:rPr>
              <w:t>否</w:t>
            </w:r>
          </w:p>
        </w:tc>
        <w:tc>
          <w:tcPr>
            <w:tcW w:w="863" w:type="pct"/>
            <w:vAlign w:val="center"/>
          </w:tcPr>
          <w:p w14:paraId="01FFD111" w14:textId="18783D06" w:rsidR="00F60654" w:rsidRPr="003433EA" w:rsidRDefault="00F60654" w:rsidP="00354F3C">
            <w:pPr>
              <w:pStyle w:val="affff5"/>
            </w:pPr>
            <w:r w:rsidRPr="003433EA">
              <w:rPr>
                <w:rStyle w:val="md-plain"/>
              </w:rPr>
              <w:t>实际热量</w:t>
            </w:r>
          </w:p>
        </w:tc>
      </w:tr>
      <w:tr w:rsidR="00F60654" w14:paraId="7C9F56D7" w14:textId="77777777" w:rsidTr="003433EA">
        <w:tc>
          <w:tcPr>
            <w:tcW w:w="1108" w:type="pct"/>
            <w:vAlign w:val="center"/>
          </w:tcPr>
          <w:p w14:paraId="1145F371" w14:textId="57C9BFCF" w:rsidR="00F60654" w:rsidRPr="003433EA" w:rsidRDefault="00F60654" w:rsidP="00354F3C">
            <w:pPr>
              <w:pStyle w:val="affff5"/>
            </w:pPr>
            <w:r w:rsidRPr="003433EA">
              <w:rPr>
                <w:rStyle w:val="md-plain"/>
              </w:rPr>
              <w:t>protein</w:t>
            </w:r>
          </w:p>
        </w:tc>
        <w:tc>
          <w:tcPr>
            <w:tcW w:w="968" w:type="pct"/>
            <w:vAlign w:val="center"/>
          </w:tcPr>
          <w:p w14:paraId="4398E33C" w14:textId="71D03D9D" w:rsidR="00F60654" w:rsidRPr="003433EA" w:rsidRDefault="00F60654" w:rsidP="00354F3C">
            <w:pPr>
              <w:pStyle w:val="affff5"/>
            </w:pPr>
            <w:r w:rsidRPr="003433EA">
              <w:rPr>
                <w:rStyle w:val="md-plain"/>
              </w:rPr>
              <w:t>Numeric</w:t>
            </w:r>
          </w:p>
        </w:tc>
        <w:tc>
          <w:tcPr>
            <w:tcW w:w="407" w:type="pct"/>
            <w:vAlign w:val="center"/>
          </w:tcPr>
          <w:p w14:paraId="5B523C94" w14:textId="5CD8B2EF" w:rsidR="00F60654" w:rsidRPr="003433EA" w:rsidRDefault="00F60654" w:rsidP="00354F3C">
            <w:pPr>
              <w:pStyle w:val="affff5"/>
            </w:pPr>
            <w:r w:rsidRPr="003433EA">
              <w:rPr>
                <w:rStyle w:val="md-plain"/>
              </w:rPr>
              <w:t>6,2</w:t>
            </w:r>
          </w:p>
        </w:tc>
        <w:tc>
          <w:tcPr>
            <w:tcW w:w="968" w:type="pct"/>
            <w:vAlign w:val="center"/>
          </w:tcPr>
          <w:p w14:paraId="7CEAD40D" w14:textId="77777777" w:rsidR="00F60654" w:rsidRPr="003433EA" w:rsidRDefault="00F60654" w:rsidP="00354F3C">
            <w:pPr>
              <w:pStyle w:val="affff5"/>
            </w:pPr>
          </w:p>
        </w:tc>
        <w:tc>
          <w:tcPr>
            <w:tcW w:w="687" w:type="pct"/>
            <w:vAlign w:val="center"/>
          </w:tcPr>
          <w:p w14:paraId="57D5F234" w14:textId="00556141" w:rsidR="00F60654" w:rsidRPr="003433EA" w:rsidRDefault="00F60654" w:rsidP="00354F3C">
            <w:pPr>
              <w:pStyle w:val="affff5"/>
            </w:pPr>
            <w:r w:rsidRPr="003433EA">
              <w:rPr>
                <w:rStyle w:val="md-plain"/>
              </w:rPr>
              <w:t>否</w:t>
            </w:r>
          </w:p>
        </w:tc>
        <w:tc>
          <w:tcPr>
            <w:tcW w:w="863" w:type="pct"/>
            <w:vAlign w:val="center"/>
          </w:tcPr>
          <w:p w14:paraId="45B99BEB" w14:textId="6680B9B3" w:rsidR="00F60654" w:rsidRPr="003433EA" w:rsidRDefault="00F60654" w:rsidP="00354F3C">
            <w:pPr>
              <w:pStyle w:val="affff5"/>
            </w:pPr>
            <w:r w:rsidRPr="003433EA">
              <w:rPr>
                <w:rStyle w:val="md-plain"/>
              </w:rPr>
              <w:t>实际蛋白质</w:t>
            </w:r>
          </w:p>
        </w:tc>
      </w:tr>
      <w:tr w:rsidR="00F60654" w14:paraId="262A5B92" w14:textId="77777777" w:rsidTr="003433EA">
        <w:tc>
          <w:tcPr>
            <w:tcW w:w="1108" w:type="pct"/>
            <w:vAlign w:val="center"/>
          </w:tcPr>
          <w:p w14:paraId="07D37975" w14:textId="736105FB" w:rsidR="00F60654" w:rsidRPr="003433EA" w:rsidRDefault="00F60654" w:rsidP="00354F3C">
            <w:pPr>
              <w:pStyle w:val="affff5"/>
            </w:pPr>
            <w:r w:rsidRPr="003433EA">
              <w:rPr>
                <w:rStyle w:val="md-plain"/>
              </w:rPr>
              <w:t>carb</w:t>
            </w:r>
          </w:p>
        </w:tc>
        <w:tc>
          <w:tcPr>
            <w:tcW w:w="968" w:type="pct"/>
            <w:vAlign w:val="center"/>
          </w:tcPr>
          <w:p w14:paraId="56E74103" w14:textId="6C2F635E" w:rsidR="00F60654" w:rsidRPr="003433EA" w:rsidRDefault="00F60654" w:rsidP="00354F3C">
            <w:pPr>
              <w:pStyle w:val="affff5"/>
            </w:pPr>
            <w:r w:rsidRPr="003433EA">
              <w:rPr>
                <w:rStyle w:val="md-plain"/>
              </w:rPr>
              <w:t>Numeric</w:t>
            </w:r>
          </w:p>
        </w:tc>
        <w:tc>
          <w:tcPr>
            <w:tcW w:w="407" w:type="pct"/>
            <w:vAlign w:val="center"/>
          </w:tcPr>
          <w:p w14:paraId="00B6032F" w14:textId="710410A5" w:rsidR="00F60654" w:rsidRPr="003433EA" w:rsidRDefault="00F60654" w:rsidP="00354F3C">
            <w:pPr>
              <w:pStyle w:val="affff5"/>
            </w:pPr>
            <w:r w:rsidRPr="003433EA">
              <w:rPr>
                <w:rStyle w:val="md-plain"/>
              </w:rPr>
              <w:t>6,2</w:t>
            </w:r>
          </w:p>
        </w:tc>
        <w:tc>
          <w:tcPr>
            <w:tcW w:w="968" w:type="pct"/>
            <w:vAlign w:val="center"/>
          </w:tcPr>
          <w:p w14:paraId="61A4D58C" w14:textId="77777777" w:rsidR="00F60654" w:rsidRPr="003433EA" w:rsidRDefault="00F60654" w:rsidP="00354F3C">
            <w:pPr>
              <w:pStyle w:val="affff5"/>
            </w:pPr>
          </w:p>
        </w:tc>
        <w:tc>
          <w:tcPr>
            <w:tcW w:w="687" w:type="pct"/>
            <w:vAlign w:val="center"/>
          </w:tcPr>
          <w:p w14:paraId="0BA153E6" w14:textId="43FF81C0" w:rsidR="00F60654" w:rsidRPr="003433EA" w:rsidRDefault="00F60654" w:rsidP="00354F3C">
            <w:pPr>
              <w:pStyle w:val="affff5"/>
            </w:pPr>
            <w:r w:rsidRPr="003433EA">
              <w:rPr>
                <w:rStyle w:val="md-plain"/>
              </w:rPr>
              <w:t>否</w:t>
            </w:r>
          </w:p>
        </w:tc>
        <w:tc>
          <w:tcPr>
            <w:tcW w:w="863" w:type="pct"/>
            <w:vAlign w:val="center"/>
          </w:tcPr>
          <w:p w14:paraId="471C5D0B" w14:textId="3C218DAC" w:rsidR="00F60654" w:rsidRPr="003433EA" w:rsidRDefault="00F60654" w:rsidP="00354F3C">
            <w:pPr>
              <w:pStyle w:val="affff5"/>
            </w:pPr>
            <w:r w:rsidRPr="003433EA">
              <w:rPr>
                <w:rStyle w:val="md-plain"/>
              </w:rPr>
              <w:t>实际碳水</w:t>
            </w:r>
          </w:p>
        </w:tc>
      </w:tr>
      <w:tr w:rsidR="00F60654" w14:paraId="06310FBD" w14:textId="77777777" w:rsidTr="003433EA">
        <w:tc>
          <w:tcPr>
            <w:tcW w:w="1108" w:type="pct"/>
            <w:vAlign w:val="center"/>
          </w:tcPr>
          <w:p w14:paraId="4207AB15" w14:textId="6E44E10A" w:rsidR="00F60654" w:rsidRPr="003433EA" w:rsidRDefault="00F60654" w:rsidP="00354F3C">
            <w:pPr>
              <w:pStyle w:val="affff5"/>
            </w:pPr>
            <w:r w:rsidRPr="003433EA">
              <w:rPr>
                <w:rStyle w:val="md-plain"/>
              </w:rPr>
              <w:t>fat</w:t>
            </w:r>
          </w:p>
        </w:tc>
        <w:tc>
          <w:tcPr>
            <w:tcW w:w="968" w:type="pct"/>
            <w:vAlign w:val="center"/>
          </w:tcPr>
          <w:p w14:paraId="3B3B2390" w14:textId="637A2980" w:rsidR="00F60654" w:rsidRPr="003433EA" w:rsidRDefault="00F60654" w:rsidP="00354F3C">
            <w:pPr>
              <w:pStyle w:val="affff5"/>
            </w:pPr>
            <w:r w:rsidRPr="003433EA">
              <w:rPr>
                <w:rStyle w:val="md-plain"/>
              </w:rPr>
              <w:t>Numeric</w:t>
            </w:r>
          </w:p>
        </w:tc>
        <w:tc>
          <w:tcPr>
            <w:tcW w:w="407" w:type="pct"/>
            <w:vAlign w:val="center"/>
          </w:tcPr>
          <w:p w14:paraId="66D02A78" w14:textId="609710DA" w:rsidR="00F60654" w:rsidRPr="003433EA" w:rsidRDefault="00F60654" w:rsidP="00354F3C">
            <w:pPr>
              <w:pStyle w:val="affff5"/>
            </w:pPr>
            <w:r w:rsidRPr="003433EA">
              <w:rPr>
                <w:rStyle w:val="md-plain"/>
              </w:rPr>
              <w:t>6,2</w:t>
            </w:r>
          </w:p>
        </w:tc>
        <w:tc>
          <w:tcPr>
            <w:tcW w:w="968" w:type="pct"/>
            <w:vAlign w:val="center"/>
          </w:tcPr>
          <w:p w14:paraId="5AFA31A8" w14:textId="77777777" w:rsidR="00F60654" w:rsidRPr="003433EA" w:rsidRDefault="00F60654" w:rsidP="00354F3C">
            <w:pPr>
              <w:pStyle w:val="affff5"/>
            </w:pPr>
          </w:p>
        </w:tc>
        <w:tc>
          <w:tcPr>
            <w:tcW w:w="687" w:type="pct"/>
            <w:vAlign w:val="center"/>
          </w:tcPr>
          <w:p w14:paraId="4B4FE1BB" w14:textId="1E6E76FB" w:rsidR="00F60654" w:rsidRPr="003433EA" w:rsidRDefault="00F60654" w:rsidP="00354F3C">
            <w:pPr>
              <w:pStyle w:val="affff5"/>
            </w:pPr>
            <w:r w:rsidRPr="003433EA">
              <w:rPr>
                <w:rStyle w:val="md-plain"/>
              </w:rPr>
              <w:t>否</w:t>
            </w:r>
          </w:p>
        </w:tc>
        <w:tc>
          <w:tcPr>
            <w:tcW w:w="863" w:type="pct"/>
            <w:vAlign w:val="center"/>
          </w:tcPr>
          <w:p w14:paraId="5293ABC2" w14:textId="0ED7315C" w:rsidR="00F60654" w:rsidRPr="003433EA" w:rsidRDefault="00F60654" w:rsidP="00354F3C">
            <w:pPr>
              <w:pStyle w:val="affff5"/>
            </w:pPr>
            <w:r w:rsidRPr="003433EA">
              <w:rPr>
                <w:rStyle w:val="md-plain"/>
              </w:rPr>
              <w:t>实际脂肪</w:t>
            </w:r>
          </w:p>
        </w:tc>
      </w:tr>
      <w:tr w:rsidR="00F60654" w14:paraId="6C90F483" w14:textId="77777777" w:rsidTr="003433EA">
        <w:tc>
          <w:tcPr>
            <w:tcW w:w="1108" w:type="pct"/>
            <w:tcBorders>
              <w:bottom w:val="single" w:sz="12" w:space="0" w:color="auto"/>
            </w:tcBorders>
            <w:vAlign w:val="center"/>
          </w:tcPr>
          <w:p w14:paraId="23358C78" w14:textId="708D5668" w:rsidR="00F60654" w:rsidRPr="003433EA" w:rsidRDefault="00F60654" w:rsidP="00354F3C">
            <w:pPr>
              <w:pStyle w:val="affff5"/>
            </w:pPr>
            <w:proofErr w:type="spellStart"/>
            <w:r w:rsidRPr="003433EA">
              <w:rPr>
                <w:rStyle w:val="md-plain"/>
              </w:rPr>
              <w:t>created_at</w:t>
            </w:r>
            <w:proofErr w:type="spellEnd"/>
          </w:p>
        </w:tc>
        <w:tc>
          <w:tcPr>
            <w:tcW w:w="968" w:type="pct"/>
            <w:tcBorders>
              <w:bottom w:val="single" w:sz="12" w:space="0" w:color="auto"/>
            </w:tcBorders>
            <w:vAlign w:val="center"/>
          </w:tcPr>
          <w:p w14:paraId="585AA405" w14:textId="7938D8A0" w:rsidR="00F60654" w:rsidRPr="003433EA" w:rsidRDefault="00F60654" w:rsidP="00354F3C">
            <w:pPr>
              <w:pStyle w:val="affff5"/>
            </w:pPr>
            <w:proofErr w:type="spellStart"/>
            <w:r w:rsidRPr="003433EA">
              <w:rPr>
                <w:rStyle w:val="md-plain"/>
              </w:rPr>
              <w:t>DateTime</w:t>
            </w:r>
            <w:proofErr w:type="spellEnd"/>
          </w:p>
        </w:tc>
        <w:tc>
          <w:tcPr>
            <w:tcW w:w="407" w:type="pct"/>
            <w:tcBorders>
              <w:bottom w:val="single" w:sz="12" w:space="0" w:color="auto"/>
            </w:tcBorders>
            <w:vAlign w:val="center"/>
          </w:tcPr>
          <w:p w14:paraId="28533826" w14:textId="77777777" w:rsidR="00F60654" w:rsidRPr="003433EA" w:rsidRDefault="00F60654" w:rsidP="00354F3C">
            <w:pPr>
              <w:pStyle w:val="affff5"/>
            </w:pPr>
          </w:p>
        </w:tc>
        <w:tc>
          <w:tcPr>
            <w:tcW w:w="968" w:type="pct"/>
            <w:tcBorders>
              <w:bottom w:val="single" w:sz="12" w:space="0" w:color="auto"/>
            </w:tcBorders>
            <w:vAlign w:val="center"/>
          </w:tcPr>
          <w:p w14:paraId="1B9DC59A" w14:textId="14DB7447" w:rsidR="00F60654" w:rsidRPr="003433EA" w:rsidRDefault="00F60654" w:rsidP="00354F3C">
            <w:pPr>
              <w:pStyle w:val="affff5"/>
            </w:pPr>
            <w:proofErr w:type="spellStart"/>
            <w:r w:rsidRPr="003433EA">
              <w:rPr>
                <w:rStyle w:val="md-plain"/>
              </w:rPr>
              <w:t>datetime.now</w:t>
            </w:r>
            <w:proofErr w:type="spellEnd"/>
          </w:p>
        </w:tc>
        <w:tc>
          <w:tcPr>
            <w:tcW w:w="687" w:type="pct"/>
            <w:tcBorders>
              <w:bottom w:val="single" w:sz="12" w:space="0" w:color="auto"/>
            </w:tcBorders>
            <w:vAlign w:val="center"/>
          </w:tcPr>
          <w:p w14:paraId="0EB2567A" w14:textId="42088EE6" w:rsidR="00F60654" w:rsidRPr="003433EA" w:rsidRDefault="00F60654" w:rsidP="00354F3C">
            <w:pPr>
              <w:pStyle w:val="affff5"/>
            </w:pPr>
            <w:r w:rsidRPr="003433EA">
              <w:rPr>
                <w:rStyle w:val="md-plain"/>
              </w:rPr>
              <w:t>否</w:t>
            </w:r>
          </w:p>
        </w:tc>
        <w:tc>
          <w:tcPr>
            <w:tcW w:w="863" w:type="pct"/>
            <w:tcBorders>
              <w:bottom w:val="single" w:sz="12" w:space="0" w:color="auto"/>
            </w:tcBorders>
            <w:vAlign w:val="center"/>
          </w:tcPr>
          <w:p w14:paraId="6AAC3C44" w14:textId="5D5EF5DA" w:rsidR="00F60654" w:rsidRPr="003433EA" w:rsidRDefault="00F60654" w:rsidP="00354F3C">
            <w:pPr>
              <w:pStyle w:val="affff5"/>
            </w:pPr>
            <w:r w:rsidRPr="003433EA">
              <w:rPr>
                <w:rStyle w:val="md-plain"/>
              </w:rPr>
              <w:t>创建时间</w:t>
            </w:r>
          </w:p>
        </w:tc>
      </w:tr>
    </w:tbl>
    <w:p w14:paraId="67E9E189" w14:textId="1BE50B89" w:rsidR="009A50C4" w:rsidRDefault="009A50C4" w:rsidP="00354F3C">
      <w:pPr>
        <w:pStyle w:val="affff1"/>
        <w:ind w:firstLine="480"/>
      </w:pPr>
      <w:r>
        <w:rPr>
          <w:rFonts w:hint="eastAsia"/>
        </w:rPr>
        <w:t>（</w:t>
      </w:r>
      <w:r>
        <w:rPr>
          <w:rFonts w:hint="eastAsia"/>
        </w:rPr>
        <w:t>5</w:t>
      </w:r>
      <w:r>
        <w:rPr>
          <w:rFonts w:hint="eastAsia"/>
        </w:rPr>
        <w:t>）系统配置表（</w:t>
      </w:r>
      <w:proofErr w:type="spellStart"/>
      <w:r>
        <w:rPr>
          <w:rFonts w:hint="eastAsia"/>
        </w:rPr>
        <w:t>system_configs</w:t>
      </w:r>
      <w:proofErr w:type="spellEnd"/>
      <w:r>
        <w:rPr>
          <w:rFonts w:hint="eastAsia"/>
        </w:rPr>
        <w:t>）</w:t>
      </w:r>
    </w:p>
    <w:p w14:paraId="10C15ACA" w14:textId="797E0F87" w:rsidR="009A50C4" w:rsidRDefault="009A50C4" w:rsidP="00354F3C">
      <w:pPr>
        <w:pStyle w:val="affff1"/>
        <w:ind w:firstLine="480"/>
      </w:pPr>
      <w:r>
        <w:rPr>
          <w:rFonts w:hint="eastAsia"/>
        </w:rPr>
        <w:t>系统配置表主要用于存储系统运行相关配置，由主键、</w:t>
      </w:r>
      <w:r>
        <w:rPr>
          <w:rFonts w:hint="eastAsia"/>
        </w:rPr>
        <w:t>AI</w:t>
      </w:r>
      <w:r>
        <w:rPr>
          <w:rFonts w:hint="eastAsia"/>
        </w:rPr>
        <w:t>开关、每日调用限额、模型名称、接口密钥、接口地址、</w:t>
      </w:r>
      <w:r>
        <w:rPr>
          <w:rFonts w:hint="eastAsia"/>
        </w:rPr>
        <w:t>Prompt</w:t>
      </w:r>
      <w:r>
        <w:rPr>
          <w:rFonts w:hint="eastAsia"/>
        </w:rPr>
        <w:t>模板和系统公告等字段组成，具体设计如表</w:t>
      </w:r>
      <w:r>
        <w:rPr>
          <w:rFonts w:hint="eastAsia"/>
        </w:rPr>
        <w:t>4-5</w:t>
      </w:r>
      <w:r>
        <w:rPr>
          <w:rFonts w:hint="eastAsia"/>
        </w:rPr>
        <w:t>所示。</w:t>
      </w:r>
    </w:p>
    <w:p w14:paraId="0FAA658D" w14:textId="7EE7B9E4" w:rsidR="003433EA" w:rsidRDefault="003433EA" w:rsidP="00273334">
      <w:pPr>
        <w:pStyle w:val="a9"/>
      </w:pPr>
      <w:r>
        <w:rPr>
          <w:rFonts w:hint="eastAsia"/>
        </w:rPr>
        <w:t>表</w:t>
      </w:r>
      <w:r>
        <w:rPr>
          <w:rFonts w:hint="eastAsia"/>
        </w:rPr>
        <w:t xml:space="preserve"> </w:t>
      </w:r>
      <w:r w:rsidR="0046323F">
        <w:fldChar w:fldCharType="begin"/>
      </w:r>
      <w:r w:rsidR="0046323F">
        <w:instrText xml:space="preserve"> </w:instrText>
      </w:r>
      <w:r w:rsidR="0046323F">
        <w:rPr>
          <w:rFonts w:hint="eastAsia"/>
        </w:rPr>
        <w:instrText>STYLEREF 1 \s</w:instrText>
      </w:r>
      <w:r w:rsidR="0046323F">
        <w:instrText xml:space="preserve"> </w:instrText>
      </w:r>
      <w:r w:rsidR="0046323F">
        <w:fldChar w:fldCharType="separate"/>
      </w:r>
      <w:r w:rsidR="0046323F">
        <w:rPr>
          <w:noProof/>
        </w:rPr>
        <w:t>4</w:t>
      </w:r>
      <w:r w:rsidR="0046323F">
        <w:fldChar w:fldCharType="end"/>
      </w:r>
      <w:r w:rsidR="0046323F">
        <w:noBreakHyphen/>
      </w:r>
      <w:r w:rsidR="0046323F">
        <w:fldChar w:fldCharType="begin"/>
      </w:r>
      <w:r w:rsidR="0046323F">
        <w:instrText xml:space="preserve"> </w:instrText>
      </w:r>
      <w:r w:rsidR="0046323F">
        <w:rPr>
          <w:rFonts w:hint="eastAsia"/>
        </w:rPr>
        <w:instrText xml:space="preserve">SEQ </w:instrText>
      </w:r>
      <w:r w:rsidR="0046323F">
        <w:rPr>
          <w:rFonts w:hint="eastAsia"/>
        </w:rPr>
        <w:instrText>表</w:instrText>
      </w:r>
      <w:r w:rsidR="0046323F">
        <w:rPr>
          <w:rFonts w:hint="eastAsia"/>
        </w:rPr>
        <w:instrText xml:space="preserve"> \* ARABIC \s 1</w:instrText>
      </w:r>
      <w:r w:rsidR="0046323F">
        <w:instrText xml:space="preserve"> </w:instrText>
      </w:r>
      <w:r w:rsidR="0046323F">
        <w:fldChar w:fldCharType="separate"/>
      </w:r>
      <w:r w:rsidR="0046323F">
        <w:rPr>
          <w:noProof/>
        </w:rPr>
        <w:t>5</w:t>
      </w:r>
      <w:r w:rsidR="0046323F">
        <w:fldChar w:fldCharType="end"/>
      </w:r>
      <w:r w:rsidRPr="003433EA">
        <w:rPr>
          <w:rFonts w:hint="eastAsia"/>
        </w:rPr>
        <w:t>系统配置表</w:t>
      </w:r>
      <w:r w:rsidRPr="003433EA">
        <w:rPr>
          <w:rFonts w:cs="Times New Roman"/>
        </w:rPr>
        <w:t>(</w:t>
      </w:r>
      <w:proofErr w:type="spellStart"/>
      <w:r w:rsidRPr="003433EA">
        <w:rPr>
          <w:rFonts w:cs="Times New Roman"/>
        </w:rPr>
        <w:t>system_configs</w:t>
      </w:r>
      <w:proofErr w:type="spellEnd"/>
      <w:r w:rsidRPr="003433EA">
        <w:rPr>
          <w:rFonts w:cs="Times New Roman"/>
        </w:rPr>
        <w:t>)</w:t>
      </w: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1"/>
        <w:gridCol w:w="1136"/>
        <w:gridCol w:w="684"/>
        <w:gridCol w:w="2478"/>
        <w:gridCol w:w="1136"/>
        <w:gridCol w:w="1585"/>
      </w:tblGrid>
      <w:tr w:rsidR="00A71B27" w14:paraId="631ACDFE" w14:textId="77777777" w:rsidTr="003433EA">
        <w:tc>
          <w:tcPr>
            <w:tcW w:w="1131" w:type="pct"/>
            <w:tcBorders>
              <w:top w:val="single" w:sz="12" w:space="0" w:color="auto"/>
              <w:bottom w:val="single" w:sz="12" w:space="0" w:color="auto"/>
            </w:tcBorders>
            <w:vAlign w:val="center"/>
          </w:tcPr>
          <w:p w14:paraId="267199AF" w14:textId="09926969" w:rsidR="00F60654" w:rsidRPr="003433EA" w:rsidRDefault="00F60654" w:rsidP="00354F3C">
            <w:pPr>
              <w:pStyle w:val="affff5"/>
            </w:pPr>
            <w:r w:rsidRPr="003433EA">
              <w:rPr>
                <w:rStyle w:val="md-plain"/>
              </w:rPr>
              <w:t>字段名称</w:t>
            </w:r>
          </w:p>
        </w:tc>
        <w:tc>
          <w:tcPr>
            <w:tcW w:w="626" w:type="pct"/>
            <w:tcBorders>
              <w:top w:val="single" w:sz="12" w:space="0" w:color="auto"/>
              <w:bottom w:val="single" w:sz="12" w:space="0" w:color="auto"/>
            </w:tcBorders>
            <w:vAlign w:val="center"/>
          </w:tcPr>
          <w:p w14:paraId="6F218E56" w14:textId="50E2A3E8" w:rsidR="00F60654" w:rsidRPr="003433EA" w:rsidRDefault="00F60654" w:rsidP="00354F3C">
            <w:pPr>
              <w:pStyle w:val="affff5"/>
            </w:pPr>
            <w:r w:rsidRPr="003433EA">
              <w:rPr>
                <w:rStyle w:val="md-plain"/>
              </w:rPr>
              <w:t>数据类型</w:t>
            </w:r>
          </w:p>
        </w:tc>
        <w:tc>
          <w:tcPr>
            <w:tcW w:w="377" w:type="pct"/>
            <w:tcBorders>
              <w:top w:val="single" w:sz="12" w:space="0" w:color="auto"/>
              <w:bottom w:val="single" w:sz="12" w:space="0" w:color="auto"/>
            </w:tcBorders>
            <w:vAlign w:val="center"/>
          </w:tcPr>
          <w:p w14:paraId="755E692F" w14:textId="21B6CF0E" w:rsidR="00F60654" w:rsidRPr="003433EA" w:rsidRDefault="00F60654" w:rsidP="00354F3C">
            <w:pPr>
              <w:pStyle w:val="affff5"/>
            </w:pPr>
            <w:r w:rsidRPr="003433EA">
              <w:rPr>
                <w:rStyle w:val="md-plain"/>
              </w:rPr>
              <w:t>长度</w:t>
            </w:r>
          </w:p>
        </w:tc>
        <w:tc>
          <w:tcPr>
            <w:tcW w:w="1366" w:type="pct"/>
            <w:tcBorders>
              <w:top w:val="single" w:sz="12" w:space="0" w:color="auto"/>
              <w:bottom w:val="single" w:sz="12" w:space="0" w:color="auto"/>
            </w:tcBorders>
            <w:vAlign w:val="center"/>
          </w:tcPr>
          <w:p w14:paraId="41F6184D" w14:textId="7D320268" w:rsidR="00F60654" w:rsidRPr="003433EA" w:rsidRDefault="00F60654" w:rsidP="00354F3C">
            <w:pPr>
              <w:pStyle w:val="affff5"/>
            </w:pPr>
            <w:r w:rsidRPr="003433EA">
              <w:rPr>
                <w:rStyle w:val="md-plain"/>
              </w:rPr>
              <w:t>默认值</w:t>
            </w:r>
          </w:p>
        </w:tc>
        <w:tc>
          <w:tcPr>
            <w:tcW w:w="626" w:type="pct"/>
            <w:tcBorders>
              <w:top w:val="single" w:sz="12" w:space="0" w:color="auto"/>
              <w:bottom w:val="single" w:sz="12" w:space="0" w:color="auto"/>
            </w:tcBorders>
            <w:vAlign w:val="center"/>
          </w:tcPr>
          <w:p w14:paraId="190F0EED" w14:textId="02934413" w:rsidR="00F60654" w:rsidRPr="003433EA" w:rsidRDefault="00F60654" w:rsidP="00354F3C">
            <w:pPr>
              <w:pStyle w:val="affff5"/>
            </w:pPr>
            <w:r w:rsidRPr="003433EA">
              <w:rPr>
                <w:rStyle w:val="md-plain"/>
              </w:rPr>
              <w:t>是否主键</w:t>
            </w:r>
          </w:p>
        </w:tc>
        <w:tc>
          <w:tcPr>
            <w:tcW w:w="875" w:type="pct"/>
            <w:tcBorders>
              <w:top w:val="single" w:sz="12" w:space="0" w:color="auto"/>
              <w:bottom w:val="single" w:sz="12" w:space="0" w:color="auto"/>
            </w:tcBorders>
            <w:vAlign w:val="center"/>
          </w:tcPr>
          <w:p w14:paraId="71BC627A" w14:textId="66A73CC8" w:rsidR="00F60654" w:rsidRPr="003433EA" w:rsidRDefault="00F60654" w:rsidP="00354F3C">
            <w:pPr>
              <w:pStyle w:val="affff5"/>
            </w:pPr>
            <w:r w:rsidRPr="003433EA">
              <w:rPr>
                <w:rStyle w:val="md-plain"/>
              </w:rPr>
              <w:t>字段说明</w:t>
            </w:r>
          </w:p>
        </w:tc>
      </w:tr>
      <w:tr w:rsidR="00A71B27" w14:paraId="2459C7A0" w14:textId="77777777" w:rsidTr="003433EA">
        <w:tc>
          <w:tcPr>
            <w:tcW w:w="1131" w:type="pct"/>
            <w:tcBorders>
              <w:top w:val="single" w:sz="12" w:space="0" w:color="auto"/>
            </w:tcBorders>
            <w:vAlign w:val="center"/>
          </w:tcPr>
          <w:p w14:paraId="165D63DD" w14:textId="38D3A11F" w:rsidR="00F60654" w:rsidRPr="003433EA" w:rsidRDefault="00F60654" w:rsidP="00354F3C">
            <w:pPr>
              <w:pStyle w:val="affff5"/>
            </w:pPr>
            <w:r w:rsidRPr="003433EA">
              <w:rPr>
                <w:rStyle w:val="md-plain"/>
              </w:rPr>
              <w:t>id</w:t>
            </w:r>
          </w:p>
        </w:tc>
        <w:tc>
          <w:tcPr>
            <w:tcW w:w="626" w:type="pct"/>
            <w:tcBorders>
              <w:top w:val="single" w:sz="12" w:space="0" w:color="auto"/>
            </w:tcBorders>
            <w:vAlign w:val="center"/>
          </w:tcPr>
          <w:p w14:paraId="17CCDFEB" w14:textId="29D8F249" w:rsidR="00F60654" w:rsidRPr="003433EA" w:rsidRDefault="00F60654" w:rsidP="00354F3C">
            <w:pPr>
              <w:pStyle w:val="affff5"/>
            </w:pPr>
            <w:r w:rsidRPr="003433EA">
              <w:rPr>
                <w:rStyle w:val="md-plain"/>
              </w:rPr>
              <w:t>Integer</w:t>
            </w:r>
          </w:p>
        </w:tc>
        <w:tc>
          <w:tcPr>
            <w:tcW w:w="377" w:type="pct"/>
            <w:tcBorders>
              <w:top w:val="single" w:sz="12" w:space="0" w:color="auto"/>
            </w:tcBorders>
            <w:vAlign w:val="center"/>
          </w:tcPr>
          <w:p w14:paraId="29B6EA8D" w14:textId="77777777" w:rsidR="00F60654" w:rsidRPr="003433EA" w:rsidRDefault="00F60654" w:rsidP="00354F3C">
            <w:pPr>
              <w:pStyle w:val="affff5"/>
            </w:pPr>
          </w:p>
        </w:tc>
        <w:tc>
          <w:tcPr>
            <w:tcW w:w="1366" w:type="pct"/>
            <w:tcBorders>
              <w:top w:val="single" w:sz="12" w:space="0" w:color="auto"/>
            </w:tcBorders>
            <w:vAlign w:val="center"/>
          </w:tcPr>
          <w:p w14:paraId="6950F531" w14:textId="02D3B410" w:rsidR="00F60654" w:rsidRPr="003433EA" w:rsidRDefault="00F60654" w:rsidP="00354F3C">
            <w:pPr>
              <w:pStyle w:val="affff5"/>
            </w:pPr>
            <w:r w:rsidRPr="003433EA">
              <w:rPr>
                <w:rStyle w:val="md-plain"/>
              </w:rPr>
              <w:t>1</w:t>
            </w:r>
          </w:p>
        </w:tc>
        <w:tc>
          <w:tcPr>
            <w:tcW w:w="626" w:type="pct"/>
            <w:tcBorders>
              <w:top w:val="single" w:sz="12" w:space="0" w:color="auto"/>
            </w:tcBorders>
            <w:vAlign w:val="center"/>
          </w:tcPr>
          <w:p w14:paraId="61DB4E10" w14:textId="0EAF7F9D" w:rsidR="00F60654" w:rsidRPr="003433EA" w:rsidRDefault="00F60654" w:rsidP="00354F3C">
            <w:pPr>
              <w:pStyle w:val="affff5"/>
            </w:pPr>
            <w:r w:rsidRPr="003433EA">
              <w:rPr>
                <w:rStyle w:val="md-plain"/>
              </w:rPr>
              <w:t>是</w:t>
            </w:r>
          </w:p>
        </w:tc>
        <w:tc>
          <w:tcPr>
            <w:tcW w:w="875" w:type="pct"/>
            <w:tcBorders>
              <w:top w:val="single" w:sz="12" w:space="0" w:color="auto"/>
            </w:tcBorders>
            <w:vAlign w:val="center"/>
          </w:tcPr>
          <w:p w14:paraId="354E9FEB" w14:textId="7DBF6D8B" w:rsidR="00F60654" w:rsidRPr="003433EA" w:rsidRDefault="00F60654" w:rsidP="00354F3C">
            <w:pPr>
              <w:pStyle w:val="affff5"/>
            </w:pPr>
            <w:r w:rsidRPr="003433EA">
              <w:rPr>
                <w:rStyle w:val="md-plain"/>
              </w:rPr>
              <w:t>主键</w:t>
            </w:r>
          </w:p>
        </w:tc>
      </w:tr>
      <w:tr w:rsidR="00F60654" w14:paraId="0EA9AC00" w14:textId="77777777" w:rsidTr="003433EA">
        <w:tc>
          <w:tcPr>
            <w:tcW w:w="1131" w:type="pct"/>
            <w:vAlign w:val="center"/>
          </w:tcPr>
          <w:p w14:paraId="234C0305" w14:textId="33DA7797" w:rsidR="00F60654" w:rsidRPr="003433EA" w:rsidRDefault="00F60654" w:rsidP="00354F3C">
            <w:pPr>
              <w:pStyle w:val="affff5"/>
            </w:pPr>
            <w:proofErr w:type="spellStart"/>
            <w:r w:rsidRPr="003433EA">
              <w:rPr>
                <w:rStyle w:val="md-plain"/>
              </w:rPr>
              <w:t>ai_enabled</w:t>
            </w:r>
            <w:proofErr w:type="spellEnd"/>
          </w:p>
        </w:tc>
        <w:tc>
          <w:tcPr>
            <w:tcW w:w="626" w:type="pct"/>
            <w:vAlign w:val="center"/>
          </w:tcPr>
          <w:p w14:paraId="361C8BA4" w14:textId="5F2AACB4" w:rsidR="00F60654" w:rsidRPr="003433EA" w:rsidRDefault="00F60654" w:rsidP="00354F3C">
            <w:pPr>
              <w:pStyle w:val="affff5"/>
            </w:pPr>
            <w:r w:rsidRPr="003433EA">
              <w:rPr>
                <w:rStyle w:val="md-plain"/>
              </w:rPr>
              <w:t>Boolean</w:t>
            </w:r>
          </w:p>
        </w:tc>
        <w:tc>
          <w:tcPr>
            <w:tcW w:w="377" w:type="pct"/>
            <w:vAlign w:val="center"/>
          </w:tcPr>
          <w:p w14:paraId="0025EE98" w14:textId="77777777" w:rsidR="00F60654" w:rsidRPr="003433EA" w:rsidRDefault="00F60654" w:rsidP="00354F3C">
            <w:pPr>
              <w:pStyle w:val="affff5"/>
            </w:pPr>
          </w:p>
        </w:tc>
        <w:tc>
          <w:tcPr>
            <w:tcW w:w="1366" w:type="pct"/>
            <w:vAlign w:val="center"/>
          </w:tcPr>
          <w:p w14:paraId="4A3EF2CB" w14:textId="03304EDC" w:rsidR="00F60654" w:rsidRPr="003433EA" w:rsidRDefault="00F60654" w:rsidP="00354F3C">
            <w:pPr>
              <w:pStyle w:val="affff5"/>
            </w:pPr>
            <w:r w:rsidRPr="003433EA">
              <w:rPr>
                <w:rStyle w:val="md-plain"/>
              </w:rPr>
              <w:t>True</w:t>
            </w:r>
          </w:p>
        </w:tc>
        <w:tc>
          <w:tcPr>
            <w:tcW w:w="626" w:type="pct"/>
            <w:vAlign w:val="center"/>
          </w:tcPr>
          <w:p w14:paraId="6BF52AB7" w14:textId="6F4DFCC0" w:rsidR="00F60654" w:rsidRPr="003433EA" w:rsidRDefault="00F60654" w:rsidP="00354F3C">
            <w:pPr>
              <w:pStyle w:val="affff5"/>
            </w:pPr>
            <w:r w:rsidRPr="003433EA">
              <w:rPr>
                <w:rStyle w:val="md-plain"/>
              </w:rPr>
              <w:t>否</w:t>
            </w:r>
          </w:p>
        </w:tc>
        <w:tc>
          <w:tcPr>
            <w:tcW w:w="875" w:type="pct"/>
            <w:vAlign w:val="center"/>
          </w:tcPr>
          <w:p w14:paraId="377495F5" w14:textId="1DE63FC0" w:rsidR="00F60654" w:rsidRPr="003433EA" w:rsidRDefault="00F60654" w:rsidP="00354F3C">
            <w:pPr>
              <w:pStyle w:val="affff5"/>
            </w:pPr>
            <w:r w:rsidRPr="003433EA">
              <w:rPr>
                <w:rStyle w:val="md-plain"/>
              </w:rPr>
              <w:t>AI</w:t>
            </w:r>
            <w:r w:rsidRPr="003433EA">
              <w:rPr>
                <w:rStyle w:val="md-plain"/>
              </w:rPr>
              <w:t>开关</w:t>
            </w:r>
          </w:p>
        </w:tc>
      </w:tr>
      <w:tr w:rsidR="00F60654" w14:paraId="178F5C88" w14:textId="77777777" w:rsidTr="003433EA">
        <w:tc>
          <w:tcPr>
            <w:tcW w:w="1131" w:type="pct"/>
            <w:vAlign w:val="center"/>
          </w:tcPr>
          <w:p w14:paraId="1E38473B" w14:textId="252865D2" w:rsidR="00F60654" w:rsidRPr="003433EA" w:rsidRDefault="00F60654" w:rsidP="00354F3C">
            <w:pPr>
              <w:pStyle w:val="affff5"/>
            </w:pPr>
            <w:proofErr w:type="spellStart"/>
            <w:r w:rsidRPr="003433EA">
              <w:rPr>
                <w:rStyle w:val="md-plain"/>
              </w:rPr>
              <w:t>ai_daily_limit</w:t>
            </w:r>
            <w:proofErr w:type="spellEnd"/>
          </w:p>
        </w:tc>
        <w:tc>
          <w:tcPr>
            <w:tcW w:w="626" w:type="pct"/>
            <w:vAlign w:val="center"/>
          </w:tcPr>
          <w:p w14:paraId="701163FE" w14:textId="19D6DE31" w:rsidR="00F60654" w:rsidRPr="003433EA" w:rsidRDefault="00F60654" w:rsidP="00354F3C">
            <w:pPr>
              <w:pStyle w:val="affff5"/>
            </w:pPr>
            <w:r w:rsidRPr="003433EA">
              <w:rPr>
                <w:rStyle w:val="md-plain"/>
              </w:rPr>
              <w:t>Integer</w:t>
            </w:r>
          </w:p>
        </w:tc>
        <w:tc>
          <w:tcPr>
            <w:tcW w:w="377" w:type="pct"/>
            <w:vAlign w:val="center"/>
          </w:tcPr>
          <w:p w14:paraId="66360500" w14:textId="77777777" w:rsidR="00F60654" w:rsidRPr="003433EA" w:rsidRDefault="00F60654" w:rsidP="00354F3C">
            <w:pPr>
              <w:pStyle w:val="affff5"/>
            </w:pPr>
          </w:p>
        </w:tc>
        <w:tc>
          <w:tcPr>
            <w:tcW w:w="1366" w:type="pct"/>
            <w:vAlign w:val="center"/>
          </w:tcPr>
          <w:p w14:paraId="416AC969" w14:textId="6316BA6A" w:rsidR="00F60654" w:rsidRPr="003433EA" w:rsidRDefault="00F60654" w:rsidP="00354F3C">
            <w:pPr>
              <w:pStyle w:val="affff5"/>
            </w:pPr>
            <w:r w:rsidRPr="003433EA">
              <w:rPr>
                <w:rStyle w:val="md-plain"/>
              </w:rPr>
              <w:t>10</w:t>
            </w:r>
          </w:p>
        </w:tc>
        <w:tc>
          <w:tcPr>
            <w:tcW w:w="626" w:type="pct"/>
            <w:vAlign w:val="center"/>
          </w:tcPr>
          <w:p w14:paraId="38BD9703" w14:textId="79FA72AF" w:rsidR="00F60654" w:rsidRPr="003433EA" w:rsidRDefault="00F60654" w:rsidP="00354F3C">
            <w:pPr>
              <w:pStyle w:val="affff5"/>
            </w:pPr>
            <w:r w:rsidRPr="003433EA">
              <w:rPr>
                <w:rStyle w:val="md-plain"/>
              </w:rPr>
              <w:t>否</w:t>
            </w:r>
          </w:p>
        </w:tc>
        <w:tc>
          <w:tcPr>
            <w:tcW w:w="875" w:type="pct"/>
            <w:vAlign w:val="center"/>
          </w:tcPr>
          <w:p w14:paraId="5C572E12" w14:textId="180E9F49" w:rsidR="00F60654" w:rsidRPr="003433EA" w:rsidRDefault="00F60654" w:rsidP="00354F3C">
            <w:pPr>
              <w:pStyle w:val="affff5"/>
            </w:pPr>
            <w:r w:rsidRPr="003433EA">
              <w:rPr>
                <w:rStyle w:val="md-plain"/>
              </w:rPr>
              <w:t>每日调用限额</w:t>
            </w:r>
          </w:p>
        </w:tc>
      </w:tr>
      <w:tr w:rsidR="00F60654" w14:paraId="75D9CF0B" w14:textId="77777777" w:rsidTr="003433EA">
        <w:tc>
          <w:tcPr>
            <w:tcW w:w="1131" w:type="pct"/>
            <w:vAlign w:val="center"/>
          </w:tcPr>
          <w:p w14:paraId="71DD87C6" w14:textId="040162CE" w:rsidR="00F60654" w:rsidRPr="003433EA" w:rsidRDefault="00F60654" w:rsidP="00354F3C">
            <w:pPr>
              <w:pStyle w:val="affff5"/>
            </w:pPr>
            <w:proofErr w:type="spellStart"/>
            <w:r w:rsidRPr="003433EA">
              <w:rPr>
                <w:rStyle w:val="md-plain"/>
              </w:rPr>
              <w:t>ai_model</w:t>
            </w:r>
            <w:proofErr w:type="spellEnd"/>
          </w:p>
        </w:tc>
        <w:tc>
          <w:tcPr>
            <w:tcW w:w="626" w:type="pct"/>
            <w:vAlign w:val="center"/>
          </w:tcPr>
          <w:p w14:paraId="5AAEA3E0" w14:textId="44381D8D" w:rsidR="00F60654" w:rsidRPr="003433EA" w:rsidRDefault="00F60654" w:rsidP="00354F3C">
            <w:pPr>
              <w:pStyle w:val="affff5"/>
            </w:pPr>
            <w:r w:rsidRPr="003433EA">
              <w:rPr>
                <w:rStyle w:val="md-plain"/>
              </w:rPr>
              <w:t>varchar</w:t>
            </w:r>
          </w:p>
        </w:tc>
        <w:tc>
          <w:tcPr>
            <w:tcW w:w="377" w:type="pct"/>
            <w:vAlign w:val="center"/>
          </w:tcPr>
          <w:p w14:paraId="78D1A668" w14:textId="37D28436" w:rsidR="00F60654" w:rsidRPr="003433EA" w:rsidRDefault="00F60654" w:rsidP="00354F3C">
            <w:pPr>
              <w:pStyle w:val="affff5"/>
            </w:pPr>
            <w:r w:rsidRPr="003433EA">
              <w:rPr>
                <w:rStyle w:val="md-plain"/>
              </w:rPr>
              <w:t>50</w:t>
            </w:r>
          </w:p>
        </w:tc>
        <w:tc>
          <w:tcPr>
            <w:tcW w:w="1366" w:type="pct"/>
            <w:vAlign w:val="center"/>
          </w:tcPr>
          <w:p w14:paraId="1DE9E26A" w14:textId="2226EB3A" w:rsidR="00F60654" w:rsidRPr="003433EA" w:rsidRDefault="00F60654" w:rsidP="00354F3C">
            <w:pPr>
              <w:pStyle w:val="affff5"/>
            </w:pPr>
            <w:proofErr w:type="spellStart"/>
            <w:r w:rsidRPr="003433EA">
              <w:rPr>
                <w:rStyle w:val="md-plain"/>
              </w:rPr>
              <w:t>deepseek</w:t>
            </w:r>
            <w:proofErr w:type="spellEnd"/>
            <w:r w:rsidRPr="003433EA">
              <w:rPr>
                <w:rStyle w:val="md-plain"/>
              </w:rPr>
              <w:t>-chat</w:t>
            </w:r>
          </w:p>
        </w:tc>
        <w:tc>
          <w:tcPr>
            <w:tcW w:w="626" w:type="pct"/>
            <w:vAlign w:val="center"/>
          </w:tcPr>
          <w:p w14:paraId="309FAF16" w14:textId="4A1AE138" w:rsidR="00F60654" w:rsidRPr="003433EA" w:rsidRDefault="00F60654" w:rsidP="00354F3C">
            <w:pPr>
              <w:pStyle w:val="affff5"/>
            </w:pPr>
            <w:r w:rsidRPr="003433EA">
              <w:rPr>
                <w:rStyle w:val="md-plain"/>
              </w:rPr>
              <w:t>否</w:t>
            </w:r>
          </w:p>
        </w:tc>
        <w:tc>
          <w:tcPr>
            <w:tcW w:w="875" w:type="pct"/>
            <w:vAlign w:val="center"/>
          </w:tcPr>
          <w:p w14:paraId="790CA9C4" w14:textId="043EF052" w:rsidR="00F60654" w:rsidRPr="003433EA" w:rsidRDefault="00F60654" w:rsidP="00354F3C">
            <w:pPr>
              <w:pStyle w:val="affff5"/>
            </w:pPr>
            <w:r w:rsidRPr="003433EA">
              <w:rPr>
                <w:rStyle w:val="md-plain"/>
              </w:rPr>
              <w:t>AI</w:t>
            </w:r>
            <w:r w:rsidRPr="003433EA">
              <w:rPr>
                <w:rStyle w:val="md-plain"/>
              </w:rPr>
              <w:t>模型</w:t>
            </w:r>
          </w:p>
        </w:tc>
      </w:tr>
      <w:tr w:rsidR="00F60654" w14:paraId="7A965026" w14:textId="77777777" w:rsidTr="003433EA">
        <w:tc>
          <w:tcPr>
            <w:tcW w:w="1131" w:type="pct"/>
            <w:vAlign w:val="center"/>
          </w:tcPr>
          <w:p w14:paraId="3FE8C92A" w14:textId="7D963E7F" w:rsidR="00F60654" w:rsidRPr="003433EA" w:rsidRDefault="00F60654" w:rsidP="00354F3C">
            <w:pPr>
              <w:pStyle w:val="affff5"/>
            </w:pPr>
            <w:proofErr w:type="spellStart"/>
            <w:r w:rsidRPr="003433EA">
              <w:rPr>
                <w:rStyle w:val="md-plain"/>
              </w:rPr>
              <w:t>ai_api_key</w:t>
            </w:r>
            <w:proofErr w:type="spellEnd"/>
          </w:p>
        </w:tc>
        <w:tc>
          <w:tcPr>
            <w:tcW w:w="626" w:type="pct"/>
            <w:vAlign w:val="center"/>
          </w:tcPr>
          <w:p w14:paraId="607A26F3" w14:textId="07E87DA2" w:rsidR="00F60654" w:rsidRPr="003433EA" w:rsidRDefault="00F60654" w:rsidP="00354F3C">
            <w:pPr>
              <w:pStyle w:val="affff5"/>
            </w:pPr>
            <w:r w:rsidRPr="003433EA">
              <w:rPr>
                <w:rStyle w:val="md-plain"/>
              </w:rPr>
              <w:t>varchar</w:t>
            </w:r>
          </w:p>
        </w:tc>
        <w:tc>
          <w:tcPr>
            <w:tcW w:w="377" w:type="pct"/>
            <w:vAlign w:val="center"/>
          </w:tcPr>
          <w:p w14:paraId="4935182F" w14:textId="7D286E1D" w:rsidR="00F60654" w:rsidRPr="003433EA" w:rsidRDefault="00F60654" w:rsidP="00354F3C">
            <w:pPr>
              <w:pStyle w:val="affff5"/>
            </w:pPr>
            <w:r w:rsidRPr="003433EA">
              <w:rPr>
                <w:rStyle w:val="md-plain"/>
              </w:rPr>
              <w:t>255</w:t>
            </w:r>
          </w:p>
        </w:tc>
        <w:tc>
          <w:tcPr>
            <w:tcW w:w="1366" w:type="pct"/>
            <w:vAlign w:val="center"/>
          </w:tcPr>
          <w:p w14:paraId="14EDB019" w14:textId="77777777" w:rsidR="00F60654" w:rsidRPr="003433EA" w:rsidRDefault="00F60654" w:rsidP="00354F3C">
            <w:pPr>
              <w:pStyle w:val="affff5"/>
            </w:pPr>
          </w:p>
        </w:tc>
        <w:tc>
          <w:tcPr>
            <w:tcW w:w="626" w:type="pct"/>
            <w:vAlign w:val="center"/>
          </w:tcPr>
          <w:p w14:paraId="7D896D92" w14:textId="13154C91" w:rsidR="00F60654" w:rsidRPr="003433EA" w:rsidRDefault="00F60654" w:rsidP="00354F3C">
            <w:pPr>
              <w:pStyle w:val="affff5"/>
            </w:pPr>
            <w:r w:rsidRPr="003433EA">
              <w:rPr>
                <w:rStyle w:val="md-plain"/>
              </w:rPr>
              <w:t>否</w:t>
            </w:r>
          </w:p>
        </w:tc>
        <w:tc>
          <w:tcPr>
            <w:tcW w:w="875" w:type="pct"/>
            <w:vAlign w:val="center"/>
          </w:tcPr>
          <w:p w14:paraId="1C3D669D" w14:textId="33271E3C" w:rsidR="00F60654" w:rsidRPr="003433EA" w:rsidRDefault="00F60654" w:rsidP="00354F3C">
            <w:pPr>
              <w:pStyle w:val="affff5"/>
            </w:pPr>
            <w:r w:rsidRPr="003433EA">
              <w:rPr>
                <w:rStyle w:val="md-plain"/>
              </w:rPr>
              <w:t>接口密钥</w:t>
            </w:r>
          </w:p>
        </w:tc>
      </w:tr>
      <w:tr w:rsidR="00F60654" w14:paraId="74044AAD" w14:textId="77777777" w:rsidTr="003433EA">
        <w:tc>
          <w:tcPr>
            <w:tcW w:w="1131" w:type="pct"/>
            <w:vAlign w:val="center"/>
          </w:tcPr>
          <w:p w14:paraId="738DCE11" w14:textId="7EBFA92D" w:rsidR="00F60654" w:rsidRPr="003433EA" w:rsidRDefault="00F60654" w:rsidP="00354F3C">
            <w:pPr>
              <w:pStyle w:val="affff5"/>
            </w:pPr>
            <w:proofErr w:type="spellStart"/>
            <w:r w:rsidRPr="003433EA">
              <w:rPr>
                <w:rStyle w:val="md-plain"/>
              </w:rPr>
              <w:t>ai_api_base_url</w:t>
            </w:r>
            <w:proofErr w:type="spellEnd"/>
          </w:p>
        </w:tc>
        <w:tc>
          <w:tcPr>
            <w:tcW w:w="626" w:type="pct"/>
            <w:vAlign w:val="center"/>
          </w:tcPr>
          <w:p w14:paraId="22276394" w14:textId="19CA2B32" w:rsidR="00F60654" w:rsidRPr="003433EA" w:rsidRDefault="00F60654" w:rsidP="00354F3C">
            <w:pPr>
              <w:pStyle w:val="affff5"/>
            </w:pPr>
            <w:r w:rsidRPr="003433EA">
              <w:rPr>
                <w:rStyle w:val="md-plain"/>
              </w:rPr>
              <w:t>varchar</w:t>
            </w:r>
          </w:p>
        </w:tc>
        <w:tc>
          <w:tcPr>
            <w:tcW w:w="377" w:type="pct"/>
            <w:vAlign w:val="center"/>
          </w:tcPr>
          <w:p w14:paraId="5C23F2EA" w14:textId="7BE7DCC6" w:rsidR="00F60654" w:rsidRPr="003433EA" w:rsidRDefault="00F60654" w:rsidP="00354F3C">
            <w:pPr>
              <w:pStyle w:val="affff5"/>
            </w:pPr>
            <w:r w:rsidRPr="003433EA">
              <w:rPr>
                <w:rStyle w:val="md-plain"/>
              </w:rPr>
              <w:t>255</w:t>
            </w:r>
          </w:p>
        </w:tc>
        <w:tc>
          <w:tcPr>
            <w:tcW w:w="1366" w:type="pct"/>
            <w:vAlign w:val="center"/>
          </w:tcPr>
          <w:p w14:paraId="6A2AE627" w14:textId="6BA02B57" w:rsidR="00F60654" w:rsidRPr="003433EA" w:rsidRDefault="00F60654" w:rsidP="00354F3C">
            <w:pPr>
              <w:pStyle w:val="affff5"/>
            </w:pPr>
            <w:r w:rsidRPr="003433EA">
              <w:rPr>
                <w:rStyle w:val="md-plain"/>
              </w:rPr>
              <w:t>DEFAULT_BASE_URL</w:t>
            </w:r>
          </w:p>
        </w:tc>
        <w:tc>
          <w:tcPr>
            <w:tcW w:w="626" w:type="pct"/>
            <w:vAlign w:val="center"/>
          </w:tcPr>
          <w:p w14:paraId="0ACC5CA2" w14:textId="6ACB73ED" w:rsidR="00F60654" w:rsidRPr="003433EA" w:rsidRDefault="00F60654" w:rsidP="00354F3C">
            <w:pPr>
              <w:pStyle w:val="affff5"/>
            </w:pPr>
            <w:r w:rsidRPr="003433EA">
              <w:rPr>
                <w:rStyle w:val="md-plain"/>
              </w:rPr>
              <w:t>否</w:t>
            </w:r>
          </w:p>
        </w:tc>
        <w:tc>
          <w:tcPr>
            <w:tcW w:w="875" w:type="pct"/>
            <w:vAlign w:val="center"/>
          </w:tcPr>
          <w:p w14:paraId="5D0A6CFF" w14:textId="1A2B2FA7" w:rsidR="00F60654" w:rsidRPr="003433EA" w:rsidRDefault="00F60654" w:rsidP="00354F3C">
            <w:pPr>
              <w:pStyle w:val="affff5"/>
            </w:pPr>
            <w:r w:rsidRPr="003433EA">
              <w:rPr>
                <w:rStyle w:val="md-plain"/>
              </w:rPr>
              <w:t>接口地址</w:t>
            </w:r>
          </w:p>
        </w:tc>
      </w:tr>
      <w:tr w:rsidR="00F60654" w14:paraId="00386914" w14:textId="77777777" w:rsidTr="003433EA">
        <w:tc>
          <w:tcPr>
            <w:tcW w:w="1131" w:type="pct"/>
            <w:vAlign w:val="center"/>
          </w:tcPr>
          <w:p w14:paraId="63B1B918" w14:textId="05CFEA85" w:rsidR="00F60654" w:rsidRPr="003433EA" w:rsidRDefault="00F60654" w:rsidP="00354F3C">
            <w:pPr>
              <w:pStyle w:val="affff5"/>
            </w:pPr>
            <w:proofErr w:type="spellStart"/>
            <w:r w:rsidRPr="003433EA">
              <w:rPr>
                <w:rStyle w:val="md-plain"/>
              </w:rPr>
              <w:lastRenderedPageBreak/>
              <w:t>ai_prompt_template</w:t>
            </w:r>
            <w:proofErr w:type="spellEnd"/>
          </w:p>
        </w:tc>
        <w:tc>
          <w:tcPr>
            <w:tcW w:w="626" w:type="pct"/>
            <w:vAlign w:val="center"/>
          </w:tcPr>
          <w:p w14:paraId="3416BD70" w14:textId="1464A36C" w:rsidR="00F60654" w:rsidRPr="003433EA" w:rsidRDefault="00F60654" w:rsidP="00354F3C">
            <w:pPr>
              <w:pStyle w:val="affff5"/>
            </w:pPr>
            <w:r w:rsidRPr="003433EA">
              <w:rPr>
                <w:rStyle w:val="md-plain"/>
              </w:rPr>
              <w:t>Text</w:t>
            </w:r>
          </w:p>
        </w:tc>
        <w:tc>
          <w:tcPr>
            <w:tcW w:w="377" w:type="pct"/>
            <w:vAlign w:val="center"/>
          </w:tcPr>
          <w:p w14:paraId="676E44DB" w14:textId="77777777" w:rsidR="00F60654" w:rsidRPr="003433EA" w:rsidRDefault="00F60654" w:rsidP="00354F3C">
            <w:pPr>
              <w:pStyle w:val="affff5"/>
            </w:pPr>
          </w:p>
        </w:tc>
        <w:tc>
          <w:tcPr>
            <w:tcW w:w="1366" w:type="pct"/>
            <w:vAlign w:val="center"/>
          </w:tcPr>
          <w:p w14:paraId="0C54773A" w14:textId="77777777" w:rsidR="00F60654" w:rsidRPr="003433EA" w:rsidRDefault="00F60654" w:rsidP="00354F3C">
            <w:pPr>
              <w:pStyle w:val="affff5"/>
            </w:pPr>
          </w:p>
        </w:tc>
        <w:tc>
          <w:tcPr>
            <w:tcW w:w="626" w:type="pct"/>
            <w:vAlign w:val="center"/>
          </w:tcPr>
          <w:p w14:paraId="1F6EB49A" w14:textId="73DE1510" w:rsidR="00F60654" w:rsidRPr="003433EA" w:rsidRDefault="00F60654" w:rsidP="00354F3C">
            <w:pPr>
              <w:pStyle w:val="affff5"/>
            </w:pPr>
            <w:r w:rsidRPr="003433EA">
              <w:rPr>
                <w:rStyle w:val="md-plain"/>
              </w:rPr>
              <w:t>否</w:t>
            </w:r>
          </w:p>
        </w:tc>
        <w:tc>
          <w:tcPr>
            <w:tcW w:w="875" w:type="pct"/>
            <w:vAlign w:val="center"/>
          </w:tcPr>
          <w:p w14:paraId="75134B30" w14:textId="29DAF4CF" w:rsidR="00F60654" w:rsidRPr="003433EA" w:rsidRDefault="00F60654" w:rsidP="00354F3C">
            <w:pPr>
              <w:pStyle w:val="affff5"/>
            </w:pPr>
            <w:r w:rsidRPr="003433EA">
              <w:rPr>
                <w:rStyle w:val="md-plain"/>
              </w:rPr>
              <w:t>Prompt</w:t>
            </w:r>
            <w:r w:rsidRPr="003433EA">
              <w:rPr>
                <w:rStyle w:val="md-plain"/>
              </w:rPr>
              <w:t>模板</w:t>
            </w:r>
          </w:p>
        </w:tc>
      </w:tr>
      <w:tr w:rsidR="00F60654" w14:paraId="101AB2FE" w14:textId="77777777" w:rsidTr="003433EA">
        <w:tc>
          <w:tcPr>
            <w:tcW w:w="1131" w:type="pct"/>
            <w:vAlign w:val="center"/>
          </w:tcPr>
          <w:p w14:paraId="0F23C277" w14:textId="4FEE758D" w:rsidR="00F60654" w:rsidRPr="003433EA" w:rsidRDefault="00F60654" w:rsidP="00354F3C">
            <w:pPr>
              <w:pStyle w:val="affff5"/>
            </w:pPr>
            <w:r w:rsidRPr="003433EA">
              <w:rPr>
                <w:rStyle w:val="md-plain"/>
              </w:rPr>
              <w:t>announcement</w:t>
            </w:r>
          </w:p>
        </w:tc>
        <w:tc>
          <w:tcPr>
            <w:tcW w:w="626" w:type="pct"/>
            <w:vAlign w:val="center"/>
          </w:tcPr>
          <w:p w14:paraId="69E80A6C" w14:textId="0A207F96" w:rsidR="00F60654" w:rsidRPr="003433EA" w:rsidRDefault="00F60654" w:rsidP="00354F3C">
            <w:pPr>
              <w:pStyle w:val="affff5"/>
            </w:pPr>
            <w:r w:rsidRPr="003433EA">
              <w:rPr>
                <w:rStyle w:val="md-plain"/>
              </w:rPr>
              <w:t>Text</w:t>
            </w:r>
          </w:p>
        </w:tc>
        <w:tc>
          <w:tcPr>
            <w:tcW w:w="377" w:type="pct"/>
            <w:vAlign w:val="center"/>
          </w:tcPr>
          <w:p w14:paraId="05E4CC7A" w14:textId="77777777" w:rsidR="00F60654" w:rsidRPr="003433EA" w:rsidRDefault="00F60654" w:rsidP="00354F3C">
            <w:pPr>
              <w:pStyle w:val="affff5"/>
            </w:pPr>
          </w:p>
        </w:tc>
        <w:tc>
          <w:tcPr>
            <w:tcW w:w="1366" w:type="pct"/>
            <w:vAlign w:val="center"/>
          </w:tcPr>
          <w:p w14:paraId="358517F2" w14:textId="77777777" w:rsidR="00F60654" w:rsidRPr="003433EA" w:rsidRDefault="00F60654" w:rsidP="00354F3C">
            <w:pPr>
              <w:pStyle w:val="affff5"/>
            </w:pPr>
          </w:p>
        </w:tc>
        <w:tc>
          <w:tcPr>
            <w:tcW w:w="626" w:type="pct"/>
            <w:vAlign w:val="center"/>
          </w:tcPr>
          <w:p w14:paraId="4DF47E86" w14:textId="1BCB5D69" w:rsidR="00F60654" w:rsidRPr="003433EA" w:rsidRDefault="00F60654" w:rsidP="00354F3C">
            <w:pPr>
              <w:pStyle w:val="affff5"/>
            </w:pPr>
            <w:r w:rsidRPr="003433EA">
              <w:rPr>
                <w:rStyle w:val="md-plain"/>
              </w:rPr>
              <w:t>否</w:t>
            </w:r>
          </w:p>
        </w:tc>
        <w:tc>
          <w:tcPr>
            <w:tcW w:w="875" w:type="pct"/>
            <w:vAlign w:val="center"/>
          </w:tcPr>
          <w:p w14:paraId="37A6ABD4" w14:textId="63CB364C" w:rsidR="00F60654" w:rsidRPr="003433EA" w:rsidRDefault="00F60654" w:rsidP="00354F3C">
            <w:pPr>
              <w:pStyle w:val="affff5"/>
            </w:pPr>
            <w:r w:rsidRPr="003433EA">
              <w:rPr>
                <w:rStyle w:val="md-plain"/>
              </w:rPr>
              <w:t>系统公告</w:t>
            </w:r>
          </w:p>
        </w:tc>
      </w:tr>
      <w:tr w:rsidR="00A71B27" w14:paraId="45E7172C" w14:textId="77777777" w:rsidTr="003433EA">
        <w:tc>
          <w:tcPr>
            <w:tcW w:w="1131" w:type="pct"/>
            <w:tcBorders>
              <w:bottom w:val="single" w:sz="12" w:space="0" w:color="auto"/>
            </w:tcBorders>
            <w:vAlign w:val="center"/>
          </w:tcPr>
          <w:p w14:paraId="6B517EFB" w14:textId="05EEE172" w:rsidR="00F60654" w:rsidRPr="003433EA" w:rsidRDefault="00F60654" w:rsidP="00354F3C">
            <w:pPr>
              <w:pStyle w:val="affff5"/>
            </w:pPr>
            <w:proofErr w:type="spellStart"/>
            <w:r w:rsidRPr="003433EA">
              <w:rPr>
                <w:rStyle w:val="md-plain"/>
              </w:rPr>
              <w:t>updated_at</w:t>
            </w:r>
            <w:proofErr w:type="spellEnd"/>
          </w:p>
        </w:tc>
        <w:tc>
          <w:tcPr>
            <w:tcW w:w="626" w:type="pct"/>
            <w:tcBorders>
              <w:bottom w:val="single" w:sz="12" w:space="0" w:color="auto"/>
            </w:tcBorders>
            <w:vAlign w:val="center"/>
          </w:tcPr>
          <w:p w14:paraId="308152AE" w14:textId="384B921B" w:rsidR="00F60654" w:rsidRPr="003433EA" w:rsidRDefault="00F60654" w:rsidP="00354F3C">
            <w:pPr>
              <w:pStyle w:val="affff5"/>
            </w:pPr>
            <w:proofErr w:type="spellStart"/>
            <w:r w:rsidRPr="003433EA">
              <w:rPr>
                <w:rStyle w:val="md-plain"/>
              </w:rPr>
              <w:t>DateTime</w:t>
            </w:r>
            <w:proofErr w:type="spellEnd"/>
          </w:p>
        </w:tc>
        <w:tc>
          <w:tcPr>
            <w:tcW w:w="377" w:type="pct"/>
            <w:tcBorders>
              <w:bottom w:val="single" w:sz="12" w:space="0" w:color="auto"/>
            </w:tcBorders>
            <w:vAlign w:val="center"/>
          </w:tcPr>
          <w:p w14:paraId="6C4D9B79" w14:textId="77777777" w:rsidR="00F60654" w:rsidRPr="003433EA" w:rsidRDefault="00F60654" w:rsidP="00354F3C">
            <w:pPr>
              <w:pStyle w:val="affff5"/>
            </w:pPr>
          </w:p>
        </w:tc>
        <w:tc>
          <w:tcPr>
            <w:tcW w:w="1366" w:type="pct"/>
            <w:tcBorders>
              <w:bottom w:val="single" w:sz="12" w:space="0" w:color="auto"/>
            </w:tcBorders>
            <w:vAlign w:val="center"/>
          </w:tcPr>
          <w:p w14:paraId="78526EFC" w14:textId="4630D86B" w:rsidR="00F60654" w:rsidRPr="003433EA" w:rsidRDefault="00F60654" w:rsidP="00354F3C">
            <w:pPr>
              <w:pStyle w:val="affff5"/>
            </w:pPr>
            <w:proofErr w:type="spellStart"/>
            <w:r w:rsidRPr="003433EA">
              <w:rPr>
                <w:rStyle w:val="md-plain"/>
              </w:rPr>
              <w:t>datetime.now</w:t>
            </w:r>
            <w:proofErr w:type="spellEnd"/>
          </w:p>
        </w:tc>
        <w:tc>
          <w:tcPr>
            <w:tcW w:w="626" w:type="pct"/>
            <w:tcBorders>
              <w:bottom w:val="single" w:sz="12" w:space="0" w:color="auto"/>
            </w:tcBorders>
            <w:vAlign w:val="center"/>
          </w:tcPr>
          <w:p w14:paraId="0D78A778" w14:textId="5AEB6D11" w:rsidR="00F60654" w:rsidRPr="003433EA" w:rsidRDefault="00F60654" w:rsidP="00354F3C">
            <w:pPr>
              <w:pStyle w:val="affff5"/>
            </w:pPr>
            <w:r w:rsidRPr="003433EA">
              <w:rPr>
                <w:rStyle w:val="md-plain"/>
              </w:rPr>
              <w:t>否</w:t>
            </w:r>
          </w:p>
        </w:tc>
        <w:tc>
          <w:tcPr>
            <w:tcW w:w="875" w:type="pct"/>
            <w:tcBorders>
              <w:bottom w:val="single" w:sz="12" w:space="0" w:color="auto"/>
            </w:tcBorders>
            <w:vAlign w:val="center"/>
          </w:tcPr>
          <w:p w14:paraId="68BD6C0D" w14:textId="14C40A1B" w:rsidR="00F60654" w:rsidRPr="003433EA" w:rsidRDefault="00F60654" w:rsidP="00354F3C">
            <w:pPr>
              <w:pStyle w:val="affff5"/>
            </w:pPr>
            <w:r w:rsidRPr="003433EA">
              <w:rPr>
                <w:rStyle w:val="md-plain"/>
              </w:rPr>
              <w:t>更新时间</w:t>
            </w:r>
          </w:p>
        </w:tc>
      </w:tr>
    </w:tbl>
    <w:p w14:paraId="2A5F184D" w14:textId="77777777" w:rsidR="00F60654" w:rsidRDefault="00F60654" w:rsidP="00354F3C">
      <w:pPr>
        <w:pStyle w:val="affff1"/>
        <w:ind w:firstLine="480"/>
      </w:pPr>
    </w:p>
    <w:p w14:paraId="359CE5E5" w14:textId="52537D6D" w:rsidR="009A50C4" w:rsidRDefault="009A50C4" w:rsidP="00354F3C">
      <w:pPr>
        <w:pStyle w:val="affff1"/>
        <w:ind w:firstLine="480"/>
      </w:pPr>
      <w:r>
        <w:rPr>
          <w:rFonts w:hint="eastAsia"/>
        </w:rPr>
        <w:t>（</w:t>
      </w:r>
      <w:r>
        <w:rPr>
          <w:rFonts w:hint="eastAsia"/>
        </w:rPr>
        <w:t>6</w:t>
      </w:r>
      <w:r>
        <w:rPr>
          <w:rFonts w:hint="eastAsia"/>
        </w:rPr>
        <w:t>）</w:t>
      </w:r>
      <w:r>
        <w:rPr>
          <w:rFonts w:hint="eastAsia"/>
        </w:rPr>
        <w:t>AI</w:t>
      </w:r>
      <w:r>
        <w:rPr>
          <w:rFonts w:hint="eastAsia"/>
        </w:rPr>
        <w:t>建议记录表（</w:t>
      </w:r>
      <w:proofErr w:type="spellStart"/>
      <w:r>
        <w:rPr>
          <w:rFonts w:hint="eastAsia"/>
        </w:rPr>
        <w:t>ai_suggestions</w:t>
      </w:r>
      <w:proofErr w:type="spellEnd"/>
      <w:r>
        <w:rPr>
          <w:rFonts w:hint="eastAsia"/>
        </w:rPr>
        <w:t>）</w:t>
      </w:r>
    </w:p>
    <w:p w14:paraId="42E7BB2F" w14:textId="38951629" w:rsidR="009A50C4" w:rsidRDefault="009A50C4" w:rsidP="00354F3C">
      <w:pPr>
        <w:pStyle w:val="affff1"/>
        <w:ind w:firstLine="480"/>
      </w:pPr>
      <w:r>
        <w:rPr>
          <w:rFonts w:hint="eastAsia"/>
        </w:rPr>
        <w:t>AI</w:t>
      </w:r>
      <w:r>
        <w:rPr>
          <w:rFonts w:hint="eastAsia"/>
        </w:rPr>
        <w:t>建议记录表主要用于保存用户</w:t>
      </w:r>
      <w:r>
        <w:rPr>
          <w:rFonts w:hint="eastAsia"/>
        </w:rPr>
        <w:t>AI</w:t>
      </w:r>
      <w:r>
        <w:rPr>
          <w:rFonts w:hint="eastAsia"/>
        </w:rPr>
        <w:t>调用历史信息，由主键、用户编号、调用类型、</w:t>
      </w:r>
      <w:r>
        <w:rPr>
          <w:rFonts w:hint="eastAsia"/>
        </w:rPr>
        <w:t>Prompt</w:t>
      </w:r>
      <w:r>
        <w:rPr>
          <w:rFonts w:hint="eastAsia"/>
        </w:rPr>
        <w:t>内容、返回内容、模型名称、</w:t>
      </w:r>
      <w:r>
        <w:rPr>
          <w:rFonts w:hint="eastAsia"/>
        </w:rPr>
        <w:t>Token</w:t>
      </w:r>
      <w:r>
        <w:rPr>
          <w:rFonts w:hint="eastAsia"/>
        </w:rPr>
        <w:t>消耗、响应时长和创建时间等字段组成，具体设计如表</w:t>
      </w:r>
      <w:r>
        <w:rPr>
          <w:rFonts w:hint="eastAsia"/>
        </w:rPr>
        <w:t>4-6</w:t>
      </w:r>
      <w:r>
        <w:rPr>
          <w:rFonts w:hint="eastAsia"/>
        </w:rPr>
        <w:t>所示。</w:t>
      </w:r>
    </w:p>
    <w:p w14:paraId="24D49231" w14:textId="28A0630D" w:rsidR="003433EA" w:rsidRPr="003433EA" w:rsidRDefault="003433EA" w:rsidP="00273334">
      <w:pPr>
        <w:pStyle w:val="a9"/>
        <w:rPr>
          <w:rFonts w:cs="Times New Roman"/>
        </w:rPr>
      </w:pPr>
      <w:r>
        <w:rPr>
          <w:rFonts w:hint="eastAsia"/>
        </w:rPr>
        <w:t>表</w:t>
      </w:r>
      <w:r>
        <w:rPr>
          <w:rFonts w:hint="eastAsia"/>
        </w:rPr>
        <w:t xml:space="preserve"> </w:t>
      </w:r>
      <w:r w:rsidR="0046323F">
        <w:fldChar w:fldCharType="begin"/>
      </w:r>
      <w:r w:rsidR="0046323F">
        <w:instrText xml:space="preserve"> </w:instrText>
      </w:r>
      <w:r w:rsidR="0046323F">
        <w:rPr>
          <w:rFonts w:hint="eastAsia"/>
        </w:rPr>
        <w:instrText>STYLEREF 1 \s</w:instrText>
      </w:r>
      <w:r w:rsidR="0046323F">
        <w:instrText xml:space="preserve"> </w:instrText>
      </w:r>
      <w:r w:rsidR="0046323F">
        <w:fldChar w:fldCharType="separate"/>
      </w:r>
      <w:r w:rsidR="0046323F">
        <w:rPr>
          <w:noProof/>
        </w:rPr>
        <w:t>4</w:t>
      </w:r>
      <w:r w:rsidR="0046323F">
        <w:fldChar w:fldCharType="end"/>
      </w:r>
      <w:r w:rsidR="0046323F">
        <w:noBreakHyphen/>
      </w:r>
      <w:r w:rsidR="0046323F">
        <w:fldChar w:fldCharType="begin"/>
      </w:r>
      <w:r w:rsidR="0046323F">
        <w:instrText xml:space="preserve"> </w:instrText>
      </w:r>
      <w:r w:rsidR="0046323F">
        <w:rPr>
          <w:rFonts w:hint="eastAsia"/>
        </w:rPr>
        <w:instrText xml:space="preserve">SEQ </w:instrText>
      </w:r>
      <w:r w:rsidR="0046323F">
        <w:rPr>
          <w:rFonts w:hint="eastAsia"/>
        </w:rPr>
        <w:instrText>表</w:instrText>
      </w:r>
      <w:r w:rsidR="0046323F">
        <w:rPr>
          <w:rFonts w:hint="eastAsia"/>
        </w:rPr>
        <w:instrText xml:space="preserve"> \* ARABIC \s 1</w:instrText>
      </w:r>
      <w:r w:rsidR="0046323F">
        <w:instrText xml:space="preserve"> </w:instrText>
      </w:r>
      <w:r w:rsidR="0046323F">
        <w:fldChar w:fldCharType="separate"/>
      </w:r>
      <w:r w:rsidR="0046323F">
        <w:rPr>
          <w:noProof/>
        </w:rPr>
        <w:t>6</w:t>
      </w:r>
      <w:r w:rsidR="0046323F">
        <w:fldChar w:fldCharType="end"/>
      </w:r>
      <w:r w:rsidR="00284BBA">
        <w:rPr>
          <w:rFonts w:hint="eastAsia"/>
        </w:rPr>
        <w:t xml:space="preserve"> </w:t>
      </w:r>
      <w:r w:rsidRPr="003433EA">
        <w:rPr>
          <w:rFonts w:cs="Times New Roman"/>
        </w:rPr>
        <w:t>AI</w:t>
      </w:r>
      <w:r w:rsidRPr="003433EA">
        <w:rPr>
          <w:rFonts w:hint="eastAsia"/>
        </w:rPr>
        <w:t>建议记录表</w:t>
      </w:r>
      <w:r w:rsidRPr="003433EA">
        <w:rPr>
          <w:rFonts w:cs="Times New Roman"/>
        </w:rPr>
        <w:t>(</w:t>
      </w:r>
      <w:proofErr w:type="spellStart"/>
      <w:r w:rsidRPr="003433EA">
        <w:rPr>
          <w:rFonts w:cs="Times New Roman"/>
        </w:rPr>
        <w:t>ai_suggestions</w:t>
      </w:r>
      <w:proofErr w:type="spellEnd"/>
      <w:r w:rsidRPr="003433EA">
        <w:rPr>
          <w:rFonts w:cs="Times New Roman"/>
        </w:rPr>
        <w:t>)</w:t>
      </w: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0"/>
        <w:gridCol w:w="1283"/>
        <w:gridCol w:w="759"/>
        <w:gridCol w:w="1807"/>
        <w:gridCol w:w="1282"/>
        <w:gridCol w:w="1609"/>
      </w:tblGrid>
      <w:tr w:rsidR="00A71B27" w14:paraId="357F46B7" w14:textId="77777777" w:rsidTr="003433EA">
        <w:tc>
          <w:tcPr>
            <w:tcW w:w="1284" w:type="pct"/>
            <w:tcBorders>
              <w:top w:val="single" w:sz="12" w:space="0" w:color="auto"/>
              <w:bottom w:val="single" w:sz="12" w:space="0" w:color="auto"/>
            </w:tcBorders>
            <w:vAlign w:val="center"/>
          </w:tcPr>
          <w:p w14:paraId="008B2076" w14:textId="4D5AD3D7" w:rsidR="00A71B27" w:rsidRPr="003433EA" w:rsidRDefault="00A71B27" w:rsidP="00354F3C">
            <w:pPr>
              <w:pStyle w:val="affff5"/>
            </w:pPr>
            <w:r w:rsidRPr="003433EA">
              <w:rPr>
                <w:rStyle w:val="md-plain"/>
              </w:rPr>
              <w:t>字段名称</w:t>
            </w:r>
          </w:p>
        </w:tc>
        <w:tc>
          <w:tcPr>
            <w:tcW w:w="707" w:type="pct"/>
            <w:tcBorders>
              <w:top w:val="single" w:sz="12" w:space="0" w:color="auto"/>
              <w:bottom w:val="single" w:sz="12" w:space="0" w:color="auto"/>
            </w:tcBorders>
            <w:vAlign w:val="center"/>
          </w:tcPr>
          <w:p w14:paraId="74690171" w14:textId="307DC370" w:rsidR="00A71B27" w:rsidRPr="003433EA" w:rsidRDefault="00A71B27" w:rsidP="00354F3C">
            <w:pPr>
              <w:pStyle w:val="affff5"/>
            </w:pPr>
            <w:r w:rsidRPr="003433EA">
              <w:rPr>
                <w:rStyle w:val="md-plain"/>
              </w:rPr>
              <w:t>数据类型</w:t>
            </w:r>
          </w:p>
        </w:tc>
        <w:tc>
          <w:tcPr>
            <w:tcW w:w="418" w:type="pct"/>
            <w:tcBorders>
              <w:top w:val="single" w:sz="12" w:space="0" w:color="auto"/>
              <w:bottom w:val="single" w:sz="12" w:space="0" w:color="auto"/>
            </w:tcBorders>
            <w:vAlign w:val="center"/>
          </w:tcPr>
          <w:p w14:paraId="7B693D31" w14:textId="63BF5B7A" w:rsidR="00A71B27" w:rsidRPr="003433EA" w:rsidRDefault="00A71B27" w:rsidP="00354F3C">
            <w:pPr>
              <w:pStyle w:val="affff5"/>
            </w:pPr>
            <w:r w:rsidRPr="003433EA">
              <w:rPr>
                <w:rStyle w:val="md-plain"/>
              </w:rPr>
              <w:t>长度</w:t>
            </w:r>
          </w:p>
        </w:tc>
        <w:tc>
          <w:tcPr>
            <w:tcW w:w="996" w:type="pct"/>
            <w:tcBorders>
              <w:top w:val="single" w:sz="12" w:space="0" w:color="auto"/>
              <w:bottom w:val="single" w:sz="12" w:space="0" w:color="auto"/>
            </w:tcBorders>
            <w:vAlign w:val="center"/>
          </w:tcPr>
          <w:p w14:paraId="0F5D70D2" w14:textId="3F255593" w:rsidR="00A71B27" w:rsidRPr="003433EA" w:rsidRDefault="00A71B27" w:rsidP="00354F3C">
            <w:pPr>
              <w:pStyle w:val="affff5"/>
            </w:pPr>
            <w:r w:rsidRPr="003433EA">
              <w:rPr>
                <w:rStyle w:val="md-plain"/>
              </w:rPr>
              <w:t>默认值</w:t>
            </w:r>
          </w:p>
        </w:tc>
        <w:tc>
          <w:tcPr>
            <w:tcW w:w="707" w:type="pct"/>
            <w:tcBorders>
              <w:top w:val="single" w:sz="12" w:space="0" w:color="auto"/>
              <w:bottom w:val="single" w:sz="12" w:space="0" w:color="auto"/>
            </w:tcBorders>
            <w:vAlign w:val="center"/>
          </w:tcPr>
          <w:p w14:paraId="0EBDF10C" w14:textId="1650C4B8" w:rsidR="00A71B27" w:rsidRPr="003433EA" w:rsidRDefault="00A71B27" w:rsidP="00354F3C">
            <w:pPr>
              <w:pStyle w:val="affff5"/>
            </w:pPr>
            <w:r w:rsidRPr="003433EA">
              <w:rPr>
                <w:rStyle w:val="md-plain"/>
              </w:rPr>
              <w:t>是否主键</w:t>
            </w:r>
          </w:p>
        </w:tc>
        <w:tc>
          <w:tcPr>
            <w:tcW w:w="887" w:type="pct"/>
            <w:tcBorders>
              <w:top w:val="single" w:sz="12" w:space="0" w:color="auto"/>
              <w:bottom w:val="single" w:sz="12" w:space="0" w:color="auto"/>
            </w:tcBorders>
            <w:vAlign w:val="center"/>
          </w:tcPr>
          <w:p w14:paraId="27D51B26" w14:textId="339771EE" w:rsidR="00A71B27" w:rsidRPr="003433EA" w:rsidRDefault="00A71B27" w:rsidP="00354F3C">
            <w:pPr>
              <w:pStyle w:val="affff5"/>
            </w:pPr>
            <w:r w:rsidRPr="003433EA">
              <w:rPr>
                <w:rStyle w:val="md-plain"/>
              </w:rPr>
              <w:t>字段说明</w:t>
            </w:r>
          </w:p>
        </w:tc>
      </w:tr>
      <w:tr w:rsidR="00A71B27" w14:paraId="5232B1C4" w14:textId="77777777" w:rsidTr="003433EA">
        <w:tc>
          <w:tcPr>
            <w:tcW w:w="1284" w:type="pct"/>
            <w:tcBorders>
              <w:top w:val="single" w:sz="12" w:space="0" w:color="auto"/>
            </w:tcBorders>
            <w:vAlign w:val="center"/>
          </w:tcPr>
          <w:p w14:paraId="6EC8A003" w14:textId="53FA7BF2" w:rsidR="00A71B27" w:rsidRPr="003433EA" w:rsidRDefault="00A71B27" w:rsidP="00354F3C">
            <w:pPr>
              <w:pStyle w:val="affff5"/>
            </w:pPr>
            <w:r w:rsidRPr="003433EA">
              <w:rPr>
                <w:rStyle w:val="md-plain"/>
              </w:rPr>
              <w:t>id</w:t>
            </w:r>
          </w:p>
        </w:tc>
        <w:tc>
          <w:tcPr>
            <w:tcW w:w="707" w:type="pct"/>
            <w:tcBorders>
              <w:top w:val="single" w:sz="12" w:space="0" w:color="auto"/>
            </w:tcBorders>
            <w:vAlign w:val="center"/>
          </w:tcPr>
          <w:p w14:paraId="21AF8283" w14:textId="4B71CD81" w:rsidR="00A71B27" w:rsidRPr="003433EA" w:rsidRDefault="00A71B27" w:rsidP="00354F3C">
            <w:pPr>
              <w:pStyle w:val="affff5"/>
            </w:pPr>
            <w:r w:rsidRPr="003433EA">
              <w:rPr>
                <w:rStyle w:val="md-plain"/>
              </w:rPr>
              <w:t>Integer</w:t>
            </w:r>
          </w:p>
        </w:tc>
        <w:tc>
          <w:tcPr>
            <w:tcW w:w="418" w:type="pct"/>
            <w:tcBorders>
              <w:top w:val="single" w:sz="12" w:space="0" w:color="auto"/>
            </w:tcBorders>
            <w:vAlign w:val="center"/>
          </w:tcPr>
          <w:p w14:paraId="652E92F6" w14:textId="77777777" w:rsidR="00A71B27" w:rsidRPr="003433EA" w:rsidRDefault="00A71B27" w:rsidP="00354F3C">
            <w:pPr>
              <w:pStyle w:val="affff5"/>
            </w:pPr>
          </w:p>
        </w:tc>
        <w:tc>
          <w:tcPr>
            <w:tcW w:w="996" w:type="pct"/>
            <w:tcBorders>
              <w:top w:val="single" w:sz="12" w:space="0" w:color="auto"/>
            </w:tcBorders>
            <w:vAlign w:val="center"/>
          </w:tcPr>
          <w:p w14:paraId="46C8CA1F" w14:textId="77777777" w:rsidR="00A71B27" w:rsidRPr="003433EA" w:rsidRDefault="00A71B27" w:rsidP="00354F3C">
            <w:pPr>
              <w:pStyle w:val="affff5"/>
            </w:pPr>
          </w:p>
        </w:tc>
        <w:tc>
          <w:tcPr>
            <w:tcW w:w="707" w:type="pct"/>
            <w:tcBorders>
              <w:top w:val="single" w:sz="12" w:space="0" w:color="auto"/>
            </w:tcBorders>
            <w:vAlign w:val="center"/>
          </w:tcPr>
          <w:p w14:paraId="1FFEF08A" w14:textId="67E5987D" w:rsidR="00A71B27" w:rsidRPr="003433EA" w:rsidRDefault="00A71B27" w:rsidP="00354F3C">
            <w:pPr>
              <w:pStyle w:val="affff5"/>
            </w:pPr>
            <w:r w:rsidRPr="003433EA">
              <w:rPr>
                <w:rStyle w:val="md-plain"/>
              </w:rPr>
              <w:t>是</w:t>
            </w:r>
          </w:p>
        </w:tc>
        <w:tc>
          <w:tcPr>
            <w:tcW w:w="887" w:type="pct"/>
            <w:tcBorders>
              <w:top w:val="single" w:sz="12" w:space="0" w:color="auto"/>
            </w:tcBorders>
            <w:vAlign w:val="center"/>
          </w:tcPr>
          <w:p w14:paraId="125E997B" w14:textId="6E17F050" w:rsidR="00A71B27" w:rsidRPr="003433EA" w:rsidRDefault="00A71B27" w:rsidP="00354F3C">
            <w:pPr>
              <w:pStyle w:val="affff5"/>
            </w:pPr>
            <w:r w:rsidRPr="003433EA">
              <w:rPr>
                <w:rStyle w:val="md-plain"/>
              </w:rPr>
              <w:t>主键</w:t>
            </w:r>
          </w:p>
        </w:tc>
      </w:tr>
      <w:tr w:rsidR="00A71B27" w14:paraId="4E570FAD" w14:textId="77777777" w:rsidTr="003433EA">
        <w:tc>
          <w:tcPr>
            <w:tcW w:w="1284" w:type="pct"/>
            <w:vAlign w:val="center"/>
          </w:tcPr>
          <w:p w14:paraId="7DDA7AE0" w14:textId="276B2566" w:rsidR="00A71B27" w:rsidRPr="003433EA" w:rsidRDefault="00A71B27" w:rsidP="00354F3C">
            <w:pPr>
              <w:pStyle w:val="affff5"/>
            </w:pPr>
            <w:proofErr w:type="spellStart"/>
            <w:r w:rsidRPr="003433EA">
              <w:rPr>
                <w:rStyle w:val="md-plain"/>
              </w:rPr>
              <w:t>user_id</w:t>
            </w:r>
            <w:proofErr w:type="spellEnd"/>
          </w:p>
        </w:tc>
        <w:tc>
          <w:tcPr>
            <w:tcW w:w="707" w:type="pct"/>
            <w:vAlign w:val="center"/>
          </w:tcPr>
          <w:p w14:paraId="41A8D8F0" w14:textId="5486891A" w:rsidR="00A71B27" w:rsidRPr="003433EA" w:rsidRDefault="00A71B27" w:rsidP="00354F3C">
            <w:pPr>
              <w:pStyle w:val="affff5"/>
            </w:pPr>
            <w:r w:rsidRPr="003433EA">
              <w:rPr>
                <w:rStyle w:val="md-plain"/>
              </w:rPr>
              <w:t>Integer</w:t>
            </w:r>
          </w:p>
        </w:tc>
        <w:tc>
          <w:tcPr>
            <w:tcW w:w="418" w:type="pct"/>
            <w:vAlign w:val="center"/>
          </w:tcPr>
          <w:p w14:paraId="059748E1" w14:textId="77777777" w:rsidR="00A71B27" w:rsidRPr="003433EA" w:rsidRDefault="00A71B27" w:rsidP="00354F3C">
            <w:pPr>
              <w:pStyle w:val="affff5"/>
            </w:pPr>
          </w:p>
        </w:tc>
        <w:tc>
          <w:tcPr>
            <w:tcW w:w="996" w:type="pct"/>
            <w:vAlign w:val="center"/>
          </w:tcPr>
          <w:p w14:paraId="17D3A37A" w14:textId="77777777" w:rsidR="00A71B27" w:rsidRPr="003433EA" w:rsidRDefault="00A71B27" w:rsidP="00354F3C">
            <w:pPr>
              <w:pStyle w:val="affff5"/>
            </w:pPr>
          </w:p>
        </w:tc>
        <w:tc>
          <w:tcPr>
            <w:tcW w:w="707" w:type="pct"/>
            <w:vAlign w:val="center"/>
          </w:tcPr>
          <w:p w14:paraId="2D333A97" w14:textId="48469C7C" w:rsidR="00A71B27" w:rsidRPr="003433EA" w:rsidRDefault="00A71B27" w:rsidP="00354F3C">
            <w:pPr>
              <w:pStyle w:val="affff5"/>
            </w:pPr>
            <w:r w:rsidRPr="003433EA">
              <w:rPr>
                <w:rStyle w:val="md-plain"/>
              </w:rPr>
              <w:t>否</w:t>
            </w:r>
          </w:p>
        </w:tc>
        <w:tc>
          <w:tcPr>
            <w:tcW w:w="887" w:type="pct"/>
            <w:vAlign w:val="center"/>
          </w:tcPr>
          <w:p w14:paraId="215B8055" w14:textId="57EE2C6B" w:rsidR="00A71B27" w:rsidRPr="003433EA" w:rsidRDefault="00A71B27" w:rsidP="00354F3C">
            <w:pPr>
              <w:pStyle w:val="affff5"/>
            </w:pPr>
            <w:r w:rsidRPr="003433EA">
              <w:rPr>
                <w:rStyle w:val="md-plain"/>
              </w:rPr>
              <w:t>用户</w:t>
            </w:r>
            <w:r w:rsidRPr="003433EA">
              <w:rPr>
                <w:rStyle w:val="md-plain"/>
              </w:rPr>
              <w:t>ID</w:t>
            </w:r>
          </w:p>
        </w:tc>
      </w:tr>
      <w:tr w:rsidR="00A71B27" w14:paraId="71F72B18" w14:textId="77777777" w:rsidTr="003433EA">
        <w:tc>
          <w:tcPr>
            <w:tcW w:w="1284" w:type="pct"/>
            <w:vAlign w:val="center"/>
          </w:tcPr>
          <w:p w14:paraId="7D012EAB" w14:textId="672AE9DF" w:rsidR="00A71B27" w:rsidRPr="003433EA" w:rsidRDefault="00A71B27" w:rsidP="00354F3C">
            <w:pPr>
              <w:pStyle w:val="affff5"/>
            </w:pPr>
            <w:proofErr w:type="spellStart"/>
            <w:r w:rsidRPr="003433EA">
              <w:rPr>
                <w:rStyle w:val="md-plain"/>
              </w:rPr>
              <w:t>suggestion_type</w:t>
            </w:r>
            <w:proofErr w:type="spellEnd"/>
          </w:p>
        </w:tc>
        <w:tc>
          <w:tcPr>
            <w:tcW w:w="707" w:type="pct"/>
            <w:vAlign w:val="center"/>
          </w:tcPr>
          <w:p w14:paraId="3168599F" w14:textId="745B0A84" w:rsidR="00A71B27" w:rsidRPr="003433EA" w:rsidRDefault="00A71B27" w:rsidP="00354F3C">
            <w:pPr>
              <w:pStyle w:val="affff5"/>
            </w:pPr>
            <w:r w:rsidRPr="003433EA">
              <w:rPr>
                <w:rStyle w:val="md-plain"/>
              </w:rPr>
              <w:t>varchar</w:t>
            </w:r>
          </w:p>
        </w:tc>
        <w:tc>
          <w:tcPr>
            <w:tcW w:w="418" w:type="pct"/>
            <w:vAlign w:val="center"/>
          </w:tcPr>
          <w:p w14:paraId="0B42FA36" w14:textId="63AF697B" w:rsidR="00A71B27" w:rsidRPr="003433EA" w:rsidRDefault="00A71B27" w:rsidP="00354F3C">
            <w:pPr>
              <w:pStyle w:val="affff5"/>
            </w:pPr>
            <w:r w:rsidRPr="003433EA">
              <w:rPr>
                <w:rStyle w:val="md-plain"/>
              </w:rPr>
              <w:t>20</w:t>
            </w:r>
          </w:p>
        </w:tc>
        <w:tc>
          <w:tcPr>
            <w:tcW w:w="996" w:type="pct"/>
            <w:vAlign w:val="center"/>
          </w:tcPr>
          <w:p w14:paraId="2385AE1B" w14:textId="77777777" w:rsidR="00A71B27" w:rsidRPr="003433EA" w:rsidRDefault="00A71B27" w:rsidP="00354F3C">
            <w:pPr>
              <w:pStyle w:val="affff5"/>
            </w:pPr>
          </w:p>
        </w:tc>
        <w:tc>
          <w:tcPr>
            <w:tcW w:w="707" w:type="pct"/>
            <w:vAlign w:val="center"/>
          </w:tcPr>
          <w:p w14:paraId="5A74F608" w14:textId="5B6E7384" w:rsidR="00A71B27" w:rsidRPr="003433EA" w:rsidRDefault="00A71B27" w:rsidP="00354F3C">
            <w:pPr>
              <w:pStyle w:val="affff5"/>
            </w:pPr>
            <w:r w:rsidRPr="003433EA">
              <w:rPr>
                <w:rStyle w:val="md-plain"/>
              </w:rPr>
              <w:t>否</w:t>
            </w:r>
          </w:p>
        </w:tc>
        <w:tc>
          <w:tcPr>
            <w:tcW w:w="887" w:type="pct"/>
            <w:vAlign w:val="center"/>
          </w:tcPr>
          <w:p w14:paraId="540F81E6" w14:textId="37527502" w:rsidR="00A71B27" w:rsidRPr="003433EA" w:rsidRDefault="00A71B27" w:rsidP="00354F3C">
            <w:pPr>
              <w:pStyle w:val="affff5"/>
            </w:pPr>
            <w:r w:rsidRPr="003433EA">
              <w:rPr>
                <w:rStyle w:val="md-plain"/>
              </w:rPr>
              <w:t>调用类型</w:t>
            </w:r>
          </w:p>
        </w:tc>
      </w:tr>
      <w:tr w:rsidR="00A71B27" w14:paraId="0ABB944C" w14:textId="77777777" w:rsidTr="003433EA">
        <w:tc>
          <w:tcPr>
            <w:tcW w:w="1284" w:type="pct"/>
            <w:vAlign w:val="center"/>
          </w:tcPr>
          <w:p w14:paraId="323D300E" w14:textId="715F9056" w:rsidR="00A71B27" w:rsidRPr="003433EA" w:rsidRDefault="00A71B27" w:rsidP="00354F3C">
            <w:pPr>
              <w:pStyle w:val="affff5"/>
            </w:pPr>
            <w:r w:rsidRPr="003433EA">
              <w:rPr>
                <w:rStyle w:val="md-plain"/>
              </w:rPr>
              <w:t>prompt</w:t>
            </w:r>
          </w:p>
        </w:tc>
        <w:tc>
          <w:tcPr>
            <w:tcW w:w="707" w:type="pct"/>
            <w:vAlign w:val="center"/>
          </w:tcPr>
          <w:p w14:paraId="70695822" w14:textId="7A311F6F" w:rsidR="00A71B27" w:rsidRPr="003433EA" w:rsidRDefault="00A71B27" w:rsidP="00354F3C">
            <w:pPr>
              <w:pStyle w:val="affff5"/>
            </w:pPr>
            <w:r w:rsidRPr="003433EA">
              <w:rPr>
                <w:rStyle w:val="md-plain"/>
              </w:rPr>
              <w:t>Text</w:t>
            </w:r>
          </w:p>
        </w:tc>
        <w:tc>
          <w:tcPr>
            <w:tcW w:w="418" w:type="pct"/>
            <w:vAlign w:val="center"/>
          </w:tcPr>
          <w:p w14:paraId="14670265" w14:textId="77777777" w:rsidR="00A71B27" w:rsidRPr="003433EA" w:rsidRDefault="00A71B27" w:rsidP="00354F3C">
            <w:pPr>
              <w:pStyle w:val="affff5"/>
            </w:pPr>
          </w:p>
        </w:tc>
        <w:tc>
          <w:tcPr>
            <w:tcW w:w="996" w:type="pct"/>
            <w:vAlign w:val="center"/>
          </w:tcPr>
          <w:p w14:paraId="4ED3A1DA" w14:textId="77777777" w:rsidR="00A71B27" w:rsidRPr="003433EA" w:rsidRDefault="00A71B27" w:rsidP="00354F3C">
            <w:pPr>
              <w:pStyle w:val="affff5"/>
            </w:pPr>
          </w:p>
        </w:tc>
        <w:tc>
          <w:tcPr>
            <w:tcW w:w="707" w:type="pct"/>
            <w:vAlign w:val="center"/>
          </w:tcPr>
          <w:p w14:paraId="27F4F4C6" w14:textId="498FF09E" w:rsidR="00A71B27" w:rsidRPr="003433EA" w:rsidRDefault="00A71B27" w:rsidP="00354F3C">
            <w:pPr>
              <w:pStyle w:val="affff5"/>
            </w:pPr>
            <w:r w:rsidRPr="003433EA">
              <w:rPr>
                <w:rStyle w:val="md-plain"/>
              </w:rPr>
              <w:t>否</w:t>
            </w:r>
          </w:p>
        </w:tc>
        <w:tc>
          <w:tcPr>
            <w:tcW w:w="887" w:type="pct"/>
            <w:vAlign w:val="center"/>
          </w:tcPr>
          <w:p w14:paraId="7B5F1BD4" w14:textId="320EAAA7" w:rsidR="00A71B27" w:rsidRPr="003433EA" w:rsidRDefault="00A71B27" w:rsidP="00354F3C">
            <w:pPr>
              <w:pStyle w:val="affff5"/>
            </w:pPr>
            <w:r w:rsidRPr="003433EA">
              <w:rPr>
                <w:rStyle w:val="md-plain"/>
              </w:rPr>
              <w:t>Prompt</w:t>
            </w:r>
            <w:r w:rsidRPr="003433EA">
              <w:rPr>
                <w:rStyle w:val="md-plain"/>
              </w:rPr>
              <w:t>内容</w:t>
            </w:r>
          </w:p>
        </w:tc>
      </w:tr>
      <w:tr w:rsidR="00A71B27" w14:paraId="7D204AEB" w14:textId="77777777" w:rsidTr="003433EA">
        <w:tc>
          <w:tcPr>
            <w:tcW w:w="1284" w:type="pct"/>
            <w:vAlign w:val="center"/>
          </w:tcPr>
          <w:p w14:paraId="5934D9E3" w14:textId="77B5868E" w:rsidR="00A71B27" w:rsidRPr="003433EA" w:rsidRDefault="00A71B27" w:rsidP="00354F3C">
            <w:pPr>
              <w:pStyle w:val="affff5"/>
            </w:pPr>
            <w:r w:rsidRPr="003433EA">
              <w:rPr>
                <w:rStyle w:val="md-plain"/>
              </w:rPr>
              <w:t>content</w:t>
            </w:r>
          </w:p>
        </w:tc>
        <w:tc>
          <w:tcPr>
            <w:tcW w:w="707" w:type="pct"/>
            <w:vAlign w:val="center"/>
          </w:tcPr>
          <w:p w14:paraId="5B97AEBB" w14:textId="09F7F724" w:rsidR="00A71B27" w:rsidRPr="003433EA" w:rsidRDefault="00A71B27" w:rsidP="00354F3C">
            <w:pPr>
              <w:pStyle w:val="affff5"/>
            </w:pPr>
            <w:r w:rsidRPr="003433EA">
              <w:rPr>
                <w:rStyle w:val="md-plain"/>
              </w:rPr>
              <w:t>Text</w:t>
            </w:r>
          </w:p>
        </w:tc>
        <w:tc>
          <w:tcPr>
            <w:tcW w:w="418" w:type="pct"/>
            <w:vAlign w:val="center"/>
          </w:tcPr>
          <w:p w14:paraId="651730E5" w14:textId="77777777" w:rsidR="00A71B27" w:rsidRPr="003433EA" w:rsidRDefault="00A71B27" w:rsidP="00354F3C">
            <w:pPr>
              <w:pStyle w:val="affff5"/>
            </w:pPr>
          </w:p>
        </w:tc>
        <w:tc>
          <w:tcPr>
            <w:tcW w:w="996" w:type="pct"/>
            <w:vAlign w:val="center"/>
          </w:tcPr>
          <w:p w14:paraId="45BBAFC9" w14:textId="77777777" w:rsidR="00A71B27" w:rsidRPr="003433EA" w:rsidRDefault="00A71B27" w:rsidP="00354F3C">
            <w:pPr>
              <w:pStyle w:val="affff5"/>
            </w:pPr>
          </w:p>
        </w:tc>
        <w:tc>
          <w:tcPr>
            <w:tcW w:w="707" w:type="pct"/>
            <w:vAlign w:val="center"/>
          </w:tcPr>
          <w:p w14:paraId="4C538FC1" w14:textId="08D0D5CE" w:rsidR="00A71B27" w:rsidRPr="003433EA" w:rsidRDefault="00A71B27" w:rsidP="00354F3C">
            <w:pPr>
              <w:pStyle w:val="affff5"/>
            </w:pPr>
            <w:r w:rsidRPr="003433EA">
              <w:rPr>
                <w:rStyle w:val="md-plain"/>
              </w:rPr>
              <w:t>否</w:t>
            </w:r>
          </w:p>
        </w:tc>
        <w:tc>
          <w:tcPr>
            <w:tcW w:w="887" w:type="pct"/>
            <w:vAlign w:val="center"/>
          </w:tcPr>
          <w:p w14:paraId="3CBEC1DF" w14:textId="4EA6FC61" w:rsidR="00A71B27" w:rsidRPr="003433EA" w:rsidRDefault="00A71B27" w:rsidP="00354F3C">
            <w:pPr>
              <w:pStyle w:val="affff5"/>
            </w:pPr>
            <w:r w:rsidRPr="003433EA">
              <w:rPr>
                <w:rStyle w:val="md-plain"/>
              </w:rPr>
              <w:t>返回内容</w:t>
            </w:r>
          </w:p>
        </w:tc>
      </w:tr>
      <w:tr w:rsidR="00A71B27" w14:paraId="441BC064" w14:textId="77777777" w:rsidTr="003433EA">
        <w:tc>
          <w:tcPr>
            <w:tcW w:w="1284" w:type="pct"/>
            <w:vAlign w:val="center"/>
          </w:tcPr>
          <w:p w14:paraId="5AE72171" w14:textId="772CE615" w:rsidR="00A71B27" w:rsidRPr="003433EA" w:rsidRDefault="00A71B27" w:rsidP="00354F3C">
            <w:pPr>
              <w:pStyle w:val="affff5"/>
            </w:pPr>
            <w:r w:rsidRPr="003433EA">
              <w:rPr>
                <w:rStyle w:val="md-plain"/>
              </w:rPr>
              <w:t>model</w:t>
            </w:r>
          </w:p>
        </w:tc>
        <w:tc>
          <w:tcPr>
            <w:tcW w:w="707" w:type="pct"/>
            <w:vAlign w:val="center"/>
          </w:tcPr>
          <w:p w14:paraId="6FFAC07E" w14:textId="1083B376" w:rsidR="00A71B27" w:rsidRPr="003433EA" w:rsidRDefault="00A71B27" w:rsidP="00354F3C">
            <w:pPr>
              <w:pStyle w:val="affff5"/>
            </w:pPr>
            <w:r w:rsidRPr="003433EA">
              <w:rPr>
                <w:rStyle w:val="md-plain"/>
              </w:rPr>
              <w:t>varchar</w:t>
            </w:r>
          </w:p>
        </w:tc>
        <w:tc>
          <w:tcPr>
            <w:tcW w:w="418" w:type="pct"/>
            <w:vAlign w:val="center"/>
          </w:tcPr>
          <w:p w14:paraId="01B796D1" w14:textId="278864D9" w:rsidR="00A71B27" w:rsidRPr="003433EA" w:rsidRDefault="00A71B27" w:rsidP="00354F3C">
            <w:pPr>
              <w:pStyle w:val="affff5"/>
            </w:pPr>
            <w:r w:rsidRPr="003433EA">
              <w:rPr>
                <w:rStyle w:val="md-plain"/>
              </w:rPr>
              <w:t>50</w:t>
            </w:r>
          </w:p>
        </w:tc>
        <w:tc>
          <w:tcPr>
            <w:tcW w:w="996" w:type="pct"/>
            <w:vAlign w:val="center"/>
          </w:tcPr>
          <w:p w14:paraId="7B2178E9" w14:textId="77777777" w:rsidR="00A71B27" w:rsidRPr="003433EA" w:rsidRDefault="00A71B27" w:rsidP="00354F3C">
            <w:pPr>
              <w:pStyle w:val="affff5"/>
            </w:pPr>
          </w:p>
        </w:tc>
        <w:tc>
          <w:tcPr>
            <w:tcW w:w="707" w:type="pct"/>
            <w:vAlign w:val="center"/>
          </w:tcPr>
          <w:p w14:paraId="4E286A32" w14:textId="3691AE67" w:rsidR="00A71B27" w:rsidRPr="003433EA" w:rsidRDefault="00A71B27" w:rsidP="00354F3C">
            <w:pPr>
              <w:pStyle w:val="affff5"/>
            </w:pPr>
            <w:r w:rsidRPr="003433EA">
              <w:rPr>
                <w:rStyle w:val="md-plain"/>
              </w:rPr>
              <w:t>否</w:t>
            </w:r>
          </w:p>
        </w:tc>
        <w:tc>
          <w:tcPr>
            <w:tcW w:w="887" w:type="pct"/>
            <w:vAlign w:val="center"/>
          </w:tcPr>
          <w:p w14:paraId="7F7EF220" w14:textId="0DDC6988" w:rsidR="00A71B27" w:rsidRPr="003433EA" w:rsidRDefault="00A71B27" w:rsidP="00354F3C">
            <w:pPr>
              <w:pStyle w:val="affff5"/>
            </w:pPr>
            <w:r w:rsidRPr="003433EA">
              <w:rPr>
                <w:rStyle w:val="md-plain"/>
              </w:rPr>
              <w:t>调用模型</w:t>
            </w:r>
          </w:p>
        </w:tc>
      </w:tr>
      <w:tr w:rsidR="00A71B27" w14:paraId="1CC344A0" w14:textId="77777777" w:rsidTr="003433EA">
        <w:tc>
          <w:tcPr>
            <w:tcW w:w="1284" w:type="pct"/>
            <w:vAlign w:val="center"/>
          </w:tcPr>
          <w:p w14:paraId="77B0A573" w14:textId="5BC93E27" w:rsidR="00A71B27" w:rsidRPr="003433EA" w:rsidRDefault="00A71B27" w:rsidP="00354F3C">
            <w:pPr>
              <w:pStyle w:val="affff5"/>
            </w:pPr>
            <w:proofErr w:type="spellStart"/>
            <w:r w:rsidRPr="003433EA">
              <w:rPr>
                <w:rStyle w:val="md-plain"/>
              </w:rPr>
              <w:t>tokens_used</w:t>
            </w:r>
            <w:proofErr w:type="spellEnd"/>
          </w:p>
        </w:tc>
        <w:tc>
          <w:tcPr>
            <w:tcW w:w="707" w:type="pct"/>
            <w:vAlign w:val="center"/>
          </w:tcPr>
          <w:p w14:paraId="4EC826E9" w14:textId="52623D67" w:rsidR="00A71B27" w:rsidRPr="003433EA" w:rsidRDefault="00A71B27" w:rsidP="00354F3C">
            <w:pPr>
              <w:pStyle w:val="affff5"/>
            </w:pPr>
            <w:r w:rsidRPr="003433EA">
              <w:rPr>
                <w:rStyle w:val="md-plain"/>
              </w:rPr>
              <w:t>Integer</w:t>
            </w:r>
          </w:p>
        </w:tc>
        <w:tc>
          <w:tcPr>
            <w:tcW w:w="418" w:type="pct"/>
            <w:vAlign w:val="center"/>
          </w:tcPr>
          <w:p w14:paraId="6F89957A" w14:textId="77777777" w:rsidR="00A71B27" w:rsidRPr="003433EA" w:rsidRDefault="00A71B27" w:rsidP="00354F3C">
            <w:pPr>
              <w:pStyle w:val="affff5"/>
            </w:pPr>
          </w:p>
        </w:tc>
        <w:tc>
          <w:tcPr>
            <w:tcW w:w="996" w:type="pct"/>
            <w:vAlign w:val="center"/>
          </w:tcPr>
          <w:p w14:paraId="0C386B8D" w14:textId="77777777" w:rsidR="00A71B27" w:rsidRPr="003433EA" w:rsidRDefault="00A71B27" w:rsidP="00354F3C">
            <w:pPr>
              <w:pStyle w:val="affff5"/>
            </w:pPr>
          </w:p>
        </w:tc>
        <w:tc>
          <w:tcPr>
            <w:tcW w:w="707" w:type="pct"/>
            <w:vAlign w:val="center"/>
          </w:tcPr>
          <w:p w14:paraId="6B82A802" w14:textId="1DDA6D17" w:rsidR="00A71B27" w:rsidRPr="003433EA" w:rsidRDefault="00A71B27" w:rsidP="00354F3C">
            <w:pPr>
              <w:pStyle w:val="affff5"/>
            </w:pPr>
            <w:r w:rsidRPr="003433EA">
              <w:rPr>
                <w:rStyle w:val="md-plain"/>
              </w:rPr>
              <w:t>否</w:t>
            </w:r>
          </w:p>
        </w:tc>
        <w:tc>
          <w:tcPr>
            <w:tcW w:w="887" w:type="pct"/>
            <w:vAlign w:val="center"/>
          </w:tcPr>
          <w:p w14:paraId="0E743FE1" w14:textId="5F97C892" w:rsidR="00A71B27" w:rsidRPr="003433EA" w:rsidRDefault="00A71B27" w:rsidP="00354F3C">
            <w:pPr>
              <w:pStyle w:val="affff5"/>
            </w:pPr>
            <w:r w:rsidRPr="003433EA">
              <w:rPr>
                <w:rStyle w:val="md-plain"/>
              </w:rPr>
              <w:t>Token</w:t>
            </w:r>
            <w:r w:rsidRPr="003433EA">
              <w:rPr>
                <w:rStyle w:val="md-plain"/>
              </w:rPr>
              <w:t>消耗</w:t>
            </w:r>
          </w:p>
        </w:tc>
      </w:tr>
      <w:tr w:rsidR="00A71B27" w14:paraId="5DC21AC2" w14:textId="77777777" w:rsidTr="003433EA">
        <w:tc>
          <w:tcPr>
            <w:tcW w:w="1284" w:type="pct"/>
            <w:vAlign w:val="center"/>
          </w:tcPr>
          <w:p w14:paraId="0A2C7636" w14:textId="5CF6723D" w:rsidR="00A71B27" w:rsidRPr="003433EA" w:rsidRDefault="00A71B27" w:rsidP="00354F3C">
            <w:pPr>
              <w:pStyle w:val="affff5"/>
            </w:pPr>
            <w:proofErr w:type="spellStart"/>
            <w:r w:rsidRPr="003433EA">
              <w:rPr>
                <w:rStyle w:val="md-plain"/>
              </w:rPr>
              <w:t>response_time_ms</w:t>
            </w:r>
            <w:proofErr w:type="spellEnd"/>
          </w:p>
        </w:tc>
        <w:tc>
          <w:tcPr>
            <w:tcW w:w="707" w:type="pct"/>
            <w:vAlign w:val="center"/>
          </w:tcPr>
          <w:p w14:paraId="66BF9F0D" w14:textId="758968E5" w:rsidR="00A71B27" w:rsidRPr="003433EA" w:rsidRDefault="00A71B27" w:rsidP="00354F3C">
            <w:pPr>
              <w:pStyle w:val="affff5"/>
            </w:pPr>
            <w:r w:rsidRPr="003433EA">
              <w:rPr>
                <w:rStyle w:val="md-plain"/>
              </w:rPr>
              <w:t>Integer</w:t>
            </w:r>
          </w:p>
        </w:tc>
        <w:tc>
          <w:tcPr>
            <w:tcW w:w="418" w:type="pct"/>
            <w:vAlign w:val="center"/>
          </w:tcPr>
          <w:p w14:paraId="6045A0B8" w14:textId="77777777" w:rsidR="00A71B27" w:rsidRPr="003433EA" w:rsidRDefault="00A71B27" w:rsidP="00354F3C">
            <w:pPr>
              <w:pStyle w:val="affff5"/>
            </w:pPr>
          </w:p>
        </w:tc>
        <w:tc>
          <w:tcPr>
            <w:tcW w:w="996" w:type="pct"/>
            <w:vAlign w:val="center"/>
          </w:tcPr>
          <w:p w14:paraId="6A339B5E" w14:textId="77777777" w:rsidR="00A71B27" w:rsidRPr="003433EA" w:rsidRDefault="00A71B27" w:rsidP="00354F3C">
            <w:pPr>
              <w:pStyle w:val="affff5"/>
            </w:pPr>
          </w:p>
        </w:tc>
        <w:tc>
          <w:tcPr>
            <w:tcW w:w="707" w:type="pct"/>
            <w:vAlign w:val="center"/>
          </w:tcPr>
          <w:p w14:paraId="58DC4DE6" w14:textId="338A181F" w:rsidR="00A71B27" w:rsidRPr="003433EA" w:rsidRDefault="00A71B27" w:rsidP="00354F3C">
            <w:pPr>
              <w:pStyle w:val="affff5"/>
            </w:pPr>
            <w:r w:rsidRPr="003433EA">
              <w:rPr>
                <w:rStyle w:val="md-plain"/>
              </w:rPr>
              <w:t>否</w:t>
            </w:r>
          </w:p>
        </w:tc>
        <w:tc>
          <w:tcPr>
            <w:tcW w:w="887" w:type="pct"/>
            <w:vAlign w:val="center"/>
          </w:tcPr>
          <w:p w14:paraId="16A547D9" w14:textId="53CC2BB6" w:rsidR="00A71B27" w:rsidRPr="003433EA" w:rsidRDefault="00A71B27" w:rsidP="00354F3C">
            <w:pPr>
              <w:pStyle w:val="affff5"/>
            </w:pPr>
            <w:r w:rsidRPr="003433EA">
              <w:rPr>
                <w:rStyle w:val="md-plain"/>
              </w:rPr>
              <w:t>响应时长</w:t>
            </w:r>
          </w:p>
        </w:tc>
      </w:tr>
      <w:tr w:rsidR="00A71B27" w14:paraId="0BCBEF8F" w14:textId="77777777" w:rsidTr="003433EA">
        <w:tc>
          <w:tcPr>
            <w:tcW w:w="1284" w:type="pct"/>
            <w:tcBorders>
              <w:bottom w:val="single" w:sz="12" w:space="0" w:color="auto"/>
            </w:tcBorders>
            <w:vAlign w:val="center"/>
          </w:tcPr>
          <w:p w14:paraId="7A8976E4" w14:textId="5AB5C5C6" w:rsidR="00A71B27" w:rsidRPr="003433EA" w:rsidRDefault="00A71B27" w:rsidP="00354F3C">
            <w:pPr>
              <w:pStyle w:val="affff5"/>
            </w:pPr>
            <w:proofErr w:type="spellStart"/>
            <w:r w:rsidRPr="003433EA">
              <w:rPr>
                <w:rStyle w:val="md-plain"/>
              </w:rPr>
              <w:t>created_at</w:t>
            </w:r>
            <w:proofErr w:type="spellEnd"/>
          </w:p>
        </w:tc>
        <w:tc>
          <w:tcPr>
            <w:tcW w:w="707" w:type="pct"/>
            <w:tcBorders>
              <w:bottom w:val="single" w:sz="12" w:space="0" w:color="auto"/>
            </w:tcBorders>
            <w:vAlign w:val="center"/>
          </w:tcPr>
          <w:p w14:paraId="06A2F0AF" w14:textId="0A7122E9" w:rsidR="00A71B27" w:rsidRPr="003433EA" w:rsidRDefault="00A71B27" w:rsidP="00354F3C">
            <w:pPr>
              <w:pStyle w:val="affff5"/>
            </w:pPr>
            <w:proofErr w:type="spellStart"/>
            <w:r w:rsidRPr="003433EA">
              <w:rPr>
                <w:rStyle w:val="md-plain"/>
              </w:rPr>
              <w:t>DateTime</w:t>
            </w:r>
            <w:proofErr w:type="spellEnd"/>
          </w:p>
        </w:tc>
        <w:tc>
          <w:tcPr>
            <w:tcW w:w="418" w:type="pct"/>
            <w:tcBorders>
              <w:bottom w:val="single" w:sz="12" w:space="0" w:color="auto"/>
            </w:tcBorders>
            <w:vAlign w:val="center"/>
          </w:tcPr>
          <w:p w14:paraId="33F813C3" w14:textId="77777777" w:rsidR="00A71B27" w:rsidRPr="003433EA" w:rsidRDefault="00A71B27" w:rsidP="00354F3C">
            <w:pPr>
              <w:pStyle w:val="affff5"/>
            </w:pPr>
          </w:p>
        </w:tc>
        <w:tc>
          <w:tcPr>
            <w:tcW w:w="996" w:type="pct"/>
            <w:tcBorders>
              <w:bottom w:val="single" w:sz="12" w:space="0" w:color="auto"/>
            </w:tcBorders>
            <w:vAlign w:val="center"/>
          </w:tcPr>
          <w:p w14:paraId="4F1ADD6E" w14:textId="3155004A" w:rsidR="00A71B27" w:rsidRPr="003433EA" w:rsidRDefault="00A71B27" w:rsidP="00354F3C">
            <w:pPr>
              <w:pStyle w:val="affff5"/>
            </w:pPr>
            <w:proofErr w:type="spellStart"/>
            <w:r w:rsidRPr="003433EA">
              <w:rPr>
                <w:rStyle w:val="md-plain"/>
              </w:rPr>
              <w:t>datetime.now</w:t>
            </w:r>
            <w:proofErr w:type="spellEnd"/>
          </w:p>
        </w:tc>
        <w:tc>
          <w:tcPr>
            <w:tcW w:w="707" w:type="pct"/>
            <w:tcBorders>
              <w:bottom w:val="single" w:sz="12" w:space="0" w:color="auto"/>
            </w:tcBorders>
            <w:vAlign w:val="center"/>
          </w:tcPr>
          <w:p w14:paraId="54ADAAA3" w14:textId="24F8E0D7" w:rsidR="00A71B27" w:rsidRPr="003433EA" w:rsidRDefault="00A71B27" w:rsidP="00354F3C">
            <w:pPr>
              <w:pStyle w:val="affff5"/>
            </w:pPr>
            <w:r w:rsidRPr="003433EA">
              <w:rPr>
                <w:rStyle w:val="md-plain"/>
              </w:rPr>
              <w:t>否</w:t>
            </w:r>
          </w:p>
        </w:tc>
        <w:tc>
          <w:tcPr>
            <w:tcW w:w="887" w:type="pct"/>
            <w:tcBorders>
              <w:bottom w:val="single" w:sz="12" w:space="0" w:color="auto"/>
            </w:tcBorders>
            <w:vAlign w:val="center"/>
          </w:tcPr>
          <w:p w14:paraId="25781BB7" w14:textId="7AD6564B" w:rsidR="00A71B27" w:rsidRPr="003433EA" w:rsidRDefault="00A71B27" w:rsidP="00354F3C">
            <w:pPr>
              <w:pStyle w:val="affff5"/>
            </w:pPr>
            <w:r w:rsidRPr="003433EA">
              <w:rPr>
                <w:rStyle w:val="md-plain"/>
              </w:rPr>
              <w:t>创建时间</w:t>
            </w:r>
          </w:p>
        </w:tc>
      </w:tr>
    </w:tbl>
    <w:p w14:paraId="7434FB8C" w14:textId="77777777" w:rsidR="00A71B27" w:rsidRPr="009A50C4" w:rsidRDefault="00A71B27" w:rsidP="00354F3C">
      <w:pPr>
        <w:pStyle w:val="a5"/>
      </w:pPr>
    </w:p>
    <w:p w14:paraId="37766895" w14:textId="74A40FC3" w:rsidR="00733FFF" w:rsidRDefault="00A71B27" w:rsidP="00354F3C">
      <w:pPr>
        <w:pStyle w:val="2"/>
      </w:pPr>
      <w:bookmarkStart w:id="33" w:name="_Toc227292306"/>
      <w:r w:rsidRPr="00A71B27">
        <w:rPr>
          <w:rFonts w:hint="eastAsia"/>
        </w:rPr>
        <w:t>系统接口设计</w:t>
      </w:r>
      <w:bookmarkEnd w:id="33"/>
    </w:p>
    <w:p w14:paraId="1503FBA4" w14:textId="2E77751C" w:rsidR="00A71B27" w:rsidRPr="00A71B27" w:rsidRDefault="00A71B27" w:rsidP="00986653">
      <w:pPr>
        <w:pStyle w:val="3"/>
      </w:pPr>
      <w:bookmarkStart w:id="34" w:name="_Toc227292307"/>
      <w:r w:rsidRPr="00A71B27">
        <w:rPr>
          <w:rFonts w:hint="eastAsia"/>
        </w:rPr>
        <w:t>用户端接口设计</w:t>
      </w:r>
      <w:bookmarkEnd w:id="34"/>
    </w:p>
    <w:p w14:paraId="410782A8" w14:textId="446EEAF8" w:rsidR="00A71B27" w:rsidRPr="000001C3" w:rsidRDefault="00A71B27" w:rsidP="00354F3C">
      <w:pPr>
        <w:pStyle w:val="affff1"/>
        <w:ind w:firstLine="480"/>
      </w:pPr>
      <w:r w:rsidRPr="000001C3">
        <w:rPr>
          <w:rFonts w:hint="eastAsia"/>
        </w:rPr>
        <w:t>用户端接口主要面向普通用户，服务于注册登录、健康档案维护、食物检索、饮食记录和统计分析等业务场景。该类接口统一由后端提供</w:t>
      </w:r>
      <w:r w:rsidRPr="000001C3">
        <w:rPr>
          <w:rFonts w:hint="eastAsia"/>
        </w:rPr>
        <w:t>REST</w:t>
      </w:r>
      <w:r w:rsidRPr="000001C3">
        <w:rPr>
          <w:rFonts w:hint="eastAsia"/>
        </w:rPr>
        <w:t>风格服务，并通过</w:t>
      </w:r>
      <w:r w:rsidRPr="000001C3">
        <w:rPr>
          <w:rFonts w:hint="eastAsia"/>
        </w:rPr>
        <w:t>JWT</w:t>
      </w:r>
      <w:r w:rsidRPr="000001C3">
        <w:rPr>
          <w:rFonts w:hint="eastAsia"/>
        </w:rPr>
        <w:t>令牌完成登录态校验。结合系统实现情况，用户端接口主要包括以下几类。</w:t>
      </w:r>
    </w:p>
    <w:p w14:paraId="340984F6" w14:textId="710DCB67" w:rsidR="00A71B27" w:rsidRPr="000001C3" w:rsidRDefault="00A71B27" w:rsidP="00354F3C">
      <w:pPr>
        <w:pStyle w:val="affff1"/>
        <w:ind w:firstLine="480"/>
      </w:pPr>
      <w:r w:rsidRPr="000001C3">
        <w:rPr>
          <w:rFonts w:hint="eastAsia"/>
        </w:rPr>
        <w:t>（</w:t>
      </w:r>
      <w:r w:rsidRPr="000001C3">
        <w:rPr>
          <w:rFonts w:hint="eastAsia"/>
        </w:rPr>
        <w:t>1</w:t>
      </w:r>
      <w:r w:rsidRPr="000001C3">
        <w:rPr>
          <w:rFonts w:hint="eastAsia"/>
        </w:rPr>
        <w:t>）认证接口，主要用于完成用户注册、登录和密码重置等操作，如</w:t>
      </w:r>
      <w:r w:rsidRPr="000001C3">
        <w:rPr>
          <w:rFonts w:hint="eastAsia"/>
        </w:rPr>
        <w:t>/</w:t>
      </w:r>
      <w:proofErr w:type="spellStart"/>
      <w:r w:rsidRPr="000001C3">
        <w:rPr>
          <w:rFonts w:hint="eastAsia"/>
        </w:rPr>
        <w:t>api</w:t>
      </w:r>
      <w:proofErr w:type="spellEnd"/>
      <w:r w:rsidRPr="000001C3">
        <w:rPr>
          <w:rFonts w:hint="eastAsia"/>
        </w:rPr>
        <w:t>/auth/register</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/auth/login</w:t>
      </w:r>
      <w:r w:rsidRPr="000001C3">
        <w:rPr>
          <w:rFonts w:hint="eastAsia"/>
        </w:rPr>
        <w:t>和</w:t>
      </w:r>
      <w:r w:rsidRPr="000001C3">
        <w:rPr>
          <w:rFonts w:hint="eastAsia"/>
        </w:rPr>
        <w:t>/</w:t>
      </w:r>
      <w:proofErr w:type="spellStart"/>
      <w:r w:rsidRPr="000001C3">
        <w:rPr>
          <w:rFonts w:hint="eastAsia"/>
        </w:rPr>
        <w:t>api</w:t>
      </w:r>
      <w:proofErr w:type="spellEnd"/>
      <w:r w:rsidRPr="000001C3">
        <w:rPr>
          <w:rFonts w:hint="eastAsia"/>
        </w:rPr>
        <w:t>/auth/reset-password</w:t>
      </w:r>
      <w:r w:rsidRPr="000001C3">
        <w:rPr>
          <w:rFonts w:hint="eastAsia"/>
        </w:rPr>
        <w:t>。</w:t>
      </w:r>
    </w:p>
    <w:p w14:paraId="3A71AAFB" w14:textId="4DEA8CB8" w:rsidR="00A71B27" w:rsidRPr="000001C3" w:rsidRDefault="00A71B27" w:rsidP="00354F3C">
      <w:pPr>
        <w:pStyle w:val="affff1"/>
        <w:ind w:firstLine="480"/>
      </w:pPr>
      <w:r w:rsidRPr="000001C3">
        <w:rPr>
          <w:rFonts w:hint="eastAsia"/>
        </w:rPr>
        <w:t>（</w:t>
      </w:r>
      <w:r w:rsidRPr="000001C3">
        <w:rPr>
          <w:rFonts w:hint="eastAsia"/>
        </w:rPr>
        <w:t>2</w:t>
      </w:r>
      <w:r w:rsidRPr="000001C3">
        <w:rPr>
          <w:rFonts w:hint="eastAsia"/>
        </w:rPr>
        <w:t>）用户档案接口，主要用于完成个人信息查询、身体档案更新和身体历史查看等操作，如</w:t>
      </w:r>
      <w:r w:rsidRPr="000001C3">
        <w:rPr>
          <w:rFonts w:hint="eastAsia"/>
        </w:rPr>
        <w:t>/</w:t>
      </w:r>
      <w:proofErr w:type="spellStart"/>
      <w:r w:rsidRPr="000001C3">
        <w:rPr>
          <w:rFonts w:hint="eastAsia"/>
        </w:rPr>
        <w:t>api</w:t>
      </w:r>
      <w:proofErr w:type="spellEnd"/>
      <w:r w:rsidRPr="000001C3">
        <w:rPr>
          <w:rFonts w:hint="eastAsia"/>
        </w:rPr>
        <w:t>/user/profile</w:t>
      </w:r>
      <w:r w:rsidRPr="000001C3">
        <w:rPr>
          <w:rFonts w:hint="eastAsia"/>
        </w:rPr>
        <w:t>和</w:t>
      </w:r>
      <w:r w:rsidRPr="000001C3">
        <w:rPr>
          <w:rFonts w:hint="eastAsia"/>
        </w:rPr>
        <w:t>/</w:t>
      </w:r>
      <w:proofErr w:type="spellStart"/>
      <w:r w:rsidRPr="000001C3">
        <w:rPr>
          <w:rFonts w:hint="eastAsia"/>
        </w:rPr>
        <w:t>api</w:t>
      </w:r>
      <w:proofErr w:type="spellEnd"/>
      <w:r w:rsidRPr="000001C3">
        <w:rPr>
          <w:rFonts w:hint="eastAsia"/>
        </w:rPr>
        <w:t>/user/body-history</w:t>
      </w:r>
      <w:r w:rsidRPr="000001C3">
        <w:rPr>
          <w:rFonts w:hint="eastAsia"/>
        </w:rPr>
        <w:t>等。</w:t>
      </w:r>
    </w:p>
    <w:p w14:paraId="1AF90D72" w14:textId="48B33624" w:rsidR="00A71B27" w:rsidRPr="000001C3" w:rsidRDefault="00A71B27" w:rsidP="00354F3C">
      <w:pPr>
        <w:pStyle w:val="affff1"/>
        <w:ind w:firstLine="480"/>
      </w:pPr>
      <w:r w:rsidRPr="000001C3">
        <w:rPr>
          <w:rFonts w:hint="eastAsia"/>
        </w:rPr>
        <w:t>（</w:t>
      </w:r>
      <w:r w:rsidRPr="000001C3">
        <w:rPr>
          <w:rFonts w:hint="eastAsia"/>
        </w:rPr>
        <w:t>3</w:t>
      </w:r>
      <w:r w:rsidRPr="000001C3">
        <w:rPr>
          <w:rFonts w:hint="eastAsia"/>
        </w:rPr>
        <w:t>）食物库接口，主要用于完成食物列表查询、食物详情查看、分类浏览和收藏操作，如</w:t>
      </w:r>
      <w:r w:rsidRPr="000001C3">
        <w:rPr>
          <w:rFonts w:hint="eastAsia"/>
        </w:rPr>
        <w:t>/</w:t>
      </w:r>
      <w:proofErr w:type="spellStart"/>
      <w:r w:rsidRPr="000001C3">
        <w:rPr>
          <w:rFonts w:hint="eastAsia"/>
        </w:rPr>
        <w:t>api</w:t>
      </w:r>
      <w:proofErr w:type="spellEnd"/>
      <w:r w:rsidRPr="000001C3">
        <w:rPr>
          <w:rFonts w:hint="eastAsia"/>
        </w:rPr>
        <w:t>/foods</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/foods/{id}</w:t>
      </w:r>
      <w:r w:rsidRPr="000001C3">
        <w:rPr>
          <w:rFonts w:hint="eastAsia"/>
        </w:rPr>
        <w:t>和</w:t>
      </w:r>
      <w:r w:rsidRPr="000001C3">
        <w:rPr>
          <w:rFonts w:hint="eastAsia"/>
        </w:rPr>
        <w:t>/</w:t>
      </w:r>
      <w:proofErr w:type="spellStart"/>
      <w:r w:rsidRPr="000001C3">
        <w:rPr>
          <w:rFonts w:hint="eastAsia"/>
        </w:rPr>
        <w:t>api</w:t>
      </w:r>
      <w:proofErr w:type="spellEnd"/>
      <w:r w:rsidRPr="000001C3">
        <w:rPr>
          <w:rFonts w:hint="eastAsia"/>
        </w:rPr>
        <w:t>/favorites</w:t>
      </w:r>
      <w:r w:rsidRPr="000001C3">
        <w:rPr>
          <w:rFonts w:hint="eastAsia"/>
        </w:rPr>
        <w:t>等。</w:t>
      </w:r>
    </w:p>
    <w:p w14:paraId="202B159F" w14:textId="5638ADC8" w:rsidR="00A71B27" w:rsidRPr="000001C3" w:rsidRDefault="00A71B27" w:rsidP="00354F3C">
      <w:pPr>
        <w:pStyle w:val="affff1"/>
        <w:ind w:firstLine="480"/>
      </w:pPr>
      <w:r w:rsidRPr="000001C3">
        <w:rPr>
          <w:rFonts w:hint="eastAsia"/>
        </w:rPr>
        <w:t>（</w:t>
      </w:r>
      <w:r w:rsidRPr="000001C3">
        <w:rPr>
          <w:rFonts w:hint="eastAsia"/>
        </w:rPr>
        <w:t>4</w:t>
      </w:r>
      <w:r w:rsidRPr="000001C3">
        <w:rPr>
          <w:rFonts w:hint="eastAsia"/>
        </w:rPr>
        <w:t>）饮食记录接口，主要用于完成饮食记录新增、修改、删除、查询和复制等操作，如</w:t>
      </w:r>
      <w:r w:rsidRPr="000001C3">
        <w:rPr>
          <w:rFonts w:hint="eastAsia"/>
        </w:rPr>
        <w:t>/</w:t>
      </w:r>
      <w:proofErr w:type="spellStart"/>
      <w:r w:rsidRPr="000001C3">
        <w:rPr>
          <w:rFonts w:hint="eastAsia"/>
        </w:rPr>
        <w:t>api</w:t>
      </w:r>
      <w:proofErr w:type="spellEnd"/>
      <w:r w:rsidRPr="000001C3">
        <w:rPr>
          <w:rFonts w:hint="eastAsia"/>
        </w:rPr>
        <w:t>/meals</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/meals/{id}</w:t>
      </w:r>
      <w:r w:rsidRPr="000001C3">
        <w:rPr>
          <w:rFonts w:hint="eastAsia"/>
        </w:rPr>
        <w:t>和</w:t>
      </w:r>
      <w:r w:rsidRPr="000001C3">
        <w:rPr>
          <w:rFonts w:hint="eastAsia"/>
        </w:rPr>
        <w:t>/</w:t>
      </w:r>
      <w:proofErr w:type="spellStart"/>
      <w:r w:rsidRPr="000001C3">
        <w:rPr>
          <w:rFonts w:hint="eastAsia"/>
        </w:rPr>
        <w:t>api</w:t>
      </w:r>
      <w:proofErr w:type="spellEnd"/>
      <w:r w:rsidRPr="000001C3">
        <w:rPr>
          <w:rFonts w:hint="eastAsia"/>
        </w:rPr>
        <w:t>/meals/copy</w:t>
      </w:r>
      <w:r w:rsidRPr="000001C3">
        <w:rPr>
          <w:rFonts w:hint="eastAsia"/>
        </w:rPr>
        <w:t>等。</w:t>
      </w:r>
    </w:p>
    <w:p w14:paraId="228F073E" w14:textId="25EA7CF4" w:rsidR="00733FFF" w:rsidRPr="000001C3" w:rsidRDefault="00A71B27" w:rsidP="00354F3C">
      <w:pPr>
        <w:pStyle w:val="affff1"/>
        <w:ind w:firstLine="480"/>
      </w:pPr>
      <w:r w:rsidRPr="000001C3">
        <w:rPr>
          <w:rFonts w:hint="eastAsia"/>
        </w:rPr>
        <w:t>（</w:t>
      </w:r>
      <w:r w:rsidRPr="000001C3">
        <w:rPr>
          <w:rFonts w:hint="eastAsia"/>
        </w:rPr>
        <w:t>5</w:t>
      </w:r>
      <w:r w:rsidRPr="000001C3">
        <w:rPr>
          <w:rFonts w:hint="eastAsia"/>
        </w:rPr>
        <w:t>）统计分析接口，主要用于完成今日统计、周期统计和饮食分析等操作，如</w:t>
      </w:r>
      <w:r w:rsidRPr="000001C3">
        <w:rPr>
          <w:rFonts w:hint="eastAsia"/>
        </w:rPr>
        <w:t>/</w:t>
      </w:r>
      <w:proofErr w:type="spellStart"/>
      <w:r w:rsidRPr="000001C3">
        <w:rPr>
          <w:rFonts w:hint="eastAsia"/>
        </w:rPr>
        <w:t>api</w:t>
      </w:r>
      <w:proofErr w:type="spellEnd"/>
      <w:r w:rsidRPr="000001C3">
        <w:rPr>
          <w:rFonts w:hint="eastAsia"/>
        </w:rPr>
        <w:t>/stats/today</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/stats/week</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/stats/month</w:t>
      </w:r>
      <w:bookmarkStart w:id="35" w:name="_Hlk227255652"/>
      <w:r w:rsidRPr="000001C3">
        <w:rPr>
          <w:rFonts w:hint="eastAsia"/>
        </w:rPr>
        <w:t>和</w:t>
      </w:r>
      <w:r w:rsidRPr="000001C3">
        <w:rPr>
          <w:rFonts w:hint="eastAsia"/>
        </w:rPr>
        <w:t>/</w:t>
      </w:r>
      <w:proofErr w:type="spellStart"/>
      <w:r w:rsidRPr="000001C3">
        <w:rPr>
          <w:rFonts w:hint="eastAsia"/>
        </w:rPr>
        <w:t>api</w:t>
      </w:r>
      <w:proofErr w:type="spellEnd"/>
      <w:r w:rsidRPr="000001C3">
        <w:rPr>
          <w:rFonts w:hint="eastAsia"/>
        </w:rPr>
        <w:t>/stats/analysis</w:t>
      </w:r>
      <w:r w:rsidRPr="000001C3">
        <w:rPr>
          <w:rFonts w:hint="eastAsia"/>
        </w:rPr>
        <w:t>等</w:t>
      </w:r>
      <w:r w:rsidR="004003ED" w:rsidRPr="000001C3">
        <w:t>。</w:t>
      </w:r>
      <w:bookmarkEnd w:id="35"/>
    </w:p>
    <w:p w14:paraId="2335672A" w14:textId="6E08A12C" w:rsidR="00A71B27" w:rsidRDefault="00A71B27" w:rsidP="00986653">
      <w:pPr>
        <w:pStyle w:val="3"/>
      </w:pPr>
      <w:bookmarkStart w:id="36" w:name="_Toc227292308"/>
      <w:r w:rsidRPr="00A71B27">
        <w:rPr>
          <w:rFonts w:hint="eastAsia"/>
        </w:rPr>
        <w:t>管理端接口设计</w:t>
      </w:r>
      <w:bookmarkEnd w:id="36"/>
    </w:p>
    <w:p w14:paraId="10AE2C0F" w14:textId="33713A7A" w:rsidR="00A71B27" w:rsidRDefault="00A71B27" w:rsidP="00354F3C">
      <w:pPr>
        <w:pStyle w:val="affff1"/>
        <w:ind w:firstLine="480"/>
      </w:pPr>
      <w:r>
        <w:rPr>
          <w:rFonts w:hint="eastAsia"/>
        </w:rPr>
        <w:t>管理端接口主要面向管理员，服务于后台用户治理、食物库维护、系统配置和运</w:t>
      </w:r>
      <w:r>
        <w:rPr>
          <w:rFonts w:hint="eastAsia"/>
        </w:rPr>
        <w:lastRenderedPageBreak/>
        <w:t>行审计等业务需求。该类接口统一位于</w:t>
      </w:r>
      <w:r w:rsidRPr="00A71B27">
        <w:rPr>
          <w:rFonts w:cs="Times New Roman"/>
        </w:rPr>
        <w:t>/</w:t>
      </w:r>
      <w:proofErr w:type="spellStart"/>
      <w:r w:rsidRPr="00A71B27">
        <w:rPr>
          <w:rFonts w:cs="Times New Roman"/>
        </w:rPr>
        <w:t>api</w:t>
      </w:r>
      <w:proofErr w:type="spellEnd"/>
      <w:r w:rsidRPr="00A71B27">
        <w:rPr>
          <w:rFonts w:cs="Times New Roman"/>
        </w:rPr>
        <w:t>/admin</w:t>
      </w:r>
      <w:r>
        <w:rPr>
          <w:rFonts w:hint="eastAsia"/>
        </w:rPr>
        <w:t>路径下，并按照认证、用户、食物、分类、配置、日志和统计等不同功能进一步划分。结合系统当前实现情况，管理端接口主要包括以下几个部分。</w:t>
      </w:r>
    </w:p>
    <w:p w14:paraId="2E504309" w14:textId="521AE2E6" w:rsidR="00A71B27" w:rsidRPr="00A71B27" w:rsidRDefault="00A71B27" w:rsidP="00354F3C">
      <w:pPr>
        <w:pStyle w:val="affff1"/>
        <w:ind w:firstLine="480"/>
      </w:pPr>
      <w:r>
        <w:rPr>
          <w:rFonts w:hint="eastAsia"/>
        </w:rPr>
        <w:t>（</w:t>
      </w:r>
      <w:r>
        <w:rPr>
          <w:rFonts w:hint="eastAsia"/>
        </w:rPr>
        <w:t>1</w:t>
      </w:r>
      <w:r>
        <w:rPr>
          <w:rFonts w:hint="eastAsia"/>
        </w:rPr>
        <w:t>）管理员认证接口，主要用于完成管理员初始化和登录等操作。</w:t>
      </w:r>
    </w:p>
    <w:p w14:paraId="2164BE1A" w14:textId="72E819D5" w:rsidR="00A71B27" w:rsidRPr="00A71B27" w:rsidRDefault="00A71B27" w:rsidP="00354F3C">
      <w:pPr>
        <w:pStyle w:val="affff1"/>
        <w:ind w:firstLine="480"/>
      </w:pPr>
      <w:r>
        <w:rPr>
          <w:rFonts w:hint="eastAsia"/>
        </w:rPr>
        <w:t>（</w:t>
      </w:r>
      <w:r>
        <w:rPr>
          <w:rFonts w:hint="eastAsia"/>
        </w:rPr>
        <w:t>2</w:t>
      </w:r>
      <w:r>
        <w:rPr>
          <w:rFonts w:hint="eastAsia"/>
        </w:rPr>
        <w:t>）后台概览接口，主要用于返回后台首页所需的统计概览数据。</w:t>
      </w:r>
    </w:p>
    <w:p w14:paraId="454585F2" w14:textId="4D33ED8D" w:rsidR="00A71B27" w:rsidRPr="00A71B27" w:rsidRDefault="00A71B27" w:rsidP="00354F3C">
      <w:pPr>
        <w:pStyle w:val="affff1"/>
        <w:ind w:firstLine="480"/>
      </w:pPr>
      <w:r>
        <w:rPr>
          <w:rFonts w:hint="eastAsia"/>
        </w:rPr>
        <w:t>（</w:t>
      </w:r>
      <w:r>
        <w:rPr>
          <w:rFonts w:hint="eastAsia"/>
        </w:rPr>
        <w:t>3</w:t>
      </w:r>
      <w:r>
        <w:rPr>
          <w:rFonts w:hint="eastAsia"/>
        </w:rPr>
        <w:t>）用户管理接口，主要用于完成用户查询、详情查看、冻结和解冻等操作。</w:t>
      </w:r>
    </w:p>
    <w:p w14:paraId="3594B0A0" w14:textId="5C2D06B9" w:rsidR="00A71B27" w:rsidRPr="00A71B27" w:rsidRDefault="00A71B27" w:rsidP="00354F3C">
      <w:pPr>
        <w:pStyle w:val="affff1"/>
        <w:ind w:firstLine="480"/>
      </w:pPr>
      <w:r>
        <w:rPr>
          <w:rFonts w:hint="eastAsia"/>
        </w:rPr>
        <w:t>（</w:t>
      </w:r>
      <w:r>
        <w:rPr>
          <w:rFonts w:hint="eastAsia"/>
        </w:rPr>
        <w:t>4</w:t>
      </w:r>
      <w:r>
        <w:rPr>
          <w:rFonts w:hint="eastAsia"/>
        </w:rPr>
        <w:t>）食物与分类管理接口，主要用于完成食物新增、修改、删除、审核以及分类维护等操作。</w:t>
      </w:r>
    </w:p>
    <w:p w14:paraId="163F5028" w14:textId="10FA6248" w:rsidR="00A71B27" w:rsidRPr="00A71B27" w:rsidRDefault="00A71B27" w:rsidP="00354F3C">
      <w:pPr>
        <w:pStyle w:val="affff1"/>
        <w:ind w:firstLine="480"/>
      </w:pPr>
      <w:r>
        <w:rPr>
          <w:rFonts w:hint="eastAsia"/>
        </w:rPr>
        <w:t>（</w:t>
      </w:r>
      <w:r>
        <w:rPr>
          <w:rFonts w:hint="eastAsia"/>
        </w:rPr>
        <w:t>5</w:t>
      </w:r>
      <w:r>
        <w:rPr>
          <w:rFonts w:hint="eastAsia"/>
        </w:rPr>
        <w:t>）系统配置接口，主要用于完成</w:t>
      </w:r>
      <w:r w:rsidRPr="00A71B27">
        <w:rPr>
          <w:rFonts w:cs="Times New Roman"/>
        </w:rPr>
        <w:t>AI</w:t>
      </w:r>
      <w:r>
        <w:rPr>
          <w:rFonts w:hint="eastAsia"/>
        </w:rPr>
        <w:t>开关、模型参数、</w:t>
      </w:r>
      <w:r w:rsidRPr="00A71B27">
        <w:rPr>
          <w:rFonts w:cs="Times New Roman"/>
        </w:rPr>
        <w:t>Prompt</w:t>
      </w:r>
      <w:r>
        <w:rPr>
          <w:rFonts w:hint="eastAsia"/>
        </w:rPr>
        <w:t>模板和公告等配置的读取与修改。</w:t>
      </w:r>
    </w:p>
    <w:p w14:paraId="1DA1F18C" w14:textId="7C6DCD1B" w:rsidR="00A71B27" w:rsidRPr="00A71B27" w:rsidRDefault="00A71B27" w:rsidP="00354F3C">
      <w:pPr>
        <w:pStyle w:val="affff1"/>
        <w:ind w:firstLine="480"/>
      </w:pPr>
      <w:r>
        <w:rPr>
          <w:rFonts w:hint="eastAsia"/>
        </w:rPr>
        <w:t>（</w:t>
      </w:r>
      <w:r>
        <w:rPr>
          <w:rFonts w:hint="eastAsia"/>
        </w:rPr>
        <w:t>6</w:t>
      </w:r>
      <w:r>
        <w:rPr>
          <w:rFonts w:hint="eastAsia"/>
        </w:rPr>
        <w:t>）日志与统计接口，主要用于完成管理员操作日志查询和</w:t>
      </w:r>
      <w:r w:rsidRPr="00A71B27">
        <w:rPr>
          <w:rFonts w:cs="Times New Roman"/>
        </w:rPr>
        <w:t>AI</w:t>
      </w:r>
      <w:r>
        <w:rPr>
          <w:rFonts w:hint="eastAsia"/>
        </w:rPr>
        <w:t>调用统计查看等功能。</w:t>
      </w:r>
    </w:p>
    <w:p w14:paraId="34ADA714" w14:textId="68BC46A6" w:rsidR="00A71B27" w:rsidRPr="00A71B27" w:rsidRDefault="00A71B27" w:rsidP="00354F3C">
      <w:pPr>
        <w:pStyle w:val="affff1"/>
        <w:ind w:firstLine="480"/>
      </w:pPr>
      <w:r>
        <w:rPr>
          <w:rFonts w:hint="eastAsia"/>
        </w:rPr>
        <w:t>在权限控制方面，系统对普通管理员和更高权限角色进行了区分，尤其在系统配置修改等敏感操作中体现得更为明显，从而增强了后台管理的安全性和可控性。</w:t>
      </w:r>
    </w:p>
    <w:p w14:paraId="5CC5FA2C" w14:textId="190782D9" w:rsidR="00A71B27" w:rsidRDefault="00A71B27" w:rsidP="00986653">
      <w:pPr>
        <w:pStyle w:val="3"/>
      </w:pPr>
      <w:bookmarkStart w:id="37" w:name="_Toc227292309"/>
      <w:r w:rsidRPr="00A71B27">
        <w:rPr>
          <w:rFonts w:hint="eastAsia"/>
        </w:rPr>
        <w:t>AI接口设计</w:t>
      </w:r>
      <w:bookmarkEnd w:id="37"/>
    </w:p>
    <w:p w14:paraId="3C658330" w14:textId="3C31F3DC" w:rsidR="000001C3" w:rsidRDefault="000001C3" w:rsidP="00354F3C">
      <w:pPr>
        <w:pStyle w:val="affff1"/>
        <w:ind w:firstLine="480"/>
      </w:pPr>
      <w:r>
        <w:rPr>
          <w:rFonts w:hint="eastAsia"/>
        </w:rPr>
        <w:t>AI</w:t>
      </w:r>
      <w:r>
        <w:rPr>
          <w:rFonts w:hint="eastAsia"/>
        </w:rPr>
        <w:t>接口主要用于支撑系统中的饮食建议、饮食评价、下一餐推荐和智能问答等功能，是用户端智能辅助能力的核心支撑部分。为了保证</w:t>
      </w:r>
      <w:r>
        <w:rPr>
          <w:rFonts w:hint="eastAsia"/>
        </w:rPr>
        <w:t>AI</w:t>
      </w:r>
      <w:r>
        <w:rPr>
          <w:rFonts w:hint="eastAsia"/>
        </w:rPr>
        <w:t>服务在实际运行中的稳定性和</w:t>
      </w:r>
      <w:proofErr w:type="gramStart"/>
      <w:r>
        <w:rPr>
          <w:rFonts w:hint="eastAsia"/>
        </w:rPr>
        <w:t>可</w:t>
      </w:r>
      <w:proofErr w:type="gramEnd"/>
      <w:r>
        <w:rPr>
          <w:rFonts w:hint="eastAsia"/>
        </w:rPr>
        <w:t>管理性，系统在接口设计中加入了状态检查、调用限额和历史记录机制。结合实际实现情况，</w:t>
      </w:r>
      <w:r>
        <w:rPr>
          <w:rFonts w:hint="eastAsia"/>
        </w:rPr>
        <w:t>AI</w:t>
      </w:r>
      <w:r>
        <w:rPr>
          <w:rFonts w:hint="eastAsia"/>
        </w:rPr>
        <w:t>接口主要包括以下几类。</w:t>
      </w:r>
    </w:p>
    <w:p w14:paraId="04A038A7" w14:textId="7E2DC029" w:rsidR="000001C3" w:rsidRDefault="000001C3" w:rsidP="00354F3C">
      <w:pPr>
        <w:pStyle w:val="affff1"/>
        <w:ind w:firstLine="480"/>
      </w:pPr>
      <w:r>
        <w:rPr>
          <w:rFonts w:hint="eastAsia"/>
        </w:rPr>
        <w:t>（</w:t>
      </w:r>
      <w:r>
        <w:rPr>
          <w:rFonts w:hint="eastAsia"/>
        </w:rPr>
        <w:t>1</w:t>
      </w:r>
      <w:r>
        <w:rPr>
          <w:rFonts w:hint="eastAsia"/>
        </w:rPr>
        <w:t>）</w:t>
      </w:r>
      <w:r>
        <w:rPr>
          <w:rFonts w:hint="eastAsia"/>
        </w:rPr>
        <w:t>/</w:t>
      </w:r>
      <w:proofErr w:type="spellStart"/>
      <w:r>
        <w:rPr>
          <w:rFonts w:hint="eastAsia"/>
        </w:rPr>
        <w:t>api</w:t>
      </w:r>
      <w:proofErr w:type="spellEnd"/>
      <w:r>
        <w:rPr>
          <w:rFonts w:hint="eastAsia"/>
        </w:rPr>
        <w:t>/ai/status</w:t>
      </w:r>
      <w:r>
        <w:rPr>
          <w:rFonts w:hint="eastAsia"/>
        </w:rPr>
        <w:t>，主要用于查询当前</w:t>
      </w:r>
      <w:r>
        <w:rPr>
          <w:rFonts w:hint="eastAsia"/>
        </w:rPr>
        <w:t>AI</w:t>
      </w:r>
      <w:r>
        <w:rPr>
          <w:rFonts w:hint="eastAsia"/>
        </w:rPr>
        <w:t>功能是否启用、剩余调用次数和免责声明信息。</w:t>
      </w:r>
    </w:p>
    <w:p w14:paraId="4250A097" w14:textId="6ECF3699" w:rsidR="000001C3" w:rsidRDefault="000001C3" w:rsidP="00354F3C">
      <w:pPr>
        <w:pStyle w:val="affff1"/>
        <w:ind w:firstLine="480"/>
      </w:pPr>
      <w:r>
        <w:rPr>
          <w:rFonts w:hint="eastAsia"/>
        </w:rPr>
        <w:t>（</w:t>
      </w:r>
      <w:r>
        <w:rPr>
          <w:rFonts w:hint="eastAsia"/>
        </w:rPr>
        <w:t>2</w:t>
      </w:r>
      <w:r>
        <w:rPr>
          <w:rFonts w:hint="eastAsia"/>
        </w:rPr>
        <w:t>）</w:t>
      </w:r>
      <w:r>
        <w:rPr>
          <w:rFonts w:hint="eastAsia"/>
        </w:rPr>
        <w:t>/</w:t>
      </w:r>
      <w:proofErr w:type="spellStart"/>
      <w:r>
        <w:rPr>
          <w:rFonts w:hint="eastAsia"/>
        </w:rPr>
        <w:t>api</w:t>
      </w:r>
      <w:proofErr w:type="spellEnd"/>
      <w:r>
        <w:rPr>
          <w:rFonts w:hint="eastAsia"/>
        </w:rPr>
        <w:t>/ai/suggestion</w:t>
      </w:r>
      <w:r>
        <w:rPr>
          <w:rFonts w:hint="eastAsia"/>
        </w:rPr>
        <w:t>，主要用于根据用户身体状态与饮食数据生成饮食建议。</w:t>
      </w:r>
    </w:p>
    <w:p w14:paraId="3371C661" w14:textId="11A21398" w:rsidR="000001C3" w:rsidRDefault="000001C3" w:rsidP="00354F3C">
      <w:pPr>
        <w:pStyle w:val="affff1"/>
        <w:ind w:firstLine="480"/>
      </w:pPr>
      <w:r>
        <w:rPr>
          <w:rFonts w:hint="eastAsia"/>
        </w:rPr>
        <w:t>（</w:t>
      </w:r>
      <w:r>
        <w:rPr>
          <w:rFonts w:hint="eastAsia"/>
        </w:rPr>
        <w:t>3</w:t>
      </w:r>
      <w:r>
        <w:rPr>
          <w:rFonts w:hint="eastAsia"/>
        </w:rPr>
        <w:t>）</w:t>
      </w:r>
      <w:r>
        <w:rPr>
          <w:rFonts w:hint="eastAsia"/>
        </w:rPr>
        <w:t>/</w:t>
      </w:r>
      <w:proofErr w:type="spellStart"/>
      <w:r>
        <w:rPr>
          <w:rFonts w:hint="eastAsia"/>
        </w:rPr>
        <w:t>api</w:t>
      </w:r>
      <w:proofErr w:type="spellEnd"/>
      <w:r>
        <w:rPr>
          <w:rFonts w:hint="eastAsia"/>
        </w:rPr>
        <w:t>/ai/evaluate</w:t>
      </w:r>
      <w:r>
        <w:rPr>
          <w:rFonts w:hint="eastAsia"/>
        </w:rPr>
        <w:t>，主要用于对用户当日饮食情况生成自然语言评价。</w:t>
      </w:r>
    </w:p>
    <w:p w14:paraId="209670B1" w14:textId="6B1DBC6D" w:rsidR="000001C3" w:rsidRDefault="000001C3" w:rsidP="00354F3C">
      <w:pPr>
        <w:pStyle w:val="affff1"/>
        <w:ind w:firstLine="480"/>
      </w:pPr>
      <w:r>
        <w:rPr>
          <w:rFonts w:hint="eastAsia"/>
        </w:rPr>
        <w:t>（</w:t>
      </w:r>
      <w:r>
        <w:rPr>
          <w:rFonts w:hint="eastAsia"/>
        </w:rPr>
        <w:t>4</w:t>
      </w:r>
      <w:r>
        <w:rPr>
          <w:rFonts w:hint="eastAsia"/>
        </w:rPr>
        <w:t>）</w:t>
      </w:r>
      <w:r>
        <w:rPr>
          <w:rFonts w:hint="eastAsia"/>
        </w:rPr>
        <w:t>/</w:t>
      </w:r>
      <w:proofErr w:type="spellStart"/>
      <w:r>
        <w:rPr>
          <w:rFonts w:hint="eastAsia"/>
        </w:rPr>
        <w:t>api</w:t>
      </w:r>
      <w:proofErr w:type="spellEnd"/>
      <w:r>
        <w:rPr>
          <w:rFonts w:hint="eastAsia"/>
        </w:rPr>
        <w:t>/ai/recommend-food</w:t>
      </w:r>
      <w:r>
        <w:rPr>
          <w:rFonts w:hint="eastAsia"/>
        </w:rPr>
        <w:t>，主要用于为下一餐提供食物推荐结果。</w:t>
      </w:r>
    </w:p>
    <w:p w14:paraId="04ED0398" w14:textId="1DA5148A" w:rsidR="000001C3" w:rsidRDefault="000001C3" w:rsidP="00354F3C">
      <w:pPr>
        <w:pStyle w:val="affff1"/>
        <w:ind w:firstLine="480"/>
      </w:pPr>
      <w:r>
        <w:rPr>
          <w:rFonts w:hint="eastAsia"/>
        </w:rPr>
        <w:t>（</w:t>
      </w:r>
      <w:r>
        <w:rPr>
          <w:rFonts w:hint="eastAsia"/>
        </w:rPr>
        <w:t>5</w:t>
      </w:r>
      <w:r>
        <w:rPr>
          <w:rFonts w:hint="eastAsia"/>
        </w:rPr>
        <w:t>）</w:t>
      </w:r>
      <w:r>
        <w:rPr>
          <w:rFonts w:hint="eastAsia"/>
        </w:rPr>
        <w:t>/</w:t>
      </w:r>
      <w:proofErr w:type="spellStart"/>
      <w:r>
        <w:rPr>
          <w:rFonts w:hint="eastAsia"/>
        </w:rPr>
        <w:t>api</w:t>
      </w:r>
      <w:proofErr w:type="spellEnd"/>
      <w:r>
        <w:rPr>
          <w:rFonts w:hint="eastAsia"/>
        </w:rPr>
        <w:t>/ai/chat</w:t>
      </w:r>
      <w:r>
        <w:rPr>
          <w:rFonts w:hint="eastAsia"/>
        </w:rPr>
        <w:t>，主要用于处理围绕饮食管理场景的智能问答请求。</w:t>
      </w:r>
    </w:p>
    <w:p w14:paraId="5121CF16" w14:textId="35FB5EF7" w:rsidR="000001C3" w:rsidRDefault="000001C3" w:rsidP="00354F3C">
      <w:pPr>
        <w:pStyle w:val="affff1"/>
        <w:ind w:firstLine="480"/>
      </w:pPr>
      <w:r>
        <w:rPr>
          <w:rFonts w:hint="eastAsia"/>
        </w:rPr>
        <w:t>（</w:t>
      </w:r>
      <w:r>
        <w:rPr>
          <w:rFonts w:hint="eastAsia"/>
        </w:rPr>
        <w:t>6</w:t>
      </w:r>
      <w:r>
        <w:rPr>
          <w:rFonts w:hint="eastAsia"/>
        </w:rPr>
        <w:t>）</w:t>
      </w:r>
      <w:r>
        <w:rPr>
          <w:rFonts w:hint="eastAsia"/>
        </w:rPr>
        <w:t>/</w:t>
      </w:r>
      <w:proofErr w:type="spellStart"/>
      <w:r>
        <w:rPr>
          <w:rFonts w:hint="eastAsia"/>
        </w:rPr>
        <w:t>api</w:t>
      </w:r>
      <w:proofErr w:type="spellEnd"/>
      <w:r>
        <w:rPr>
          <w:rFonts w:hint="eastAsia"/>
        </w:rPr>
        <w:t>/ai/history</w:t>
      </w:r>
      <w:r>
        <w:rPr>
          <w:rFonts w:hint="eastAsia"/>
        </w:rPr>
        <w:t>，主要用于查询用户历史</w:t>
      </w:r>
      <w:r>
        <w:rPr>
          <w:rFonts w:hint="eastAsia"/>
        </w:rPr>
        <w:t>AI</w:t>
      </w:r>
      <w:r>
        <w:rPr>
          <w:rFonts w:hint="eastAsia"/>
        </w:rPr>
        <w:t>调用记录。</w:t>
      </w:r>
    </w:p>
    <w:p w14:paraId="0246590D" w14:textId="3FCB9631" w:rsidR="00733FFF" w:rsidRDefault="000001C3" w:rsidP="00354F3C">
      <w:pPr>
        <w:pStyle w:val="affff1"/>
        <w:ind w:firstLine="480"/>
      </w:pPr>
      <w:r>
        <w:rPr>
          <w:rFonts w:hint="eastAsia"/>
        </w:rPr>
        <w:t>在具体调用流程上，系统会先检查</w:t>
      </w:r>
      <w:r>
        <w:rPr>
          <w:rFonts w:hint="eastAsia"/>
        </w:rPr>
        <w:t>AI</w:t>
      </w:r>
      <w:r>
        <w:rPr>
          <w:rFonts w:hint="eastAsia"/>
        </w:rPr>
        <w:t>功能是否开启以及用户当日调用次数是否超限，满足条件后再组织上下文并发起模型请求，最终将调用结果写入</w:t>
      </w:r>
      <w:r>
        <w:rPr>
          <w:rFonts w:hint="eastAsia"/>
        </w:rPr>
        <w:t>AI</w:t>
      </w:r>
      <w:r>
        <w:rPr>
          <w:rFonts w:hint="eastAsia"/>
        </w:rPr>
        <w:t>建议记录表。通过这种接口设计方式，系统能够在提升交互智能性的同时，兼顾服务稳定性、调用成本控制和后台统一管理。</w:t>
      </w:r>
    </w:p>
    <w:p w14:paraId="5FD2FE0B" w14:textId="77777777" w:rsidR="00733FFF" w:rsidRDefault="004003ED" w:rsidP="00354F3C">
      <w:pPr>
        <w:pStyle w:val="affff1"/>
        <w:ind w:firstLine="480"/>
      </w:pPr>
      <w:r>
        <w:br w:type="page"/>
      </w:r>
    </w:p>
    <w:p w14:paraId="3C68E04A" w14:textId="51DA5C6C" w:rsidR="00733FFF" w:rsidRDefault="003155F4" w:rsidP="00354F3C">
      <w:pPr>
        <w:pStyle w:val="1"/>
      </w:pPr>
      <w:bookmarkStart w:id="38" w:name="_Toc227292310"/>
      <w:r w:rsidRPr="003155F4">
        <w:rPr>
          <w:rFonts w:hint="eastAsia"/>
        </w:rPr>
        <w:lastRenderedPageBreak/>
        <w:t>系统详细设计</w:t>
      </w:r>
      <w:bookmarkEnd w:id="38"/>
    </w:p>
    <w:p w14:paraId="795B5B98" w14:textId="50A2398B" w:rsidR="00733FFF" w:rsidRDefault="003155F4" w:rsidP="00354F3C">
      <w:pPr>
        <w:pStyle w:val="2"/>
      </w:pPr>
      <w:bookmarkStart w:id="39" w:name="_Toc227292311"/>
      <w:r w:rsidRPr="003155F4">
        <w:rPr>
          <w:rFonts w:hint="eastAsia"/>
        </w:rPr>
        <w:t>用户与健康档案模块详细设计</w:t>
      </w:r>
      <w:bookmarkEnd w:id="39"/>
    </w:p>
    <w:p w14:paraId="6BEA17FF" w14:textId="53812A77" w:rsidR="00AD39AA" w:rsidRPr="00AD39AA" w:rsidRDefault="003155F4" w:rsidP="00354F3C">
      <w:pPr>
        <w:pStyle w:val="affff1"/>
        <w:ind w:firstLine="480"/>
      </w:pPr>
      <w:r w:rsidRPr="009E0664">
        <w:rPr>
          <w:rFonts w:hint="eastAsia"/>
        </w:rPr>
        <w:t>用户与健康档案模块是整个系统的基础模块，其主要任务是完成用户账号建立、身份认证、健康档案维护以及个体化目标初始化。由于本系统并非普通账号系统，而是围绕健康饮食管理展开，因此注册、登录和身体档案维护并不是彼此独立的功能，而是共同构成后续饮食记录、统计分析和</w:t>
      </w:r>
      <w:r w:rsidR="00284BBA">
        <w:rPr>
          <w:rFonts w:hint="eastAsia"/>
        </w:rPr>
        <w:t>AI</w:t>
      </w:r>
      <w:r w:rsidRPr="009E0664">
        <w:rPr>
          <w:rFonts w:hint="eastAsia"/>
        </w:rPr>
        <w:t>辅助的前置条件。</w:t>
      </w:r>
      <w:r w:rsidR="00AD39AA" w:rsidRPr="00AD39AA">
        <w:rPr>
          <w:rFonts w:hint="eastAsia"/>
        </w:rPr>
        <w:t>用户与健康档案模块流程图</w:t>
      </w:r>
      <w:r w:rsidR="00AD39AA">
        <w:rPr>
          <w:rFonts w:hint="eastAsia"/>
        </w:rPr>
        <w:t>如下图</w:t>
      </w:r>
      <w:r w:rsidR="00AD39AA">
        <w:rPr>
          <w:rFonts w:hint="eastAsia"/>
        </w:rPr>
        <w:t>5-1</w:t>
      </w:r>
      <w:r w:rsidR="00AD39AA">
        <w:rPr>
          <w:rFonts w:hint="eastAsia"/>
        </w:rPr>
        <w:t>所示。</w:t>
      </w:r>
    </w:p>
    <w:p w14:paraId="4FA2B365" w14:textId="77777777" w:rsidR="00AD39AA" w:rsidRDefault="00AD39AA" w:rsidP="00354F3C">
      <w:r>
        <w:rPr>
          <w:noProof/>
        </w:rPr>
        <w:drawing>
          <wp:inline distT="0" distB="0" distL="0" distR="0" wp14:anchorId="716266CD" wp14:editId="35AB2BB9">
            <wp:extent cx="4152265" cy="6202680"/>
            <wp:effectExtent l="0" t="0" r="635" b="7620"/>
            <wp:docPr id="4609499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8209" cy="6211559"/>
                    </a:xfrm>
                    <a:prstGeom prst="rect">
                      <a:avLst/>
                    </a:prstGeom>
                    <a:noFill/>
                    <a:ln>
                      <a:noFill/>
                    </a:ln>
                  </pic:spPr>
                </pic:pic>
              </a:graphicData>
            </a:graphic>
          </wp:inline>
        </w:drawing>
      </w:r>
    </w:p>
    <w:p w14:paraId="0C471D4F" w14:textId="4F02B9D2" w:rsidR="00AD39AA" w:rsidRPr="00AD39AA" w:rsidRDefault="00AD39AA"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1</w:t>
      </w:r>
      <w:r w:rsidR="00A21B56">
        <w:fldChar w:fldCharType="end"/>
      </w:r>
      <w:r w:rsidRPr="00AD39AA">
        <w:rPr>
          <w:rFonts w:hint="eastAsia"/>
        </w:rPr>
        <w:t>用户与健康档案模块流程图</w:t>
      </w:r>
    </w:p>
    <w:tbl>
      <w:tblPr>
        <w:tblStyle w:val="af8"/>
        <w:tblW w:w="0" w:type="auto"/>
        <w:tblLook w:val="04A0" w:firstRow="1" w:lastRow="0" w:firstColumn="1" w:lastColumn="0" w:noHBand="0" w:noVBand="1"/>
      </w:tblPr>
      <w:tblGrid>
        <w:gridCol w:w="9070"/>
      </w:tblGrid>
      <w:tr w:rsidR="00733FFF" w14:paraId="7DAE2605" w14:textId="77777777">
        <w:tc>
          <w:tcPr>
            <w:tcW w:w="9286" w:type="dxa"/>
            <w:tcBorders>
              <w:top w:val="nil"/>
              <w:left w:val="nil"/>
              <w:bottom w:val="nil"/>
              <w:right w:val="nil"/>
            </w:tcBorders>
            <w:vAlign w:val="center"/>
          </w:tcPr>
          <w:p w14:paraId="4EF1D1EA" w14:textId="33E01F5E" w:rsidR="009E0664" w:rsidRDefault="009E0664" w:rsidP="00986653">
            <w:pPr>
              <w:pStyle w:val="3"/>
            </w:pPr>
            <w:bookmarkStart w:id="40" w:name="_Toc227292312"/>
            <w:r w:rsidRPr="009E0664">
              <w:rPr>
                <w:rFonts w:hint="eastAsia"/>
              </w:rPr>
              <w:lastRenderedPageBreak/>
              <w:t>用户注册与登录设计</w:t>
            </w:r>
            <w:bookmarkEnd w:id="40"/>
          </w:p>
          <w:p w14:paraId="6170605B" w14:textId="09430170" w:rsidR="009E0664" w:rsidRDefault="009E0664" w:rsidP="00354F3C">
            <w:pPr>
              <w:pStyle w:val="affff1"/>
              <w:ind w:firstLine="480"/>
            </w:pPr>
            <w:r>
              <w:rPr>
                <w:rFonts w:hint="eastAsia"/>
              </w:rPr>
              <w:t>普通用户端的登录与注册页面位于</w:t>
            </w:r>
            <w:r>
              <w:rPr>
                <w:rFonts w:hint="eastAsia"/>
              </w:rPr>
              <w:t>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/pages/login/</w:t>
            </w:r>
            <w:proofErr w:type="spellStart"/>
            <w:r>
              <w:rPr>
                <w:rFonts w:hint="eastAsia"/>
              </w:rPr>
              <w:t>login.vue</w:t>
            </w:r>
            <w:proofErr w:type="spellEnd"/>
            <w:r>
              <w:rPr>
                <w:rFonts w:hint="eastAsia"/>
              </w:rPr>
              <w:t>。页面采用单页切换式设计：在默认状态下展示登录表单，在注册状态下又进一步分为“账号信息”和“身体档案”两个步骤。这样设计的目的是将账号创建与健康信息采集统一在一个流程中，同时避免移动端一次性输入内容过多，影响使用体验。</w:t>
            </w:r>
          </w:p>
          <w:p w14:paraId="7D934FB8" w14:textId="51E69991" w:rsidR="009E0664" w:rsidRDefault="009E0664" w:rsidP="00354F3C">
            <w:pPr>
              <w:pStyle w:val="affff1"/>
              <w:ind w:firstLine="480"/>
            </w:pPr>
            <w:r>
              <w:rPr>
                <w:rFonts w:hint="eastAsia"/>
              </w:rPr>
              <w:t>在注册流程中，用户首先填写手机号、密码和确认密码。前端会先完成手机号格式、密码长度以及两次密码一致性的校验。通过第一步后，页面进入第二步，要求用户继续填写性别、出生日期、身高、体重、活动水平、健康目标、热量系数以及三大营养素比例等内容。页面会根据生日、身高、体重、活动水平和目标参数实时预估每日热量，帮助用户在提交前理解当前配置可能对应的饮食目标范围。</w:t>
            </w:r>
          </w:p>
          <w:p w14:paraId="48A896F8" w14:textId="429635C9" w:rsidR="009E0664" w:rsidRDefault="009E0664" w:rsidP="00354F3C">
            <w:pPr>
              <w:pStyle w:val="affff1"/>
              <w:ind w:firstLine="480"/>
            </w:pPr>
            <w:r>
              <w:rPr>
                <w:rFonts w:hint="eastAsia"/>
              </w:rPr>
              <w:t>后端注册接口位于</w:t>
            </w:r>
            <w:r>
              <w:rPr>
                <w:rFonts w:hint="eastAsia"/>
              </w:rPr>
              <w:t>server/app/api/auth.py</w:t>
            </w:r>
            <w:r>
              <w:rPr>
                <w:rFonts w:hint="eastAsia"/>
              </w:rPr>
              <w:t>中的</w:t>
            </w:r>
            <w:r>
              <w:rPr>
                <w:rFonts w:hint="eastAsia"/>
              </w:rPr>
              <w:t>/</w:t>
            </w:r>
            <w:proofErr w:type="spellStart"/>
            <w:r>
              <w:rPr>
                <w:rFonts w:hint="eastAsia"/>
              </w:rPr>
              <w:t>api</w:t>
            </w:r>
            <w:proofErr w:type="spellEnd"/>
            <w:r>
              <w:rPr>
                <w:rFonts w:hint="eastAsia"/>
              </w:rPr>
              <w:t>/auth/register</w:t>
            </w:r>
            <w:r>
              <w:rPr>
                <w:rFonts w:hint="eastAsia"/>
              </w:rPr>
              <w:t>。当接口接收到注册请求后，会依次完成手机号或邮箱合法性校验、密码规则校验、健康目标与活动水平校验、年龄计算、</w:t>
            </w:r>
            <w:r>
              <w:rPr>
                <w:rFonts w:hint="eastAsia"/>
              </w:rPr>
              <w:t xml:space="preserve">BMI </w:t>
            </w:r>
            <w:r>
              <w:rPr>
                <w:rFonts w:hint="eastAsia"/>
              </w:rPr>
              <w:t>与</w:t>
            </w:r>
            <w:r>
              <w:rPr>
                <w:rFonts w:hint="eastAsia"/>
              </w:rPr>
              <w:t xml:space="preserve"> BMR </w:t>
            </w:r>
            <w:r>
              <w:rPr>
                <w:rFonts w:hint="eastAsia"/>
              </w:rPr>
              <w:t>计算、每日推荐热量计算以及默认营养素比例补齐等处理。随后系统将用户信息写入</w:t>
            </w:r>
            <w:r>
              <w:rPr>
                <w:rFonts w:hint="eastAsia"/>
              </w:rPr>
              <w:t>User</w:t>
            </w:r>
            <w:r>
              <w:rPr>
                <w:rFonts w:hint="eastAsia"/>
              </w:rPr>
              <w:t>表，并同步生成一条</w:t>
            </w:r>
            <w:proofErr w:type="spellStart"/>
            <w:r>
              <w:rPr>
                <w:rFonts w:hint="eastAsia"/>
              </w:rPr>
              <w:t>BodyRecord</w:t>
            </w:r>
            <w:proofErr w:type="spellEnd"/>
            <w:r>
              <w:rPr>
                <w:rFonts w:hint="eastAsia"/>
              </w:rPr>
              <w:t>身体快照记录。注册成功后，后端直接签发包含用户身份信息的</w:t>
            </w:r>
            <w:r w:rsidR="00284BBA">
              <w:rPr>
                <w:rFonts w:hint="eastAsia"/>
              </w:rPr>
              <w:t>JWT</w:t>
            </w:r>
            <w:r>
              <w:rPr>
                <w:rFonts w:hint="eastAsia"/>
              </w:rPr>
              <w:t>令牌，并将令牌与用户对象一起返回给前端，从而使用户完成注册后即可进入系统。</w:t>
            </w:r>
          </w:p>
          <w:p w14:paraId="7C5785D3" w14:textId="12572259" w:rsidR="00733FFF" w:rsidRDefault="009E0664" w:rsidP="00354F3C">
            <w:pPr>
              <w:pStyle w:val="affff1"/>
              <w:ind w:firstLine="480"/>
            </w:pPr>
            <w:r>
              <w:rPr>
                <w:rFonts w:hint="eastAsia"/>
              </w:rPr>
              <w:t>登录功能同样在</w:t>
            </w:r>
            <w:proofErr w:type="spellStart"/>
            <w:r>
              <w:rPr>
                <w:rFonts w:hint="eastAsia"/>
              </w:rPr>
              <w:t>login.vue</w:t>
            </w:r>
            <w:proofErr w:type="spellEnd"/>
            <w:r>
              <w:rPr>
                <w:rFonts w:hint="eastAsia"/>
              </w:rPr>
              <w:t>页面中实现。用户可以使用手机号或邮箱作为登录账号，输入密码后由前端调用</w:t>
            </w:r>
            <w:r>
              <w:rPr>
                <w:rFonts w:hint="eastAsia"/>
              </w:rPr>
              <w:t>/</w:t>
            </w:r>
            <w:proofErr w:type="spellStart"/>
            <w:r>
              <w:rPr>
                <w:rFonts w:hint="eastAsia"/>
              </w:rPr>
              <w:t>api</w:t>
            </w:r>
            <w:proofErr w:type="spellEnd"/>
            <w:r>
              <w:rPr>
                <w:rFonts w:hint="eastAsia"/>
              </w:rPr>
              <w:t>/auth/login</w:t>
            </w:r>
            <w:r>
              <w:rPr>
                <w:rFonts w:hint="eastAsia"/>
              </w:rPr>
              <w:t>接口。后端会根据账号类型查询对应用户，并进一步校验密码是否正确以及账号是否被冻结。验证通过后，系统返回</w:t>
            </w:r>
            <w:r w:rsidR="00284BBA">
              <w:rPr>
                <w:rFonts w:hint="eastAsia"/>
              </w:rPr>
              <w:t>JWT</w:t>
            </w:r>
            <w:r>
              <w:rPr>
                <w:rFonts w:hint="eastAsia"/>
              </w:rPr>
              <w:t>令牌和当前用户信息。前端在接收到返回结果后，将令牌和用户信息保存到状态仓库中，并跳转至系统首页。该设计使用户登录、注册和后续身份保持能够形成统一闭环。</w:t>
            </w:r>
            <w:r w:rsidR="00867414" w:rsidRPr="00867414">
              <w:rPr>
                <w:rFonts w:hint="eastAsia"/>
              </w:rPr>
              <w:t>用户注册与登录时序图</w:t>
            </w:r>
            <w:r w:rsidR="00867414">
              <w:rPr>
                <w:rFonts w:hint="eastAsia"/>
              </w:rPr>
              <w:t>如下图</w:t>
            </w:r>
            <w:r w:rsidR="00867414">
              <w:rPr>
                <w:rFonts w:hint="eastAsia"/>
              </w:rPr>
              <w:t>5-2</w:t>
            </w:r>
            <w:r w:rsidR="00867414">
              <w:rPr>
                <w:rFonts w:hint="eastAsia"/>
              </w:rPr>
              <w:t>所示。</w:t>
            </w:r>
          </w:p>
          <w:p w14:paraId="77588CD5" w14:textId="77777777" w:rsidR="00867414" w:rsidRDefault="00867414" w:rsidP="00354F3C">
            <w:r>
              <w:rPr>
                <w:noProof/>
              </w:rPr>
              <w:lastRenderedPageBreak/>
              <w:drawing>
                <wp:inline distT="0" distB="0" distL="0" distR="0" wp14:anchorId="2E4F4442" wp14:editId="3A945135">
                  <wp:extent cx="3863340" cy="5378968"/>
                  <wp:effectExtent l="0" t="0" r="3810" b="0"/>
                  <wp:docPr id="13406944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961" cy="5402110"/>
                          </a:xfrm>
                          <a:prstGeom prst="rect">
                            <a:avLst/>
                          </a:prstGeom>
                          <a:noFill/>
                          <a:ln>
                            <a:noFill/>
                          </a:ln>
                        </pic:spPr>
                      </pic:pic>
                    </a:graphicData>
                  </a:graphic>
                </wp:inline>
              </w:drawing>
            </w:r>
          </w:p>
          <w:p w14:paraId="4CC35C06" w14:textId="5660AB28" w:rsidR="00867414" w:rsidRPr="00867414" w:rsidRDefault="00867414"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2</w:t>
            </w:r>
            <w:r w:rsidR="00A21B56">
              <w:fldChar w:fldCharType="end"/>
            </w:r>
            <w:r w:rsidRPr="00867414">
              <w:rPr>
                <w:rFonts w:hint="eastAsia"/>
              </w:rPr>
              <w:t>用户注册与登录时序图</w:t>
            </w:r>
          </w:p>
        </w:tc>
      </w:tr>
      <w:tr w:rsidR="00733FFF" w14:paraId="14CEB6B3" w14:textId="77777777">
        <w:tc>
          <w:tcPr>
            <w:tcW w:w="9286" w:type="dxa"/>
            <w:tcBorders>
              <w:top w:val="nil"/>
              <w:left w:val="nil"/>
              <w:bottom w:val="nil"/>
              <w:right w:val="nil"/>
            </w:tcBorders>
            <w:vAlign w:val="center"/>
          </w:tcPr>
          <w:p w14:paraId="598DA07E" w14:textId="48241E3D" w:rsidR="009E0664" w:rsidRDefault="009E0664" w:rsidP="00986653">
            <w:pPr>
              <w:pStyle w:val="3"/>
            </w:pPr>
            <w:bookmarkStart w:id="41" w:name="_Toc227292313"/>
            <w:r w:rsidRPr="009E0664">
              <w:rPr>
                <w:rFonts w:hint="eastAsia"/>
              </w:rPr>
              <w:lastRenderedPageBreak/>
              <w:t>个人基本信息与身体档案设计</w:t>
            </w:r>
            <w:bookmarkEnd w:id="41"/>
          </w:p>
          <w:p w14:paraId="3E65A8E0" w14:textId="7A3AF04F" w:rsidR="009E0664" w:rsidRDefault="009E0664" w:rsidP="00354F3C">
            <w:pPr>
              <w:pStyle w:val="affff1"/>
              <w:ind w:firstLine="480"/>
            </w:pPr>
            <w:r>
              <w:rPr>
                <w:rFonts w:hint="eastAsia"/>
              </w:rPr>
              <w:t>在用户完成登录后，系统通过个人中心页面</w:t>
            </w:r>
            <w:r>
              <w:rPr>
                <w:rFonts w:hint="eastAsia"/>
              </w:rPr>
              <w:t>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/pages/mine/</w:t>
            </w:r>
            <w:proofErr w:type="spellStart"/>
            <w:r>
              <w:rPr>
                <w:rFonts w:hint="eastAsia"/>
              </w:rPr>
              <w:t>mine.vue</w:t>
            </w:r>
            <w:proofErr w:type="spellEnd"/>
            <w:r>
              <w:rPr>
                <w:rFonts w:hint="eastAsia"/>
              </w:rPr>
              <w:t>展示当前身体档案。页面集中显示身高、体重、</w:t>
            </w:r>
            <w:r>
              <w:rPr>
                <w:rFonts w:hint="eastAsia"/>
              </w:rPr>
              <w:t>BMI</w:t>
            </w:r>
            <w:r>
              <w:rPr>
                <w:rFonts w:hint="eastAsia"/>
              </w:rPr>
              <w:t>、</w:t>
            </w:r>
            <w:r>
              <w:rPr>
                <w:rFonts w:hint="eastAsia"/>
              </w:rPr>
              <w:t>BMR</w:t>
            </w:r>
            <w:r>
              <w:rPr>
                <w:rFonts w:hint="eastAsia"/>
              </w:rPr>
              <w:t>、每日目标热量、活动水平、健康目标、热量系数以及营养素比例等信息，同时提供“编辑身体档案”“体重记录历史”等入口。与只展示账号信息的普通个人中心不同，本系统的个人中心承担的是健康档案维护与解释说明双重作用。</w:t>
            </w:r>
          </w:p>
          <w:p w14:paraId="421FD17B" w14:textId="0AAE19A2" w:rsidR="009E0664" w:rsidRDefault="009E0664" w:rsidP="00354F3C">
            <w:pPr>
              <w:pStyle w:val="affff1"/>
              <w:ind w:firstLine="480"/>
            </w:pPr>
            <w:r>
              <w:rPr>
                <w:rFonts w:hint="eastAsia"/>
              </w:rPr>
              <w:t>后端档案查询接口位于</w:t>
            </w:r>
            <w:r>
              <w:rPr>
                <w:rFonts w:hint="eastAsia"/>
              </w:rPr>
              <w:t>server/app/api/user.py</w:t>
            </w:r>
            <w:r>
              <w:rPr>
                <w:rFonts w:hint="eastAsia"/>
              </w:rPr>
              <w:t>中的</w:t>
            </w:r>
            <w:r>
              <w:rPr>
                <w:rFonts w:hint="eastAsia"/>
              </w:rPr>
              <w:t>/</w:t>
            </w:r>
            <w:proofErr w:type="spellStart"/>
            <w:r>
              <w:rPr>
                <w:rFonts w:hint="eastAsia"/>
              </w:rPr>
              <w:t>api</w:t>
            </w:r>
            <w:proofErr w:type="spellEnd"/>
            <w:r>
              <w:rPr>
                <w:rFonts w:hint="eastAsia"/>
              </w:rPr>
              <w:t>/user/profile</w:t>
            </w:r>
            <w:r>
              <w:rPr>
                <w:rFonts w:hint="eastAsia"/>
              </w:rPr>
              <w:t>。接口在返回用户基础信息的同时，还会查询当前用户最新的一条身体快照记录，并基于当前的热量目标和营养素比例重新计算蛋白质、脂肪和碳水化合物目标值。前端因此不仅能够显示用户当前的</w:t>
            </w:r>
            <w:r>
              <w:rPr>
                <w:rFonts w:hint="eastAsia"/>
              </w:rPr>
              <w:t>BMI</w:t>
            </w:r>
            <w:r>
              <w:rPr>
                <w:rFonts w:hint="eastAsia"/>
              </w:rPr>
              <w:t>、</w:t>
            </w:r>
            <w:r>
              <w:rPr>
                <w:rFonts w:hint="eastAsia"/>
              </w:rPr>
              <w:t>BMR</w:t>
            </w:r>
            <w:r>
              <w:rPr>
                <w:rFonts w:hint="eastAsia"/>
              </w:rPr>
              <w:t>和每日热量目标，还能够展示更细化的营养素目标结果。</w:t>
            </w:r>
          </w:p>
          <w:p w14:paraId="076D3FD8" w14:textId="05E7C568" w:rsidR="00867414" w:rsidRDefault="009E0664" w:rsidP="00354F3C">
            <w:pPr>
              <w:pStyle w:val="affff1"/>
              <w:ind w:firstLine="480"/>
            </w:pPr>
            <w:r>
              <w:rPr>
                <w:rFonts w:hint="eastAsia"/>
              </w:rPr>
              <w:lastRenderedPageBreak/>
              <w:t>用户在个人中心中修改身高、体重、活动水平、健康目标、热量系数或营养素比例时，前端会先对输入值进行范围约束和比例总和校验，再调用</w:t>
            </w:r>
            <w:r>
              <w:rPr>
                <w:rFonts w:hint="eastAsia"/>
              </w:rPr>
              <w:t>/</w:t>
            </w:r>
            <w:proofErr w:type="spellStart"/>
            <w:r>
              <w:rPr>
                <w:rFonts w:hint="eastAsia"/>
              </w:rPr>
              <w:t>api</w:t>
            </w:r>
            <w:proofErr w:type="spellEnd"/>
            <w:r>
              <w:rPr>
                <w:rFonts w:hint="eastAsia"/>
              </w:rPr>
              <w:t>/user/profile</w:t>
            </w:r>
            <w:r>
              <w:rPr>
                <w:rFonts w:hint="eastAsia"/>
              </w:rPr>
              <w:t>更新接口。后端在处理更新请求时，会先判断是否存在需要重新计算健康指标的关键字段变化；若存在变化，则重新计算</w:t>
            </w:r>
            <w:r>
              <w:rPr>
                <w:rFonts w:hint="eastAsia"/>
              </w:rPr>
              <w:t>BMI</w:t>
            </w:r>
            <w:r>
              <w:rPr>
                <w:rFonts w:hint="eastAsia"/>
              </w:rPr>
              <w:t>、</w:t>
            </w:r>
            <w:r>
              <w:rPr>
                <w:rFonts w:hint="eastAsia"/>
              </w:rPr>
              <w:t>BMR</w:t>
            </w:r>
            <w:r>
              <w:rPr>
                <w:rFonts w:hint="eastAsia"/>
              </w:rPr>
              <w:t>和每日热量目标，并更新用户当前档案信息。这样设计的目的是保证用户当前档案始终反映其最近一次有效设置，而不是停留在注册时的初始数据。</w:t>
            </w:r>
            <w:r w:rsidR="00354F3C" w:rsidRPr="00354F3C">
              <w:rPr>
                <w:rFonts w:hint="eastAsia"/>
              </w:rPr>
              <w:t>个人基本信息与身体档案时序图</w:t>
            </w:r>
            <w:r w:rsidR="00354F3C">
              <w:rPr>
                <w:rFonts w:hint="eastAsia"/>
              </w:rPr>
              <w:t>如下图</w:t>
            </w:r>
            <w:r w:rsidR="00354F3C">
              <w:rPr>
                <w:rFonts w:hint="eastAsia"/>
              </w:rPr>
              <w:t>5-3</w:t>
            </w:r>
            <w:r w:rsidR="00354F3C">
              <w:rPr>
                <w:rFonts w:hint="eastAsia"/>
              </w:rPr>
              <w:t>所示。</w:t>
            </w:r>
          </w:p>
          <w:p w14:paraId="583FAF5F" w14:textId="77777777" w:rsidR="00354F3C" w:rsidRDefault="00354F3C" w:rsidP="00354F3C">
            <w:r>
              <w:rPr>
                <w:noProof/>
              </w:rPr>
              <w:drawing>
                <wp:inline distT="0" distB="0" distL="0" distR="0" wp14:anchorId="4FA8A963" wp14:editId="3BB9AA41">
                  <wp:extent cx="4335780" cy="5439085"/>
                  <wp:effectExtent l="0" t="0" r="7620" b="9525"/>
                  <wp:docPr id="18089249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2132" cy="5447053"/>
                          </a:xfrm>
                          <a:prstGeom prst="rect">
                            <a:avLst/>
                          </a:prstGeom>
                          <a:noFill/>
                          <a:ln>
                            <a:noFill/>
                          </a:ln>
                        </pic:spPr>
                      </pic:pic>
                    </a:graphicData>
                  </a:graphic>
                </wp:inline>
              </w:drawing>
            </w:r>
          </w:p>
          <w:p w14:paraId="05CD7A40" w14:textId="301DF701" w:rsidR="00354F3C" w:rsidRPr="00354F3C" w:rsidRDefault="00354F3C"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3</w:t>
            </w:r>
            <w:r w:rsidR="00A21B56">
              <w:fldChar w:fldCharType="end"/>
            </w:r>
            <w:r w:rsidRPr="00354F3C">
              <w:rPr>
                <w:rFonts w:hint="eastAsia"/>
              </w:rPr>
              <w:t>个人基本信息与身体档案时序图</w:t>
            </w:r>
          </w:p>
          <w:p w14:paraId="4AB008C9" w14:textId="77777777" w:rsidR="00733FFF" w:rsidRPr="00986653" w:rsidRDefault="009E0664" w:rsidP="00986653">
            <w:pPr>
              <w:pStyle w:val="3"/>
            </w:pPr>
            <w:bookmarkStart w:id="42" w:name="_Toc227292314"/>
            <w:r w:rsidRPr="00986653">
              <w:rPr>
                <w:rFonts w:hint="eastAsia"/>
              </w:rPr>
              <w:t>身体指标快照与目标参数设计</w:t>
            </w:r>
            <w:bookmarkEnd w:id="42"/>
          </w:p>
          <w:p w14:paraId="12CD44D9" w14:textId="64586838" w:rsidR="009E0664" w:rsidRPr="009E0664" w:rsidRDefault="009E0664" w:rsidP="00354F3C">
            <w:pPr>
              <w:pStyle w:val="affff1"/>
              <w:ind w:firstLine="480"/>
            </w:pPr>
            <w:r w:rsidRPr="009E0664">
              <w:t>为保证历史分析结果与当时身体状态保持一致，系统在后端设计了</w:t>
            </w:r>
            <w:proofErr w:type="spellStart"/>
            <w:r w:rsidRPr="009E0664">
              <w:t>BodyRecord</w:t>
            </w:r>
            <w:proofErr w:type="spellEnd"/>
            <w:r w:rsidRPr="009E0664">
              <w:t>身体快照机制。该机制主要体现在三个环节。第一，在用户注册成功时，系统会基于注册时填写的年龄、身高、体重、活动水平和健康目标生成首条身体快照。第二，在用户修改身体档案且触发重新计算时，系统会新增一条快照记录，而不是直</w:t>
            </w:r>
            <w:r w:rsidRPr="009E0664">
              <w:lastRenderedPageBreak/>
              <w:t>接覆盖历史状态。第三，在用户新增饮食记录时，如果当天尚未生成身体快照，系统会自动创建一条当日快照并将饮食记录与其绑定。</w:t>
            </w:r>
          </w:p>
          <w:p w14:paraId="67D7075B" w14:textId="77777777" w:rsidR="009E0664" w:rsidRPr="009E0664" w:rsidRDefault="009E0664" w:rsidP="00354F3C">
            <w:pPr>
              <w:pStyle w:val="affff1"/>
              <w:ind w:firstLine="480"/>
            </w:pPr>
            <w:r w:rsidRPr="009E0664">
              <w:t>这一设计的意义在于，饮食记录、统计分析和体重趋势并不是直接依赖用户当前表中的单一状态，而是依赖用户在某一时间点的有效身体参数。这样即使用户后续更新了体重、目标或热量系数，过去已经发生的饮食记录仍然可以与当时的身体状态对应起来，从而提高历史分析结果的可解释性。</w:t>
            </w:r>
          </w:p>
          <w:p w14:paraId="1C27296C" w14:textId="2C04A18C" w:rsidR="009E0664" w:rsidRDefault="009E0664" w:rsidP="00354F3C">
            <w:pPr>
              <w:pStyle w:val="affff1"/>
              <w:ind w:firstLine="480"/>
            </w:pPr>
            <w:r w:rsidRPr="009E0664">
              <w:t>此外，系统还在目标参数设计上引入了</w:t>
            </w:r>
            <w:r w:rsidRPr="009E0664">
              <w:t>“</w:t>
            </w:r>
            <w:r w:rsidRPr="009E0664">
              <w:t>维持体重、减脂、增肌</w:t>
            </w:r>
            <w:r w:rsidRPr="009E0664">
              <w:t>”</w:t>
            </w:r>
            <w:r w:rsidRPr="009E0664">
              <w:t>三类健康目标，并为不同目标设置不同的默认热量系数和营养素比例。注册页面和个人中心页面都会在用户切换健康目标时自动联动更新默认热量系数和营养素比例。后端则通过</w:t>
            </w:r>
            <w:proofErr w:type="spellStart"/>
            <w:r w:rsidRPr="009E0664">
              <w:t>NutritionService</w:t>
            </w:r>
            <w:proofErr w:type="spellEnd"/>
            <w:r w:rsidRPr="009E0664">
              <w:t>统一完成默认值获取、推荐热量计算和营养素目标换算，从而保证前后端在目标参数解释上的一致性。</w:t>
            </w:r>
            <w:r w:rsidR="00354F3C" w:rsidRPr="00354F3C">
              <w:rPr>
                <w:rFonts w:hint="eastAsia"/>
              </w:rPr>
              <w:t>身体指标快照与目标参数时序图</w:t>
            </w:r>
            <w:r w:rsidR="00354F3C">
              <w:rPr>
                <w:rFonts w:hint="eastAsia"/>
              </w:rPr>
              <w:t>如下图</w:t>
            </w:r>
            <w:r w:rsidR="00354F3C">
              <w:rPr>
                <w:rFonts w:hint="eastAsia"/>
              </w:rPr>
              <w:t>5-4</w:t>
            </w:r>
            <w:r w:rsidR="00354F3C">
              <w:rPr>
                <w:rFonts w:hint="eastAsia"/>
              </w:rPr>
              <w:t>所示。</w:t>
            </w:r>
          </w:p>
          <w:p w14:paraId="4202F27E" w14:textId="77777777" w:rsidR="00354F3C" w:rsidRDefault="00354F3C" w:rsidP="00354F3C">
            <w:r>
              <w:rPr>
                <w:noProof/>
              </w:rPr>
              <w:drawing>
                <wp:inline distT="0" distB="0" distL="0" distR="0" wp14:anchorId="46CB4BAB" wp14:editId="40492595">
                  <wp:extent cx="4503420" cy="5099537"/>
                  <wp:effectExtent l="0" t="0" r="0" b="6350"/>
                  <wp:docPr id="18695534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8015" cy="5116064"/>
                          </a:xfrm>
                          <a:prstGeom prst="rect">
                            <a:avLst/>
                          </a:prstGeom>
                          <a:noFill/>
                          <a:ln>
                            <a:noFill/>
                          </a:ln>
                        </pic:spPr>
                      </pic:pic>
                    </a:graphicData>
                  </a:graphic>
                </wp:inline>
              </w:drawing>
            </w:r>
          </w:p>
          <w:p w14:paraId="1CF597D6" w14:textId="17A44D57" w:rsidR="00354F3C" w:rsidRPr="00354F3C" w:rsidRDefault="00354F3C"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4</w:t>
            </w:r>
            <w:r w:rsidR="00A21B56">
              <w:fldChar w:fldCharType="end"/>
            </w:r>
            <w:r w:rsidRPr="00354F3C">
              <w:rPr>
                <w:rFonts w:hint="eastAsia"/>
              </w:rPr>
              <w:t>身体指标快照与目标参数时序图</w:t>
            </w:r>
          </w:p>
        </w:tc>
      </w:tr>
    </w:tbl>
    <w:p w14:paraId="5943AF37" w14:textId="61DDF680" w:rsidR="00733FFF" w:rsidRDefault="009E0664" w:rsidP="00354F3C">
      <w:pPr>
        <w:pStyle w:val="2"/>
      </w:pPr>
      <w:bookmarkStart w:id="43" w:name="_Toc227292315"/>
      <w:r w:rsidRPr="009E0664">
        <w:rPr>
          <w:rFonts w:hint="eastAsia"/>
        </w:rPr>
        <w:lastRenderedPageBreak/>
        <w:t>饮食记录与食物管理模块详细设计</w:t>
      </w:r>
      <w:bookmarkEnd w:id="43"/>
    </w:p>
    <w:p w14:paraId="1E35F602" w14:textId="45505493" w:rsidR="00354F3C" w:rsidRPr="00354F3C" w:rsidRDefault="009E0664" w:rsidP="00354F3C">
      <w:pPr>
        <w:pStyle w:val="affff1"/>
        <w:ind w:firstLine="480"/>
      </w:pPr>
      <w:r w:rsidRPr="00354F3C">
        <w:rPr>
          <w:rFonts w:hint="eastAsia"/>
        </w:rPr>
        <w:t>饮食记录与食物管理模块是本系统的核心业务模块。用户所有的营养统计、饮食分析和</w:t>
      </w:r>
      <w:r w:rsidR="00284BBA">
        <w:rPr>
          <w:rFonts w:hint="eastAsia"/>
        </w:rPr>
        <w:t>AI</w:t>
      </w:r>
      <w:r w:rsidRPr="00354F3C">
        <w:rPr>
          <w:rFonts w:hint="eastAsia"/>
        </w:rPr>
        <w:t>辅助结果，最终都建立在饮食记录数据和标准化食</w:t>
      </w:r>
      <w:proofErr w:type="gramStart"/>
      <w:r w:rsidRPr="00354F3C">
        <w:rPr>
          <w:rFonts w:hint="eastAsia"/>
        </w:rPr>
        <w:t>物数据</w:t>
      </w:r>
      <w:proofErr w:type="gramEnd"/>
      <w:r w:rsidRPr="00354F3C">
        <w:rPr>
          <w:rFonts w:hint="eastAsia"/>
        </w:rPr>
        <w:t>之上。因此，本模块设计的重点不只是“记录一顿饭”，而是通过标准食物库、统一营养换算规则和结构化餐次组织方式，为后续分析提供稳定的数据基础。</w:t>
      </w:r>
      <w:r w:rsidR="00986653" w:rsidRPr="00986653">
        <w:rPr>
          <w:rFonts w:hint="eastAsia"/>
        </w:rPr>
        <w:t>饮食记录与食物管理模块总体流程图</w:t>
      </w:r>
      <w:r w:rsidR="00986653">
        <w:rPr>
          <w:rFonts w:hint="eastAsia"/>
        </w:rPr>
        <w:t>如下图</w:t>
      </w:r>
      <w:r w:rsidR="00986653">
        <w:rPr>
          <w:rFonts w:hint="eastAsia"/>
        </w:rPr>
        <w:t>5-5</w:t>
      </w:r>
      <w:r w:rsidR="00986653">
        <w:rPr>
          <w:rFonts w:hint="eastAsia"/>
        </w:rPr>
        <w:t>所示。</w:t>
      </w:r>
    </w:p>
    <w:p w14:paraId="528F9F66" w14:textId="77777777" w:rsidR="00986653" w:rsidRDefault="00986653" w:rsidP="00986653">
      <w:pPr>
        <w:keepNext/>
      </w:pPr>
      <w:r>
        <w:rPr>
          <w:noProof/>
        </w:rPr>
        <w:drawing>
          <wp:inline distT="0" distB="0" distL="0" distR="0" wp14:anchorId="3D49201B" wp14:editId="566E15AA">
            <wp:extent cx="2026920" cy="5440680"/>
            <wp:effectExtent l="0" t="0" r="0" b="7620"/>
            <wp:docPr id="10892571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6920" cy="5440680"/>
                    </a:xfrm>
                    <a:prstGeom prst="rect">
                      <a:avLst/>
                    </a:prstGeom>
                    <a:noFill/>
                    <a:ln>
                      <a:noFill/>
                    </a:ln>
                  </pic:spPr>
                </pic:pic>
              </a:graphicData>
            </a:graphic>
          </wp:inline>
        </w:drawing>
      </w:r>
    </w:p>
    <w:p w14:paraId="733C576E" w14:textId="3A91FC55" w:rsidR="00354F3C" w:rsidRPr="00354F3C" w:rsidRDefault="00986653"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5</w:t>
      </w:r>
      <w:r w:rsidR="00A21B56">
        <w:fldChar w:fldCharType="end"/>
      </w:r>
      <w:r w:rsidRPr="00986653">
        <w:rPr>
          <w:rFonts w:hint="eastAsia"/>
        </w:rPr>
        <w:t>饮食记录与食物管理模块总体流程图</w:t>
      </w:r>
    </w:p>
    <w:p w14:paraId="36F81986" w14:textId="49528E83" w:rsidR="00733FFF" w:rsidRDefault="009E0664" w:rsidP="00986653">
      <w:pPr>
        <w:pStyle w:val="3"/>
      </w:pPr>
      <w:bookmarkStart w:id="44" w:name="_Toc227292316"/>
      <w:r w:rsidRPr="009E0664">
        <w:rPr>
          <w:rFonts w:hint="eastAsia"/>
        </w:rPr>
        <w:t>饮食记录添加与营养换算设计</w:t>
      </w:r>
      <w:bookmarkEnd w:id="44"/>
    </w:p>
    <w:p w14:paraId="56442CE2" w14:textId="507F6D28" w:rsidR="009E0664" w:rsidRDefault="009E0664" w:rsidP="00354F3C">
      <w:pPr>
        <w:pStyle w:val="affff1"/>
        <w:ind w:firstLine="480"/>
      </w:pPr>
      <w:r>
        <w:rPr>
          <w:rFonts w:hint="eastAsia"/>
        </w:rPr>
        <w:t>饮食记录新增流程主要由记录页</w:t>
      </w:r>
      <w:r>
        <w:rPr>
          <w:rFonts w:hint="eastAsia"/>
        </w:rPr>
        <w:t>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/pages/record/</w:t>
      </w:r>
      <w:proofErr w:type="spellStart"/>
      <w:r>
        <w:rPr>
          <w:rFonts w:hint="eastAsia"/>
        </w:rPr>
        <w:t>record.vue</w:t>
      </w:r>
      <w:proofErr w:type="spellEnd"/>
      <w:r>
        <w:rPr>
          <w:rFonts w:hint="eastAsia"/>
        </w:rPr>
        <w:t>与食物选择页</w:t>
      </w:r>
      <w:r>
        <w:rPr>
          <w:rFonts w:hint="eastAsia"/>
        </w:rPr>
        <w:t>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/pages/foods/</w:t>
      </w:r>
      <w:proofErr w:type="spellStart"/>
      <w:r>
        <w:rPr>
          <w:rFonts w:hint="eastAsia"/>
        </w:rPr>
        <w:t>foods.vue</w:t>
      </w:r>
      <w:proofErr w:type="spellEnd"/>
      <w:r>
        <w:rPr>
          <w:rFonts w:hint="eastAsia"/>
        </w:rPr>
        <w:t>共同完成。用户首先在记录页选择日期与餐次，系统将早餐、午餐、晚餐和加餐四类餐次作为固定业务单位进行组织。随后，用户点击“添加食物”按钮跳转至食物页，并以选择模式打开食物列表。食物</w:t>
      </w:r>
      <w:r>
        <w:rPr>
          <w:rFonts w:hint="eastAsia"/>
        </w:rPr>
        <w:lastRenderedPageBreak/>
        <w:t>页在接收到日期和餐次参数后，允许用户在选定食物后输入重量，再将该食物添加到指定日期和餐次中。</w:t>
      </w:r>
    </w:p>
    <w:p w14:paraId="506F7E0A" w14:textId="44473029" w:rsidR="009E0664" w:rsidRDefault="009E0664" w:rsidP="00354F3C">
      <w:pPr>
        <w:pStyle w:val="affff1"/>
        <w:ind w:firstLine="480"/>
      </w:pPr>
      <w:r>
        <w:rPr>
          <w:rFonts w:hint="eastAsia"/>
        </w:rPr>
        <w:t>后端新增接口位于</w:t>
      </w:r>
      <w:r>
        <w:rPr>
          <w:rFonts w:hint="eastAsia"/>
        </w:rPr>
        <w:t>server/app/api/meal.py</w:t>
      </w:r>
      <w:r>
        <w:rPr>
          <w:rFonts w:hint="eastAsia"/>
        </w:rPr>
        <w:t>中的</w:t>
      </w:r>
      <w:r>
        <w:rPr>
          <w:rFonts w:hint="eastAsia"/>
        </w:rPr>
        <w:t>/</w:t>
      </w:r>
      <w:proofErr w:type="spellStart"/>
      <w:r>
        <w:rPr>
          <w:rFonts w:hint="eastAsia"/>
        </w:rPr>
        <w:t>api</w:t>
      </w:r>
      <w:proofErr w:type="spellEnd"/>
      <w:r>
        <w:rPr>
          <w:rFonts w:hint="eastAsia"/>
        </w:rPr>
        <w:t>/meals</w:t>
      </w:r>
      <w:r>
        <w:rPr>
          <w:rFonts w:hint="eastAsia"/>
        </w:rPr>
        <w:t>。接口在接收到</w:t>
      </w:r>
      <w:proofErr w:type="spellStart"/>
      <w:r>
        <w:rPr>
          <w:rFonts w:hint="eastAsia"/>
        </w:rPr>
        <w:t>food_id</w:t>
      </w:r>
      <w:proofErr w:type="spellEnd"/>
      <w:r>
        <w:rPr>
          <w:rFonts w:hint="eastAsia"/>
        </w:rPr>
        <w:t>、</w:t>
      </w:r>
      <w:r>
        <w:rPr>
          <w:rFonts w:hint="eastAsia"/>
        </w:rPr>
        <w:t>date</w:t>
      </w:r>
      <w:r>
        <w:rPr>
          <w:rFonts w:hint="eastAsia"/>
        </w:rPr>
        <w:t>、</w:t>
      </w:r>
      <w:proofErr w:type="spellStart"/>
      <w:r>
        <w:rPr>
          <w:rFonts w:hint="eastAsia"/>
        </w:rPr>
        <w:t>meal_type</w:t>
      </w:r>
      <w:proofErr w:type="spellEnd"/>
      <w:r>
        <w:rPr>
          <w:rFonts w:hint="eastAsia"/>
        </w:rPr>
        <w:t>和</w:t>
      </w:r>
      <w:proofErr w:type="spellStart"/>
      <w:r>
        <w:rPr>
          <w:rFonts w:hint="eastAsia"/>
        </w:rPr>
        <w:t>weight_g</w:t>
      </w:r>
      <w:proofErr w:type="spellEnd"/>
      <w:r>
        <w:rPr>
          <w:rFonts w:hint="eastAsia"/>
        </w:rPr>
        <w:t>后，会先检查餐次是否合法、重量是否有效、食物是否存在以及食物是否已经通过审核。校验通过后，系统根据食物的每</w:t>
      </w:r>
      <w:r>
        <w:rPr>
          <w:rFonts w:hint="eastAsia"/>
        </w:rPr>
        <w:t>100</w:t>
      </w:r>
      <w:r>
        <w:rPr>
          <w:rFonts w:hint="eastAsia"/>
        </w:rPr>
        <w:t>克营养值与实际重量计算本次摄入的热量、蛋白质、脂肪和碳水数据，并将这些结果直接写入</w:t>
      </w:r>
      <w:proofErr w:type="spellStart"/>
      <w:r>
        <w:rPr>
          <w:rFonts w:hint="eastAsia"/>
        </w:rPr>
        <w:t>MealRecord</w:t>
      </w:r>
      <w:proofErr w:type="spellEnd"/>
      <w:r>
        <w:rPr>
          <w:rFonts w:hint="eastAsia"/>
        </w:rPr>
        <w:t>记录中。</w:t>
      </w:r>
    </w:p>
    <w:p w14:paraId="06D8CB15" w14:textId="7A0F7B3E" w:rsidR="009E0664" w:rsidRDefault="009E0664" w:rsidP="00354F3C">
      <w:pPr>
        <w:pStyle w:val="affff1"/>
        <w:ind w:firstLine="480"/>
      </w:pPr>
      <w:r>
        <w:rPr>
          <w:rFonts w:hint="eastAsia"/>
        </w:rPr>
        <w:t>在营养换算之前，系统还会调用</w:t>
      </w:r>
      <w:proofErr w:type="spellStart"/>
      <w:r>
        <w:rPr>
          <w:rFonts w:hint="eastAsia"/>
        </w:rPr>
        <w:t>get_or_create_body_record</w:t>
      </w:r>
      <w:proofErr w:type="spellEnd"/>
      <w:r>
        <w:rPr>
          <w:rFonts w:hint="eastAsia"/>
        </w:rPr>
        <w:t>逻辑检查当天是否已有身体快照。若没有，则根据用户当前的身高、体重、</w:t>
      </w:r>
      <w:r>
        <w:rPr>
          <w:rFonts w:hint="eastAsia"/>
        </w:rPr>
        <w:t>BMI</w:t>
      </w:r>
      <w:r>
        <w:rPr>
          <w:rFonts w:hint="eastAsia"/>
        </w:rPr>
        <w:t>、</w:t>
      </w:r>
      <w:r>
        <w:rPr>
          <w:rFonts w:hint="eastAsia"/>
        </w:rPr>
        <w:t>BMR</w:t>
      </w:r>
      <w:r>
        <w:rPr>
          <w:rFonts w:hint="eastAsia"/>
        </w:rPr>
        <w:t>和营养素比例生成当日快照，再将本次饮食记录与该快照绑定。通过这种设计，饮食记录既保存了食物摄入结果，也保存了与之对应的身体状态背景。</w:t>
      </w:r>
      <w:r w:rsidR="00273334" w:rsidRPr="00273334">
        <w:rPr>
          <w:rFonts w:hint="eastAsia"/>
        </w:rPr>
        <w:t>饮食记录添加与营养换算时序图</w:t>
      </w:r>
      <w:r w:rsidR="00273334">
        <w:rPr>
          <w:rFonts w:hint="eastAsia"/>
        </w:rPr>
        <w:t>如下图</w:t>
      </w:r>
      <w:r w:rsidR="00273334">
        <w:rPr>
          <w:rFonts w:hint="eastAsia"/>
        </w:rPr>
        <w:t>5-6</w:t>
      </w:r>
      <w:r w:rsidR="00273334">
        <w:rPr>
          <w:rFonts w:hint="eastAsia"/>
        </w:rPr>
        <w:t>所示。</w:t>
      </w:r>
    </w:p>
    <w:p w14:paraId="70898CCA" w14:textId="77777777" w:rsidR="00273334" w:rsidRDefault="00273334" w:rsidP="00273334">
      <w:pPr>
        <w:keepNext/>
      </w:pPr>
      <w:r>
        <w:rPr>
          <w:noProof/>
        </w:rPr>
        <w:drawing>
          <wp:inline distT="0" distB="0" distL="0" distR="0" wp14:anchorId="2EFEA9A6" wp14:editId="7A9C5CDF">
            <wp:extent cx="4549140" cy="4578732"/>
            <wp:effectExtent l="0" t="0" r="3810" b="0"/>
            <wp:docPr id="200247240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56153" cy="4585791"/>
                    </a:xfrm>
                    <a:prstGeom prst="rect">
                      <a:avLst/>
                    </a:prstGeom>
                    <a:noFill/>
                    <a:ln>
                      <a:noFill/>
                    </a:ln>
                  </pic:spPr>
                </pic:pic>
              </a:graphicData>
            </a:graphic>
          </wp:inline>
        </w:drawing>
      </w:r>
    </w:p>
    <w:p w14:paraId="4BC0226C" w14:textId="207758EC" w:rsidR="00273334" w:rsidRPr="00273334" w:rsidRDefault="00273334"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6</w:t>
      </w:r>
      <w:r w:rsidR="00A21B56">
        <w:fldChar w:fldCharType="end"/>
      </w:r>
      <w:r w:rsidRPr="00273334">
        <w:rPr>
          <w:rFonts w:hint="eastAsia"/>
        </w:rPr>
        <w:t>饮食记录添加与营养换算时序图</w:t>
      </w:r>
    </w:p>
    <w:p w14:paraId="101F6EA5" w14:textId="6A50438E" w:rsidR="00733FFF" w:rsidRDefault="009E0664" w:rsidP="00986653">
      <w:pPr>
        <w:pStyle w:val="3"/>
      </w:pPr>
      <w:bookmarkStart w:id="45" w:name="_Toc227292317"/>
      <w:r w:rsidRPr="009E0664">
        <w:rPr>
          <w:rFonts w:hint="eastAsia"/>
        </w:rPr>
        <w:t>饮食记录查询、编辑与按餐次组织设计</w:t>
      </w:r>
      <w:bookmarkEnd w:id="45"/>
    </w:p>
    <w:p w14:paraId="06C9B013" w14:textId="5DC73434" w:rsidR="009E0664" w:rsidRDefault="009E0664" w:rsidP="00354F3C">
      <w:pPr>
        <w:pStyle w:val="affff1"/>
        <w:ind w:firstLine="480"/>
      </w:pPr>
      <w:r>
        <w:rPr>
          <w:rFonts w:hint="eastAsia"/>
        </w:rPr>
        <w:t>记录</w:t>
      </w:r>
      <w:proofErr w:type="gramStart"/>
      <w:r>
        <w:rPr>
          <w:rFonts w:hint="eastAsia"/>
        </w:rPr>
        <w:t>页不仅</w:t>
      </w:r>
      <w:proofErr w:type="gramEnd"/>
      <w:r>
        <w:rPr>
          <w:rFonts w:hint="eastAsia"/>
        </w:rPr>
        <w:t>承担新增入口，还承担用户日常查看和维护饮食数据的主要职责。页面顶部提供日期切换，用户可以按天查看历史记录；中间通过四个餐次标签在早餐、</w:t>
      </w:r>
      <w:r>
        <w:rPr>
          <w:rFonts w:hint="eastAsia"/>
        </w:rPr>
        <w:lastRenderedPageBreak/>
        <w:t>午餐、晚餐和加餐之间切换；下方则展示当前餐次下已经添加的食物列表及热量、蛋白质、脂肪和碳水小计。这样设计能够使用户在移动</w:t>
      </w:r>
      <w:proofErr w:type="gramStart"/>
      <w:r>
        <w:rPr>
          <w:rFonts w:hint="eastAsia"/>
        </w:rPr>
        <w:t>端快速</w:t>
      </w:r>
      <w:proofErr w:type="gramEnd"/>
      <w:r>
        <w:rPr>
          <w:rFonts w:hint="eastAsia"/>
        </w:rPr>
        <w:t>形成“按天、按餐次”的使用习惯，降低记录混乱的可能性。</w:t>
      </w:r>
    </w:p>
    <w:p w14:paraId="481C9AB2" w14:textId="4AE65E4C" w:rsidR="009E0664" w:rsidRDefault="009E0664" w:rsidP="00354F3C">
      <w:pPr>
        <w:pStyle w:val="affff1"/>
        <w:ind w:firstLine="480"/>
      </w:pPr>
      <w:r>
        <w:rPr>
          <w:rFonts w:hint="eastAsia"/>
        </w:rPr>
        <w:t>后端查询接口位于</w:t>
      </w:r>
      <w:r>
        <w:rPr>
          <w:rFonts w:hint="eastAsia"/>
        </w:rPr>
        <w:t>/</w:t>
      </w:r>
      <w:proofErr w:type="spellStart"/>
      <w:r>
        <w:rPr>
          <w:rFonts w:hint="eastAsia"/>
        </w:rPr>
        <w:t>api</w:t>
      </w:r>
      <w:proofErr w:type="spellEnd"/>
      <w:r>
        <w:rPr>
          <w:rFonts w:hint="eastAsia"/>
        </w:rPr>
        <w:t>/meals</w:t>
      </w:r>
      <w:r>
        <w:rPr>
          <w:rFonts w:hint="eastAsia"/>
        </w:rPr>
        <w:t>的</w:t>
      </w:r>
      <w:r>
        <w:rPr>
          <w:rFonts w:hint="eastAsia"/>
        </w:rPr>
        <w:t>GET</w:t>
      </w:r>
      <w:r>
        <w:rPr>
          <w:rFonts w:hint="eastAsia"/>
        </w:rPr>
        <w:t>方法中。接口在按用户和日期查询出全部记录后，会按</w:t>
      </w:r>
      <w:proofErr w:type="spellStart"/>
      <w:r>
        <w:rPr>
          <w:rFonts w:hint="eastAsia"/>
        </w:rPr>
        <w:t>meal_type</w:t>
      </w:r>
      <w:proofErr w:type="spellEnd"/>
      <w:r>
        <w:rPr>
          <w:rFonts w:hint="eastAsia"/>
        </w:rPr>
        <w:t>进行分组，并同步计算</w:t>
      </w:r>
      <w:proofErr w:type="gramStart"/>
      <w:r>
        <w:rPr>
          <w:rFonts w:hint="eastAsia"/>
        </w:rPr>
        <w:t>当天总</w:t>
      </w:r>
      <w:proofErr w:type="gramEnd"/>
      <w:r>
        <w:rPr>
          <w:rFonts w:hint="eastAsia"/>
        </w:rPr>
        <w:t>热量、总蛋白质、总碳水和总脂肪等汇总结果，再统一返回给前端。前端状态仓库再基于该返回结果生成当前餐次列表和餐次小计，从而实现页面的快速切换与局部展示。</w:t>
      </w:r>
    </w:p>
    <w:p w14:paraId="7AF69979" w14:textId="3F15B40B" w:rsidR="009E0664" w:rsidRDefault="009E0664" w:rsidP="00354F3C">
      <w:pPr>
        <w:pStyle w:val="affff1"/>
        <w:ind w:firstLine="480"/>
      </w:pPr>
      <w:r>
        <w:rPr>
          <w:rFonts w:hint="eastAsia"/>
        </w:rPr>
        <w:t>在记录维护方面，系统支持对单条记录进行修改和删除。前端在记录页中长按或点击按钮即可打开编辑入口，用户修改重量后，系统调用</w:t>
      </w:r>
      <w:r>
        <w:rPr>
          <w:rFonts w:hint="eastAsia"/>
        </w:rPr>
        <w:t>/</w:t>
      </w:r>
      <w:proofErr w:type="spellStart"/>
      <w:r>
        <w:rPr>
          <w:rFonts w:hint="eastAsia"/>
        </w:rPr>
        <w:t>api</w:t>
      </w:r>
      <w:proofErr w:type="spellEnd"/>
      <w:r>
        <w:rPr>
          <w:rFonts w:hint="eastAsia"/>
        </w:rPr>
        <w:t>/meals/{id}</w:t>
      </w:r>
      <w:r>
        <w:rPr>
          <w:rFonts w:hint="eastAsia"/>
        </w:rPr>
        <w:t>更新接口；后端会再次根据新的重量重算营养值并更新记录。删除操作则通过</w:t>
      </w:r>
      <w:r>
        <w:rPr>
          <w:rFonts w:hint="eastAsia"/>
        </w:rPr>
        <w:t>/</w:t>
      </w:r>
      <w:proofErr w:type="spellStart"/>
      <w:r>
        <w:rPr>
          <w:rFonts w:hint="eastAsia"/>
        </w:rPr>
        <w:t>api</w:t>
      </w:r>
      <w:proofErr w:type="spellEnd"/>
      <w:r>
        <w:rPr>
          <w:rFonts w:hint="eastAsia"/>
        </w:rPr>
        <w:t>/meals/{id}</w:t>
      </w:r>
      <w:r>
        <w:rPr>
          <w:rFonts w:hint="eastAsia"/>
        </w:rPr>
        <w:t>的删除接口完成，并在前端进行确认提示，以减少误删风险。</w:t>
      </w:r>
    </w:p>
    <w:p w14:paraId="20E477A6" w14:textId="7424F505" w:rsidR="00733FFF" w:rsidRPr="00273334" w:rsidRDefault="009E0664" w:rsidP="00273334">
      <w:pPr>
        <w:pStyle w:val="affff1"/>
        <w:ind w:firstLine="480"/>
      </w:pPr>
      <w:r w:rsidRPr="00273334">
        <w:rPr>
          <w:rFonts w:hint="eastAsia"/>
        </w:rPr>
        <w:t>此外，系统还提供了复制历史餐次的能力。后端</w:t>
      </w:r>
      <w:r w:rsidRPr="00273334">
        <w:rPr>
          <w:rFonts w:hint="eastAsia"/>
        </w:rPr>
        <w:t>/</w:t>
      </w:r>
      <w:proofErr w:type="spellStart"/>
      <w:r w:rsidRPr="00273334">
        <w:rPr>
          <w:rFonts w:hint="eastAsia"/>
        </w:rPr>
        <w:t>api</w:t>
      </w:r>
      <w:proofErr w:type="spellEnd"/>
      <w:r w:rsidRPr="00273334">
        <w:rPr>
          <w:rFonts w:hint="eastAsia"/>
        </w:rPr>
        <w:t>/meals/copy</w:t>
      </w:r>
      <w:r w:rsidRPr="00273334">
        <w:rPr>
          <w:rFonts w:hint="eastAsia"/>
        </w:rPr>
        <w:t>接口能够将某一日期某一餐次下的所有记录复制到目标日期和目标餐次，用于处理用户重复饮食场景。这一设计提高了系统在日常使用中的操作效率，使高频饮食结构不需要重复逐条入。</w:t>
      </w:r>
      <w:r w:rsidR="00273334" w:rsidRPr="00273334">
        <w:rPr>
          <w:rFonts w:hint="eastAsia"/>
        </w:rPr>
        <w:t>饮食记录查询编辑与按餐次组织时序图</w:t>
      </w:r>
      <w:r w:rsidR="00273334">
        <w:rPr>
          <w:rFonts w:hint="eastAsia"/>
        </w:rPr>
        <w:t>如下图</w:t>
      </w:r>
      <w:r w:rsidR="00273334">
        <w:rPr>
          <w:rFonts w:hint="eastAsia"/>
        </w:rPr>
        <w:t>5-7</w:t>
      </w:r>
      <w:r w:rsidR="00273334">
        <w:rPr>
          <w:rFonts w:hint="eastAsia"/>
        </w:rPr>
        <w:t>所示。</w:t>
      </w:r>
    </w:p>
    <w:p w14:paraId="6EDD8A05" w14:textId="77777777" w:rsidR="00273334" w:rsidRDefault="00273334" w:rsidP="00273334">
      <w:pPr>
        <w:keepNext/>
      </w:pPr>
      <w:r>
        <w:rPr>
          <w:noProof/>
        </w:rPr>
        <w:drawing>
          <wp:inline distT="0" distB="0" distL="0" distR="0" wp14:anchorId="6FA7BBBC" wp14:editId="7DC596D6">
            <wp:extent cx="4099560" cy="4646901"/>
            <wp:effectExtent l="0" t="0" r="0" b="1905"/>
            <wp:docPr id="1968177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20529" cy="4670670"/>
                    </a:xfrm>
                    <a:prstGeom prst="rect">
                      <a:avLst/>
                    </a:prstGeom>
                    <a:noFill/>
                    <a:ln>
                      <a:noFill/>
                    </a:ln>
                  </pic:spPr>
                </pic:pic>
              </a:graphicData>
            </a:graphic>
          </wp:inline>
        </w:drawing>
      </w:r>
    </w:p>
    <w:p w14:paraId="7CA6C08E" w14:textId="12F22AD0" w:rsidR="00273334" w:rsidRPr="00273334" w:rsidRDefault="00273334"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7</w:t>
      </w:r>
      <w:r w:rsidR="00A21B56">
        <w:fldChar w:fldCharType="end"/>
      </w:r>
      <w:r w:rsidRPr="00273334">
        <w:rPr>
          <w:rFonts w:hint="eastAsia"/>
        </w:rPr>
        <w:t>饮食记录查询编辑与按餐次组织时序图</w:t>
      </w:r>
    </w:p>
    <w:p w14:paraId="11A98DB2" w14:textId="14128978" w:rsidR="00733FFF" w:rsidRDefault="002670DA" w:rsidP="00354F3C">
      <w:pPr>
        <w:pStyle w:val="2"/>
      </w:pPr>
      <w:bookmarkStart w:id="46" w:name="_Toc227292318"/>
      <w:r w:rsidRPr="002670DA">
        <w:rPr>
          <w:rFonts w:hint="eastAsia"/>
        </w:rPr>
        <w:lastRenderedPageBreak/>
        <w:t>统计分析与AI辅助模块详细设计</w:t>
      </w:r>
      <w:bookmarkEnd w:id="46"/>
    </w:p>
    <w:p w14:paraId="110392CB" w14:textId="02BC7702" w:rsidR="00733FFF" w:rsidRDefault="002670DA" w:rsidP="00354F3C">
      <w:pPr>
        <w:pStyle w:val="affff1"/>
        <w:ind w:firstLine="480"/>
      </w:pPr>
      <w:r w:rsidRPr="002670DA">
        <w:rPr>
          <w:rFonts w:hint="eastAsia"/>
        </w:rPr>
        <w:t>统计分析与</w:t>
      </w:r>
      <w:r w:rsidR="00284BBA">
        <w:rPr>
          <w:rFonts w:hint="eastAsia"/>
        </w:rPr>
        <w:t>AI</w:t>
      </w:r>
      <w:r w:rsidRPr="002670DA">
        <w:rPr>
          <w:rFonts w:hint="eastAsia"/>
        </w:rPr>
        <w:t>辅助模块承担着系统结果解释与智能反馈的任务。饮食记录模块主要解决“用户吃了什么”的问题，而统计分析模块进一步回答“用户吃得怎么样”；</w:t>
      </w:r>
      <w:r w:rsidRPr="002670DA">
        <w:rPr>
          <w:rFonts w:hint="eastAsia"/>
        </w:rPr>
        <w:t>AI</w:t>
      </w:r>
      <w:r w:rsidRPr="002670DA">
        <w:rPr>
          <w:rFonts w:hint="eastAsia"/>
        </w:rPr>
        <w:t>辅助模块则在统计结果基础上，生成更容易被普通用户理解的文字建议与问答反馈。两者在业务逻辑上前后衔接，因此适合在同一模块下进行说明</w:t>
      </w:r>
      <w:r w:rsidR="004003ED">
        <w:t>。</w:t>
      </w:r>
      <w:r w:rsidR="00273334" w:rsidRPr="00273334">
        <w:rPr>
          <w:rFonts w:hint="eastAsia"/>
        </w:rPr>
        <w:t>统计分析与</w:t>
      </w:r>
      <w:r w:rsidR="00273334" w:rsidRPr="00273334">
        <w:rPr>
          <w:rFonts w:hint="eastAsia"/>
        </w:rPr>
        <w:t>AI</w:t>
      </w:r>
      <w:r w:rsidR="00273334" w:rsidRPr="00273334">
        <w:rPr>
          <w:rFonts w:hint="eastAsia"/>
        </w:rPr>
        <w:t>辅助总体流程</w:t>
      </w:r>
      <w:r w:rsidR="00273334">
        <w:rPr>
          <w:rFonts w:hint="eastAsia"/>
        </w:rPr>
        <w:t>如下图</w:t>
      </w:r>
      <w:r w:rsidR="00273334">
        <w:rPr>
          <w:rFonts w:hint="eastAsia"/>
        </w:rPr>
        <w:t>5-8</w:t>
      </w:r>
      <w:r w:rsidR="00273334">
        <w:rPr>
          <w:rFonts w:hint="eastAsia"/>
        </w:rPr>
        <w:t>所示。</w:t>
      </w:r>
    </w:p>
    <w:p w14:paraId="381A4755" w14:textId="77777777" w:rsidR="00273334" w:rsidRDefault="00273334" w:rsidP="00273334">
      <w:pPr>
        <w:keepNext/>
      </w:pPr>
      <w:r>
        <w:rPr>
          <w:noProof/>
        </w:rPr>
        <w:drawing>
          <wp:inline distT="0" distB="0" distL="0" distR="0" wp14:anchorId="40B43330" wp14:editId="73A0D869">
            <wp:extent cx="4099560" cy="5151120"/>
            <wp:effectExtent l="0" t="0" r="0" b="0"/>
            <wp:docPr id="20092348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99560" cy="5151120"/>
                    </a:xfrm>
                    <a:prstGeom prst="rect">
                      <a:avLst/>
                    </a:prstGeom>
                    <a:noFill/>
                    <a:ln>
                      <a:noFill/>
                    </a:ln>
                  </pic:spPr>
                </pic:pic>
              </a:graphicData>
            </a:graphic>
          </wp:inline>
        </w:drawing>
      </w:r>
    </w:p>
    <w:p w14:paraId="3CE7E05B" w14:textId="149B48D0" w:rsidR="00273334" w:rsidRPr="00273334" w:rsidRDefault="00273334"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8</w:t>
      </w:r>
      <w:r w:rsidR="00A21B56">
        <w:fldChar w:fldCharType="end"/>
      </w:r>
      <w:r w:rsidRPr="00273334">
        <w:rPr>
          <w:rFonts w:hint="eastAsia"/>
        </w:rPr>
        <w:t>统计分析与</w:t>
      </w:r>
      <w:r w:rsidRPr="00273334">
        <w:rPr>
          <w:rFonts w:hint="eastAsia"/>
        </w:rPr>
        <w:t>AI</w:t>
      </w:r>
      <w:r w:rsidRPr="00273334">
        <w:rPr>
          <w:rFonts w:hint="eastAsia"/>
        </w:rPr>
        <w:t>辅助总体流程</w:t>
      </w:r>
    </w:p>
    <w:p w14:paraId="0BB4570E" w14:textId="63BAB9C1" w:rsidR="002670DA" w:rsidRDefault="002670DA" w:rsidP="00986653">
      <w:pPr>
        <w:pStyle w:val="3"/>
      </w:pPr>
      <w:bookmarkStart w:id="47" w:name="_Toc227292319"/>
      <w:r w:rsidRPr="002670DA">
        <w:rPr>
          <w:rFonts w:hint="eastAsia"/>
        </w:rPr>
        <w:t>每日营养统计与评分设计</w:t>
      </w:r>
      <w:bookmarkEnd w:id="47"/>
    </w:p>
    <w:p w14:paraId="1A998EE9" w14:textId="2EDCDED7" w:rsidR="002670DA" w:rsidRDefault="002670DA" w:rsidP="00354F3C">
      <w:pPr>
        <w:pStyle w:val="affff1"/>
        <w:ind w:firstLine="480"/>
      </w:pPr>
      <w:r>
        <w:rPr>
          <w:rFonts w:hint="eastAsia"/>
        </w:rPr>
        <w:t>系统的每日统计主要围绕当天所有饮食记录进行汇总。后端通过</w:t>
      </w:r>
      <w:r>
        <w:rPr>
          <w:rFonts w:hint="eastAsia"/>
        </w:rPr>
        <w:t>server/app/api/stats.py</w:t>
      </w:r>
      <w:r>
        <w:rPr>
          <w:rFonts w:hint="eastAsia"/>
        </w:rPr>
        <w:t>中的</w:t>
      </w:r>
      <w:r>
        <w:rPr>
          <w:rFonts w:hint="eastAsia"/>
        </w:rPr>
        <w:t>/</w:t>
      </w:r>
      <w:proofErr w:type="spellStart"/>
      <w:r>
        <w:rPr>
          <w:rFonts w:hint="eastAsia"/>
        </w:rPr>
        <w:t>api</w:t>
      </w:r>
      <w:proofErr w:type="spellEnd"/>
      <w:r>
        <w:rPr>
          <w:rFonts w:hint="eastAsia"/>
        </w:rPr>
        <w:t>/stats/today</w:t>
      </w:r>
      <w:r>
        <w:rPr>
          <w:rFonts w:hint="eastAsia"/>
        </w:rPr>
        <w:t>接口，先汇总当天热量、蛋白质、脂肪和碳水的实际摄入值，再结合用户当前的每日热量目标与营养素比例计算目标值、剩余值和摄入状态。与此同时，系统还会根据实际摄入与目标之间的差距计算饮食评分，并返回</w:t>
      </w:r>
      <w:r>
        <w:rPr>
          <w:rFonts w:hint="eastAsia"/>
        </w:rPr>
        <w:t>BMI</w:t>
      </w:r>
      <w:r>
        <w:rPr>
          <w:rFonts w:hint="eastAsia"/>
        </w:rPr>
        <w:t>及</w:t>
      </w:r>
      <w:r>
        <w:rPr>
          <w:rFonts w:hint="eastAsia"/>
        </w:rPr>
        <w:t>BMI</w:t>
      </w:r>
      <w:r>
        <w:rPr>
          <w:rFonts w:hint="eastAsia"/>
        </w:rPr>
        <w:t>状态等辅助解释信息。</w:t>
      </w:r>
    </w:p>
    <w:p w14:paraId="0FEA22B7" w14:textId="47197650" w:rsidR="002670DA" w:rsidRDefault="002670DA" w:rsidP="00354F3C">
      <w:pPr>
        <w:pStyle w:val="affff1"/>
        <w:ind w:firstLine="480"/>
      </w:pPr>
      <w:r>
        <w:rPr>
          <w:rFonts w:hint="eastAsia"/>
        </w:rPr>
        <w:lastRenderedPageBreak/>
        <w:t>在前端用户端中，首页和统计页都会使用这部分数据。统计</w:t>
      </w:r>
      <w:proofErr w:type="gramStart"/>
      <w:r>
        <w:rPr>
          <w:rFonts w:hint="eastAsia"/>
        </w:rPr>
        <w:t>页可以</w:t>
      </w:r>
      <w:proofErr w:type="gramEnd"/>
      <w:r>
        <w:rPr>
          <w:rFonts w:hint="eastAsia"/>
        </w:rPr>
        <w:t>展示已摄入热量与目标热量对比、剩余可</w:t>
      </w:r>
      <w:proofErr w:type="gramStart"/>
      <w:r>
        <w:rPr>
          <w:rFonts w:hint="eastAsia"/>
        </w:rPr>
        <w:t>摄入值</w:t>
      </w:r>
      <w:proofErr w:type="gramEnd"/>
      <w:r>
        <w:rPr>
          <w:rFonts w:hint="eastAsia"/>
        </w:rPr>
        <w:t>以及摄入状态，从而让用户快速了解当天是否存在超标或不足。相比简单地呈现总热量数字，这种设计更符合健康管理场景下“记录之后要有解释”的系统目标。</w:t>
      </w:r>
      <w:r w:rsidR="00273334" w:rsidRPr="00273334">
        <w:rPr>
          <w:rFonts w:hint="eastAsia"/>
        </w:rPr>
        <w:t>每日营养统计与评分</w:t>
      </w:r>
      <w:r w:rsidR="00273334">
        <w:rPr>
          <w:rFonts w:hint="eastAsia"/>
        </w:rPr>
        <w:t>时序图如下图</w:t>
      </w:r>
      <w:r w:rsidR="00273334">
        <w:rPr>
          <w:rFonts w:hint="eastAsia"/>
        </w:rPr>
        <w:t>5-9</w:t>
      </w:r>
      <w:r w:rsidR="00273334">
        <w:rPr>
          <w:rFonts w:hint="eastAsia"/>
        </w:rPr>
        <w:t>所示。</w:t>
      </w:r>
    </w:p>
    <w:p w14:paraId="007A8980" w14:textId="77777777" w:rsidR="00273334" w:rsidRDefault="00273334" w:rsidP="00273334">
      <w:pPr>
        <w:keepNext/>
      </w:pPr>
      <w:r>
        <w:rPr>
          <w:noProof/>
        </w:rPr>
        <w:drawing>
          <wp:inline distT="0" distB="0" distL="0" distR="0" wp14:anchorId="3BD61AA3" wp14:editId="75599624">
            <wp:extent cx="5759450" cy="3095625"/>
            <wp:effectExtent l="0" t="0" r="0" b="9525"/>
            <wp:docPr id="11657705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3095625"/>
                    </a:xfrm>
                    <a:prstGeom prst="rect">
                      <a:avLst/>
                    </a:prstGeom>
                    <a:noFill/>
                    <a:ln>
                      <a:noFill/>
                    </a:ln>
                  </pic:spPr>
                </pic:pic>
              </a:graphicData>
            </a:graphic>
          </wp:inline>
        </w:drawing>
      </w:r>
    </w:p>
    <w:p w14:paraId="7D550E0E" w14:textId="6F2CF5B5" w:rsidR="00273334" w:rsidRPr="00273334" w:rsidRDefault="00273334" w:rsidP="00273334">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9</w:t>
      </w:r>
      <w:r w:rsidR="00A21B56">
        <w:fldChar w:fldCharType="end"/>
      </w:r>
      <w:r w:rsidRPr="00273334">
        <w:rPr>
          <w:rFonts w:hint="eastAsia"/>
        </w:rPr>
        <w:t>每日营养统计与评分</w:t>
      </w:r>
      <w:r>
        <w:rPr>
          <w:rFonts w:hint="eastAsia"/>
        </w:rPr>
        <w:t>时序图</w:t>
      </w:r>
    </w:p>
    <w:p w14:paraId="6DBA23D8" w14:textId="4D72DC1D" w:rsidR="002670DA" w:rsidRDefault="002670DA" w:rsidP="00986653">
      <w:pPr>
        <w:pStyle w:val="3"/>
      </w:pPr>
      <w:bookmarkStart w:id="48" w:name="_Toc227292320"/>
      <w:r w:rsidRPr="002670DA">
        <w:rPr>
          <w:rFonts w:hint="eastAsia"/>
        </w:rPr>
        <w:t>AI饮食建议与饮食评价设计</w:t>
      </w:r>
      <w:bookmarkEnd w:id="48"/>
    </w:p>
    <w:p w14:paraId="08D5FD12" w14:textId="6A5DB625" w:rsidR="002670DA" w:rsidRDefault="002670DA" w:rsidP="00354F3C">
      <w:pPr>
        <w:pStyle w:val="affff1"/>
        <w:ind w:firstLine="480"/>
      </w:pPr>
      <w:r>
        <w:rPr>
          <w:rFonts w:hint="eastAsia"/>
        </w:rPr>
        <w:t>AI</w:t>
      </w:r>
      <w:r>
        <w:rPr>
          <w:rFonts w:hint="eastAsia"/>
        </w:rPr>
        <w:t>饮食建议与饮食评价功能位于</w:t>
      </w:r>
      <w:r>
        <w:rPr>
          <w:rFonts w:hint="eastAsia"/>
        </w:rPr>
        <w:t>server/app/api/ai.py</w:t>
      </w:r>
      <w:r>
        <w:rPr>
          <w:rFonts w:hint="eastAsia"/>
        </w:rPr>
        <w:t>中。系统在处理</w:t>
      </w:r>
      <w:r w:rsidR="00284BBA">
        <w:rPr>
          <w:rFonts w:hint="eastAsia"/>
        </w:rPr>
        <w:t>AI</w:t>
      </w:r>
      <w:r>
        <w:rPr>
          <w:rFonts w:hint="eastAsia"/>
        </w:rPr>
        <w:t>请求前，并不会直接将用户问题原样发送给模型，而是先提取用户的基础健康信息、当天饮食摄入统计以及目标值等业务上下文，再调用</w:t>
      </w:r>
      <w:proofErr w:type="spellStart"/>
      <w:r>
        <w:rPr>
          <w:rFonts w:hint="eastAsia"/>
        </w:rPr>
        <w:t>AIService</w:t>
      </w:r>
      <w:proofErr w:type="spellEnd"/>
      <w:r>
        <w:rPr>
          <w:rFonts w:hint="eastAsia"/>
        </w:rPr>
        <w:t>生成更贴近当前饮食场景的请求内容。这样设计能够使</w:t>
      </w:r>
      <w:r w:rsidR="00284BBA">
        <w:rPr>
          <w:rFonts w:hint="eastAsia"/>
        </w:rPr>
        <w:t>AI</w:t>
      </w:r>
      <w:r>
        <w:rPr>
          <w:rFonts w:hint="eastAsia"/>
        </w:rPr>
        <w:t>输出不再停留在泛化回答，而是与用户当前的健康目标和饮食状态产生关联。</w:t>
      </w:r>
    </w:p>
    <w:p w14:paraId="66400D83" w14:textId="59D88898" w:rsidR="002670DA" w:rsidRPr="002670DA" w:rsidRDefault="002670DA" w:rsidP="00354F3C">
      <w:pPr>
        <w:pStyle w:val="affff1"/>
        <w:ind w:firstLine="480"/>
      </w:pPr>
      <w:r>
        <w:rPr>
          <w:rFonts w:hint="eastAsia"/>
        </w:rPr>
        <w:t>在饮食建议功能中，后端首先统计用户当天已摄入的热量和三大营养素，再根据每日推荐目标计算剩余空间，最后调用外部模型生成简短建议文本。饮食评价功能则会额外计算饮食评分，并将评分结果与目标差异一起作为评价上下文，让</w:t>
      </w:r>
      <w:r w:rsidR="00284BBA">
        <w:rPr>
          <w:rFonts w:hint="eastAsia"/>
        </w:rPr>
        <w:t>AI</w:t>
      </w:r>
      <w:r>
        <w:rPr>
          <w:rFonts w:hint="eastAsia"/>
        </w:rPr>
        <w:t>更容易给出总结性的文字反馈。前端</w:t>
      </w:r>
      <w:r w:rsidR="00284BBA">
        <w:rPr>
          <w:rFonts w:hint="eastAsia"/>
        </w:rPr>
        <w:t>AI</w:t>
      </w:r>
      <w:r>
        <w:rPr>
          <w:rFonts w:hint="eastAsia"/>
        </w:rPr>
        <w:t>页面中，用户点击“今日饮食评价”或“饮食建议”卡片即可触发相应请求，并将返回内容直接追加到对话区域中。</w:t>
      </w:r>
    </w:p>
    <w:p w14:paraId="5841C67B" w14:textId="282193B1" w:rsidR="002670DA" w:rsidRDefault="002670DA" w:rsidP="00354F3C">
      <w:pPr>
        <w:pStyle w:val="affff1"/>
        <w:ind w:firstLine="480"/>
      </w:pPr>
      <w:r>
        <w:rPr>
          <w:rFonts w:hint="eastAsia"/>
        </w:rPr>
        <w:t>这种设计的优点在于：一方面保留了统计模块的量化结果，另一方面又通过自然语言输出提升了普通用户的理解体验。对于不擅长阅读多项营养指标的用户而言，</w:t>
      </w:r>
      <w:r>
        <w:rPr>
          <w:rFonts w:hint="eastAsia"/>
        </w:rPr>
        <w:t>AI</w:t>
      </w:r>
      <w:r>
        <w:rPr>
          <w:rFonts w:hint="eastAsia"/>
        </w:rPr>
        <w:t>输出可以作为对统计结果的补充解释。</w:t>
      </w:r>
      <w:r w:rsidR="00A515B8" w:rsidRPr="00A515B8">
        <w:rPr>
          <w:rFonts w:hint="eastAsia"/>
        </w:rPr>
        <w:t>AI</w:t>
      </w:r>
      <w:r w:rsidR="00A515B8" w:rsidRPr="00A515B8">
        <w:rPr>
          <w:rFonts w:hint="eastAsia"/>
        </w:rPr>
        <w:t>饮食建议与饮食评价</w:t>
      </w:r>
      <w:r w:rsidR="00A515B8">
        <w:rPr>
          <w:rFonts w:hint="eastAsia"/>
        </w:rPr>
        <w:t>时序图如下图</w:t>
      </w:r>
      <w:r w:rsidR="00A515B8">
        <w:rPr>
          <w:rFonts w:hint="eastAsia"/>
        </w:rPr>
        <w:t>5-10</w:t>
      </w:r>
      <w:r w:rsidR="00A515B8">
        <w:rPr>
          <w:rFonts w:hint="eastAsia"/>
        </w:rPr>
        <w:t>所示。</w:t>
      </w:r>
    </w:p>
    <w:p w14:paraId="7A9915C1" w14:textId="77777777" w:rsidR="00A515B8" w:rsidRDefault="00A515B8" w:rsidP="00A515B8">
      <w:pPr>
        <w:keepNext/>
      </w:pPr>
      <w:r>
        <w:rPr>
          <w:noProof/>
        </w:rPr>
        <w:lastRenderedPageBreak/>
        <w:drawing>
          <wp:inline distT="0" distB="0" distL="0" distR="0" wp14:anchorId="305AF701" wp14:editId="7D84C3B7">
            <wp:extent cx="5021580" cy="2896682"/>
            <wp:effectExtent l="0" t="0" r="7620" b="0"/>
            <wp:docPr id="876892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6560" cy="2905323"/>
                    </a:xfrm>
                    <a:prstGeom prst="rect">
                      <a:avLst/>
                    </a:prstGeom>
                    <a:noFill/>
                    <a:ln>
                      <a:noFill/>
                    </a:ln>
                  </pic:spPr>
                </pic:pic>
              </a:graphicData>
            </a:graphic>
          </wp:inline>
        </w:drawing>
      </w:r>
    </w:p>
    <w:p w14:paraId="284BB922" w14:textId="3815EBB2" w:rsidR="00A515B8" w:rsidRPr="00A515B8" w:rsidRDefault="00A515B8" w:rsidP="00A515B8">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10</w:t>
      </w:r>
      <w:r w:rsidR="00A21B56">
        <w:fldChar w:fldCharType="end"/>
      </w:r>
      <w:r w:rsidRPr="00A515B8">
        <w:rPr>
          <w:rFonts w:hint="eastAsia"/>
        </w:rPr>
        <w:t xml:space="preserve"> AI</w:t>
      </w:r>
      <w:r w:rsidRPr="00A515B8">
        <w:rPr>
          <w:rFonts w:hint="eastAsia"/>
        </w:rPr>
        <w:t>饮食建议与饮食评价</w:t>
      </w:r>
      <w:r>
        <w:rPr>
          <w:rFonts w:hint="eastAsia"/>
        </w:rPr>
        <w:t>时序图</w:t>
      </w:r>
    </w:p>
    <w:p w14:paraId="038D1A93" w14:textId="6899081C" w:rsidR="00733FFF" w:rsidRDefault="002670DA" w:rsidP="00354F3C">
      <w:pPr>
        <w:pStyle w:val="2"/>
      </w:pPr>
      <w:bookmarkStart w:id="49" w:name="_Toc227292321"/>
      <w:r w:rsidRPr="002670DA">
        <w:rPr>
          <w:rFonts w:hint="eastAsia"/>
        </w:rPr>
        <w:t>管理后台模块详细设计</w:t>
      </w:r>
      <w:bookmarkEnd w:id="49"/>
    </w:p>
    <w:p w14:paraId="7C2B910D" w14:textId="48B637B3" w:rsidR="00733FFF" w:rsidRDefault="002670DA" w:rsidP="00354F3C">
      <w:pPr>
        <w:pStyle w:val="affff1"/>
        <w:ind w:firstLine="480"/>
      </w:pPr>
      <w:r w:rsidRPr="002670DA">
        <w:rPr>
          <w:rFonts w:hint="eastAsia"/>
        </w:rPr>
        <w:t>管理后台模块用于支撑系统运行维护、数据治理和权限控制。与普通用户</w:t>
      </w:r>
      <w:proofErr w:type="gramStart"/>
      <w:r w:rsidRPr="002670DA">
        <w:rPr>
          <w:rFonts w:hint="eastAsia"/>
        </w:rPr>
        <w:t>端强调</w:t>
      </w:r>
      <w:proofErr w:type="gramEnd"/>
      <w:r w:rsidRPr="002670DA">
        <w:rPr>
          <w:rFonts w:hint="eastAsia"/>
        </w:rPr>
        <w:t>便捷记录不同，后台更强调数据总</w:t>
      </w:r>
      <w:proofErr w:type="gramStart"/>
      <w:r w:rsidRPr="002670DA">
        <w:rPr>
          <w:rFonts w:hint="eastAsia"/>
        </w:rPr>
        <w:t>览</w:t>
      </w:r>
      <w:proofErr w:type="gramEnd"/>
      <w:r w:rsidRPr="002670DA">
        <w:rPr>
          <w:rFonts w:hint="eastAsia"/>
        </w:rPr>
        <w:t>、用户管理、食物审核、分类维护、系统配置和日志审计等能力。当前后台前端位于</w:t>
      </w:r>
      <w:r w:rsidRPr="002670DA">
        <w:rPr>
          <w:rFonts w:hint="eastAsia"/>
        </w:rPr>
        <w:t>client/admin-web</w:t>
      </w:r>
      <w:r w:rsidRPr="002670DA">
        <w:rPr>
          <w:rFonts w:hint="eastAsia"/>
        </w:rPr>
        <w:t>，采用</w:t>
      </w:r>
      <w:r w:rsidRPr="002670DA">
        <w:rPr>
          <w:rFonts w:hint="eastAsia"/>
        </w:rPr>
        <w:t>Vue 3</w:t>
      </w:r>
      <w:r w:rsidRPr="002670DA">
        <w:rPr>
          <w:rFonts w:hint="eastAsia"/>
        </w:rPr>
        <w:t>、</w:t>
      </w:r>
      <w:r w:rsidRPr="002670DA">
        <w:rPr>
          <w:rFonts w:hint="eastAsia"/>
        </w:rPr>
        <w:t>Vue Router</w:t>
      </w:r>
      <w:r w:rsidRPr="002670DA">
        <w:rPr>
          <w:rFonts w:hint="eastAsia"/>
        </w:rPr>
        <w:t>、</w:t>
      </w:r>
      <w:proofErr w:type="spellStart"/>
      <w:r w:rsidRPr="002670DA">
        <w:rPr>
          <w:rFonts w:hint="eastAsia"/>
        </w:rPr>
        <w:t>Pinia</w:t>
      </w:r>
      <w:proofErr w:type="spellEnd"/>
      <w:r w:rsidRPr="002670DA">
        <w:rPr>
          <w:rFonts w:hint="eastAsia"/>
        </w:rPr>
        <w:t>和</w:t>
      </w:r>
      <w:r w:rsidRPr="002670DA">
        <w:rPr>
          <w:rFonts w:hint="eastAsia"/>
        </w:rPr>
        <w:t>Element Plus</w:t>
      </w:r>
      <w:r w:rsidRPr="002670DA">
        <w:rPr>
          <w:rFonts w:hint="eastAsia"/>
        </w:rPr>
        <w:t>进行页面组织，并通过真实接口直接连接</w:t>
      </w:r>
      <w:r w:rsidRPr="002670DA">
        <w:rPr>
          <w:rFonts w:hint="eastAsia"/>
        </w:rPr>
        <w:t>Flask</w:t>
      </w:r>
      <w:r w:rsidRPr="002670DA">
        <w:rPr>
          <w:rFonts w:hint="eastAsia"/>
        </w:rPr>
        <w:t>后端。</w:t>
      </w:r>
      <w:r w:rsidR="00A515B8" w:rsidRPr="00A515B8">
        <w:rPr>
          <w:rFonts w:hint="eastAsia"/>
        </w:rPr>
        <w:t>管理后台核心业务流程</w:t>
      </w:r>
      <w:r w:rsidR="00A515B8">
        <w:rPr>
          <w:rFonts w:hint="eastAsia"/>
        </w:rPr>
        <w:t>流程图如下图</w:t>
      </w:r>
      <w:r w:rsidR="00A515B8">
        <w:rPr>
          <w:rFonts w:hint="eastAsia"/>
        </w:rPr>
        <w:t>5-11</w:t>
      </w:r>
      <w:r w:rsidR="00A515B8">
        <w:rPr>
          <w:rFonts w:hint="eastAsia"/>
        </w:rPr>
        <w:t>所示。</w:t>
      </w:r>
    </w:p>
    <w:p w14:paraId="6CF37C6B" w14:textId="77777777" w:rsidR="00A515B8" w:rsidRDefault="00A515B8" w:rsidP="00A515B8">
      <w:pPr>
        <w:keepNext/>
      </w:pPr>
      <w:r>
        <w:rPr>
          <w:noProof/>
        </w:rPr>
        <w:drawing>
          <wp:inline distT="0" distB="0" distL="0" distR="0" wp14:anchorId="2CCC824F" wp14:editId="3FD5FDCC">
            <wp:extent cx="5585861" cy="3657600"/>
            <wp:effectExtent l="0" t="0" r="0" b="0"/>
            <wp:docPr id="525844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0410" cy="3680223"/>
                    </a:xfrm>
                    <a:prstGeom prst="rect">
                      <a:avLst/>
                    </a:prstGeom>
                    <a:noFill/>
                    <a:ln>
                      <a:noFill/>
                    </a:ln>
                  </pic:spPr>
                </pic:pic>
              </a:graphicData>
            </a:graphic>
          </wp:inline>
        </w:drawing>
      </w:r>
    </w:p>
    <w:p w14:paraId="273767FC" w14:textId="12C9E54F" w:rsidR="00A515B8" w:rsidRPr="00A515B8" w:rsidRDefault="00A515B8" w:rsidP="00A515B8">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11</w:t>
      </w:r>
      <w:r w:rsidR="00A21B56">
        <w:fldChar w:fldCharType="end"/>
      </w:r>
      <w:r w:rsidRPr="00A515B8">
        <w:rPr>
          <w:rFonts w:hint="eastAsia"/>
        </w:rPr>
        <w:t>管理后台核心业务流程</w:t>
      </w:r>
      <w:r>
        <w:rPr>
          <w:rFonts w:hint="eastAsia"/>
        </w:rPr>
        <w:t>图</w:t>
      </w:r>
    </w:p>
    <w:p w14:paraId="2DBC53C8" w14:textId="699F1FDF" w:rsidR="002670DA" w:rsidRDefault="002670DA" w:rsidP="00986653">
      <w:pPr>
        <w:pStyle w:val="3"/>
      </w:pPr>
      <w:bookmarkStart w:id="50" w:name="_Toc227292322"/>
      <w:r w:rsidRPr="002670DA">
        <w:rPr>
          <w:rFonts w:hint="eastAsia"/>
        </w:rPr>
        <w:lastRenderedPageBreak/>
        <w:t>用户管理设计</w:t>
      </w:r>
      <w:bookmarkEnd w:id="50"/>
    </w:p>
    <w:p w14:paraId="1E77023D" w14:textId="2563AA6F" w:rsidR="002670DA" w:rsidRDefault="002670DA" w:rsidP="00354F3C">
      <w:pPr>
        <w:pStyle w:val="affff1"/>
        <w:ind w:firstLine="480"/>
      </w:pPr>
      <w:r>
        <w:rPr>
          <w:rFonts w:hint="eastAsia"/>
        </w:rPr>
        <w:t>后台用户管理页面位于</w:t>
      </w:r>
      <w:r>
        <w:rPr>
          <w:rFonts w:hint="eastAsia"/>
        </w:rPr>
        <w:t>client/admin-web/</w:t>
      </w:r>
      <w:proofErr w:type="spellStart"/>
      <w:r>
        <w:rPr>
          <w:rFonts w:hint="eastAsia"/>
        </w:rPr>
        <w:t>src</w:t>
      </w:r>
      <w:proofErr w:type="spellEnd"/>
      <w:r>
        <w:rPr>
          <w:rFonts w:hint="eastAsia"/>
        </w:rPr>
        <w:t>/views/users/</w:t>
      </w:r>
      <w:proofErr w:type="spellStart"/>
      <w:r>
        <w:rPr>
          <w:rFonts w:hint="eastAsia"/>
        </w:rPr>
        <w:t>UsersPage.vue</w:t>
      </w:r>
      <w:proofErr w:type="spellEnd"/>
      <w:r>
        <w:rPr>
          <w:rFonts w:hint="eastAsia"/>
        </w:rPr>
        <w:t>。页面支持关键词搜索、冻结状态筛选、分页浏览、用户详情查看以及冻结或解冻操作。设计上采用“列表</w:t>
      </w:r>
      <w:r>
        <w:rPr>
          <w:rFonts w:hint="eastAsia"/>
        </w:rPr>
        <w:t>+</w:t>
      </w:r>
      <w:r>
        <w:rPr>
          <w:rFonts w:hint="eastAsia"/>
        </w:rPr>
        <w:t>详情抽屉”的方式：管理员先在列表中筛选目标用户，再通过抽屉查看其</w:t>
      </w:r>
      <w:r>
        <w:rPr>
          <w:rFonts w:hint="eastAsia"/>
        </w:rPr>
        <w:t>BMI</w:t>
      </w:r>
      <w:r>
        <w:rPr>
          <w:rFonts w:hint="eastAsia"/>
        </w:rPr>
        <w:t>、目标热量、身体信息和饮食偏好等更完整内容，从而兼顾了列表效率与详情可读性。</w:t>
      </w:r>
    </w:p>
    <w:p w14:paraId="76A6A359" w14:textId="71858CC7" w:rsidR="002670DA" w:rsidRDefault="002670DA" w:rsidP="00354F3C">
      <w:pPr>
        <w:pStyle w:val="affff1"/>
        <w:ind w:firstLine="480"/>
      </w:pPr>
      <w:r>
        <w:rPr>
          <w:rFonts w:hint="eastAsia"/>
        </w:rPr>
        <w:t>后端用户管理接口位于</w:t>
      </w:r>
      <w:r>
        <w:rPr>
          <w:rFonts w:hint="eastAsia"/>
        </w:rPr>
        <w:t>server/app/api/admin/users.py</w:t>
      </w:r>
      <w:r>
        <w:rPr>
          <w:rFonts w:hint="eastAsia"/>
        </w:rPr>
        <w:t>。</w:t>
      </w:r>
      <w:r>
        <w:rPr>
          <w:rFonts w:hint="eastAsia"/>
        </w:rPr>
        <w:t>/</w:t>
      </w:r>
      <w:proofErr w:type="spellStart"/>
      <w:r>
        <w:rPr>
          <w:rFonts w:hint="eastAsia"/>
        </w:rPr>
        <w:t>api</w:t>
      </w:r>
      <w:proofErr w:type="spellEnd"/>
      <w:r>
        <w:rPr>
          <w:rFonts w:hint="eastAsia"/>
        </w:rPr>
        <w:t>/admin/users</w:t>
      </w:r>
      <w:r>
        <w:rPr>
          <w:rFonts w:hint="eastAsia"/>
        </w:rPr>
        <w:t>用于按关键词和状态分页查询用户列表，</w:t>
      </w:r>
      <w:r>
        <w:rPr>
          <w:rFonts w:hint="eastAsia"/>
        </w:rPr>
        <w:t>/</w:t>
      </w:r>
      <w:proofErr w:type="spellStart"/>
      <w:r>
        <w:rPr>
          <w:rFonts w:hint="eastAsia"/>
        </w:rPr>
        <w:t>api</w:t>
      </w:r>
      <w:proofErr w:type="spellEnd"/>
      <w:r>
        <w:rPr>
          <w:rFonts w:hint="eastAsia"/>
        </w:rPr>
        <w:t>/admin/users/{id}</w:t>
      </w:r>
      <w:r>
        <w:rPr>
          <w:rFonts w:hint="eastAsia"/>
        </w:rPr>
        <w:t>用于获取单个用户详情，</w:t>
      </w:r>
      <w:r>
        <w:rPr>
          <w:rFonts w:hint="eastAsia"/>
        </w:rPr>
        <w:t>/</w:t>
      </w:r>
      <w:proofErr w:type="spellStart"/>
      <w:r>
        <w:rPr>
          <w:rFonts w:hint="eastAsia"/>
        </w:rPr>
        <w:t>api</w:t>
      </w:r>
      <w:proofErr w:type="spellEnd"/>
      <w:r>
        <w:rPr>
          <w:rFonts w:hint="eastAsia"/>
        </w:rPr>
        <w:t>/admin/users/{id}/freeze</w:t>
      </w:r>
      <w:r>
        <w:rPr>
          <w:rFonts w:hint="eastAsia"/>
        </w:rPr>
        <w:t>用于冻结或解冻账号。为兼顾管理效率与隐私保护，详情接口会对手机号和邮箱进行脱敏处理，并返回累计饮食记录数等运营信息。对于冻结与解冻操作，系统还会同步写入</w:t>
      </w:r>
      <w:proofErr w:type="spellStart"/>
      <w:r>
        <w:rPr>
          <w:rFonts w:hint="eastAsia"/>
        </w:rPr>
        <w:t>AdminLog</w:t>
      </w:r>
      <w:proofErr w:type="spellEnd"/>
      <w:r>
        <w:rPr>
          <w:rFonts w:hint="eastAsia"/>
        </w:rPr>
        <w:t>，以便后续追踪具体管理行为。</w:t>
      </w:r>
    </w:p>
    <w:p w14:paraId="099E4C66" w14:textId="15AC9FB7" w:rsidR="002670DA" w:rsidRDefault="002670DA" w:rsidP="00354F3C">
      <w:pPr>
        <w:pStyle w:val="affff1"/>
        <w:ind w:firstLine="480"/>
      </w:pPr>
      <w:proofErr w:type="gramStart"/>
      <w:r>
        <w:rPr>
          <w:rFonts w:hint="eastAsia"/>
        </w:rPr>
        <w:t>除用户</w:t>
      </w:r>
      <w:proofErr w:type="gramEnd"/>
      <w:r>
        <w:rPr>
          <w:rFonts w:hint="eastAsia"/>
        </w:rPr>
        <w:t>列表外，后台首页</w:t>
      </w:r>
      <w:proofErr w:type="spellStart"/>
      <w:r>
        <w:rPr>
          <w:rFonts w:hint="eastAsia"/>
        </w:rPr>
        <w:t>DashboardPage.vue</w:t>
      </w:r>
      <w:proofErr w:type="spellEnd"/>
      <w:r>
        <w:rPr>
          <w:rFonts w:hint="eastAsia"/>
        </w:rPr>
        <w:t>还会调用</w:t>
      </w:r>
      <w:r>
        <w:rPr>
          <w:rFonts w:hint="eastAsia"/>
        </w:rPr>
        <w:t>/</w:t>
      </w:r>
      <w:proofErr w:type="spellStart"/>
      <w:r>
        <w:rPr>
          <w:rFonts w:hint="eastAsia"/>
        </w:rPr>
        <w:t>api</w:t>
      </w:r>
      <w:proofErr w:type="spellEnd"/>
      <w:r>
        <w:rPr>
          <w:rFonts w:hint="eastAsia"/>
        </w:rPr>
        <w:t>/admin/dashboard</w:t>
      </w:r>
      <w:r>
        <w:rPr>
          <w:rFonts w:hint="eastAsia"/>
        </w:rPr>
        <w:t>接口</w:t>
      </w:r>
      <w:proofErr w:type="gramStart"/>
      <w:r>
        <w:rPr>
          <w:rFonts w:hint="eastAsia"/>
        </w:rPr>
        <w:t>展示总</w:t>
      </w:r>
      <w:proofErr w:type="gramEnd"/>
      <w:r>
        <w:rPr>
          <w:rFonts w:hint="eastAsia"/>
        </w:rPr>
        <w:t>用户数、今日新增用户数、今日活跃用户数、今日记录数以及</w:t>
      </w:r>
      <w:r>
        <w:rPr>
          <w:rFonts w:hint="eastAsia"/>
        </w:rPr>
        <w:t>BMI</w:t>
      </w:r>
      <w:r>
        <w:rPr>
          <w:rFonts w:hint="eastAsia"/>
        </w:rPr>
        <w:t>分布等概览数据。该设计使后台既能承担日常维护任务，也能承担演示和运营观察任务。</w:t>
      </w:r>
      <w:r w:rsidR="00A515B8" w:rsidRPr="00A515B8">
        <w:rPr>
          <w:rFonts w:hint="eastAsia"/>
        </w:rPr>
        <w:t>用户查询与冻结解冻管理</w:t>
      </w:r>
      <w:r w:rsidR="00A515B8">
        <w:rPr>
          <w:rFonts w:hint="eastAsia"/>
        </w:rPr>
        <w:t>时序图如下图</w:t>
      </w:r>
      <w:r w:rsidR="00A515B8">
        <w:rPr>
          <w:rFonts w:hint="eastAsia"/>
        </w:rPr>
        <w:t>5-12</w:t>
      </w:r>
      <w:r w:rsidR="00A515B8">
        <w:rPr>
          <w:rFonts w:hint="eastAsia"/>
        </w:rPr>
        <w:t>所示。</w:t>
      </w:r>
    </w:p>
    <w:p w14:paraId="323AB334" w14:textId="77777777" w:rsidR="00A515B8" w:rsidRDefault="00A515B8" w:rsidP="003268CC">
      <w:pPr>
        <w:keepNext/>
      </w:pPr>
      <w:r>
        <w:rPr>
          <w:noProof/>
        </w:rPr>
        <w:drawing>
          <wp:inline distT="0" distB="0" distL="0" distR="0" wp14:anchorId="31D287F9" wp14:editId="6FE9BD91">
            <wp:extent cx="5295900" cy="4528082"/>
            <wp:effectExtent l="0" t="0" r="0" b="6350"/>
            <wp:docPr id="21083894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00679" cy="4532168"/>
                    </a:xfrm>
                    <a:prstGeom prst="rect">
                      <a:avLst/>
                    </a:prstGeom>
                    <a:noFill/>
                    <a:ln>
                      <a:noFill/>
                    </a:ln>
                  </pic:spPr>
                </pic:pic>
              </a:graphicData>
            </a:graphic>
          </wp:inline>
        </w:drawing>
      </w:r>
    </w:p>
    <w:p w14:paraId="1F9FD244" w14:textId="58DCFB77" w:rsidR="00A515B8" w:rsidRPr="00A515B8" w:rsidRDefault="00A515B8" w:rsidP="00A515B8">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12</w:t>
      </w:r>
      <w:r w:rsidR="00A21B56">
        <w:fldChar w:fldCharType="end"/>
      </w:r>
      <w:r w:rsidRPr="00A515B8">
        <w:rPr>
          <w:rFonts w:hint="eastAsia"/>
        </w:rPr>
        <w:t>用户查询与冻结解冻管理</w:t>
      </w:r>
      <w:r>
        <w:rPr>
          <w:rFonts w:hint="eastAsia"/>
        </w:rPr>
        <w:t>时序图</w:t>
      </w:r>
    </w:p>
    <w:p w14:paraId="535B4399" w14:textId="404432BE" w:rsidR="002670DA" w:rsidRDefault="002670DA" w:rsidP="00986653">
      <w:pPr>
        <w:pStyle w:val="3"/>
      </w:pPr>
      <w:bookmarkStart w:id="51" w:name="_Toc227292323"/>
      <w:r w:rsidRPr="002670DA">
        <w:rPr>
          <w:rFonts w:hint="eastAsia"/>
        </w:rPr>
        <w:lastRenderedPageBreak/>
        <w:t>食物与分类管理设计</w:t>
      </w:r>
      <w:bookmarkEnd w:id="51"/>
    </w:p>
    <w:p w14:paraId="149C72BA" w14:textId="6366F151" w:rsidR="002670DA" w:rsidRDefault="002670DA" w:rsidP="00354F3C">
      <w:pPr>
        <w:pStyle w:val="affff1"/>
        <w:ind w:firstLine="480"/>
      </w:pPr>
      <w:r>
        <w:rPr>
          <w:rFonts w:hint="eastAsia"/>
        </w:rPr>
        <w:t>食物与分类管理是后台中最重要的数据治理模块之一。食物管理页面</w:t>
      </w:r>
      <w:proofErr w:type="spellStart"/>
      <w:r>
        <w:rPr>
          <w:rFonts w:hint="eastAsia"/>
        </w:rPr>
        <w:t>FoodsPage.vue</w:t>
      </w:r>
      <w:proofErr w:type="spellEnd"/>
      <w:r>
        <w:rPr>
          <w:rFonts w:hint="eastAsia"/>
        </w:rPr>
        <w:t>支持按照关键字、分类和审核状态筛选食物，并直接完成新增、编辑、删除和审核通过等操作。页面中的食物信息、营养成分、审核状态和创建信息都直接映射后端返回字段，能够较真实地反映食物资料库当前状态。</w:t>
      </w:r>
    </w:p>
    <w:p w14:paraId="3E9464E4" w14:textId="0167515C" w:rsidR="002670DA" w:rsidRDefault="002670DA" w:rsidP="00354F3C">
      <w:pPr>
        <w:pStyle w:val="affff1"/>
        <w:ind w:firstLine="480"/>
      </w:pPr>
      <w:r>
        <w:rPr>
          <w:rFonts w:hint="eastAsia"/>
        </w:rPr>
        <w:t>后端食物管理接口位于</w:t>
      </w:r>
      <w:r>
        <w:rPr>
          <w:rFonts w:hint="eastAsia"/>
        </w:rPr>
        <w:t>server/app/api/admin/foods.py</w:t>
      </w:r>
      <w:r>
        <w:rPr>
          <w:rFonts w:hint="eastAsia"/>
        </w:rPr>
        <w:t>。管理员可以通过</w:t>
      </w:r>
      <w:r>
        <w:rPr>
          <w:rFonts w:hint="eastAsia"/>
        </w:rPr>
        <w:t>/</w:t>
      </w:r>
      <w:proofErr w:type="spellStart"/>
      <w:r>
        <w:rPr>
          <w:rFonts w:hint="eastAsia"/>
        </w:rPr>
        <w:t>api</w:t>
      </w:r>
      <w:proofErr w:type="spellEnd"/>
      <w:r>
        <w:rPr>
          <w:rFonts w:hint="eastAsia"/>
        </w:rPr>
        <w:t>/admin/foods</w:t>
      </w:r>
      <w:r>
        <w:rPr>
          <w:rFonts w:hint="eastAsia"/>
        </w:rPr>
        <w:t>查询所有食物，包括待审核食物；通过</w:t>
      </w:r>
      <w:r>
        <w:rPr>
          <w:rFonts w:hint="eastAsia"/>
        </w:rPr>
        <w:t>POST</w:t>
      </w:r>
      <w:r>
        <w:rPr>
          <w:rFonts w:hint="eastAsia"/>
        </w:rPr>
        <w:t>接口新增食物；通过</w:t>
      </w:r>
      <w:r>
        <w:rPr>
          <w:rFonts w:hint="eastAsia"/>
        </w:rPr>
        <w:t>PUT</w:t>
      </w:r>
      <w:r>
        <w:rPr>
          <w:rFonts w:hint="eastAsia"/>
        </w:rPr>
        <w:t>接口编辑营养值和分类信息；通过</w:t>
      </w:r>
      <w:r>
        <w:rPr>
          <w:rFonts w:hint="eastAsia"/>
        </w:rPr>
        <w:t>DELETE</w:t>
      </w:r>
      <w:r>
        <w:rPr>
          <w:rFonts w:hint="eastAsia"/>
        </w:rPr>
        <w:t>接口删除食物；通过</w:t>
      </w:r>
      <w:r>
        <w:rPr>
          <w:rFonts w:hint="eastAsia"/>
        </w:rPr>
        <w:t>/</w:t>
      </w:r>
      <w:proofErr w:type="spellStart"/>
      <w:r>
        <w:rPr>
          <w:rFonts w:hint="eastAsia"/>
        </w:rPr>
        <w:t>api</w:t>
      </w:r>
      <w:proofErr w:type="spellEnd"/>
      <w:r>
        <w:rPr>
          <w:rFonts w:hint="eastAsia"/>
        </w:rPr>
        <w:t>/admin/foods/{id}/approve</w:t>
      </w:r>
      <w:r>
        <w:rPr>
          <w:rFonts w:hint="eastAsia"/>
        </w:rPr>
        <w:t>完成审核。系统在执行这些关键操作时，会同步记录管理员日志，以保证管理行为可追踪。</w:t>
      </w:r>
    </w:p>
    <w:p w14:paraId="4B912A98" w14:textId="2E81D879" w:rsidR="002670DA" w:rsidRDefault="002670DA" w:rsidP="00354F3C">
      <w:pPr>
        <w:pStyle w:val="affff1"/>
        <w:ind w:firstLine="480"/>
      </w:pPr>
      <w:r>
        <w:rPr>
          <w:rFonts w:hint="eastAsia"/>
        </w:rPr>
        <w:t>分类管理页面</w:t>
      </w:r>
      <w:proofErr w:type="spellStart"/>
      <w:r>
        <w:rPr>
          <w:rFonts w:hint="eastAsia"/>
        </w:rPr>
        <w:t>CategoriesPage.vue</w:t>
      </w:r>
      <w:proofErr w:type="spellEnd"/>
      <w:r>
        <w:rPr>
          <w:rFonts w:hint="eastAsia"/>
        </w:rPr>
        <w:t>则负责维护</w:t>
      </w:r>
      <w:proofErr w:type="spellStart"/>
      <w:r>
        <w:rPr>
          <w:rFonts w:hint="eastAsia"/>
        </w:rPr>
        <w:t>FoodCategory</w:t>
      </w:r>
      <w:proofErr w:type="spellEnd"/>
      <w:r>
        <w:rPr>
          <w:rFonts w:hint="eastAsia"/>
        </w:rPr>
        <w:t>分类结构。页面左侧展示平铺列表并支持编辑，右侧根据</w:t>
      </w:r>
      <w:proofErr w:type="spellStart"/>
      <w:r>
        <w:rPr>
          <w:rFonts w:hint="eastAsia"/>
        </w:rPr>
        <w:t>parent_code</w:t>
      </w:r>
      <w:proofErr w:type="spellEnd"/>
      <w:r>
        <w:rPr>
          <w:rFonts w:hint="eastAsia"/>
        </w:rPr>
        <w:t>实时推导树形层级，用于帮助管理员快速确认分类关系是否正确。后端通过</w:t>
      </w:r>
      <w:r>
        <w:rPr>
          <w:rFonts w:hint="eastAsia"/>
        </w:rPr>
        <w:t>/</w:t>
      </w:r>
      <w:proofErr w:type="spellStart"/>
      <w:r>
        <w:rPr>
          <w:rFonts w:hint="eastAsia"/>
        </w:rPr>
        <w:t>api</w:t>
      </w:r>
      <w:proofErr w:type="spellEnd"/>
      <w:r>
        <w:rPr>
          <w:rFonts w:hint="eastAsia"/>
        </w:rPr>
        <w:t>/admin/categories</w:t>
      </w:r>
      <w:r>
        <w:rPr>
          <w:rFonts w:hint="eastAsia"/>
        </w:rPr>
        <w:t>接口支持分类查询、新增和修改。该设计既保证了用户</w:t>
      </w:r>
      <w:proofErr w:type="gramStart"/>
      <w:r>
        <w:rPr>
          <w:rFonts w:hint="eastAsia"/>
        </w:rPr>
        <w:t>端食物</w:t>
      </w:r>
      <w:proofErr w:type="gramEnd"/>
      <w:r>
        <w:rPr>
          <w:rFonts w:hint="eastAsia"/>
        </w:rPr>
        <w:t>检索所依赖的分类树稳定性，也降低了后台维护食物库时的出错概率。</w:t>
      </w:r>
      <w:r w:rsidR="00A515B8" w:rsidRPr="00A515B8">
        <w:rPr>
          <w:rFonts w:hint="eastAsia"/>
        </w:rPr>
        <w:t>食物新增与审核管理</w:t>
      </w:r>
      <w:r w:rsidR="00A515B8">
        <w:rPr>
          <w:rFonts w:hint="eastAsia"/>
        </w:rPr>
        <w:t>时序图如下图</w:t>
      </w:r>
      <w:r w:rsidR="00A515B8">
        <w:rPr>
          <w:rFonts w:hint="eastAsia"/>
        </w:rPr>
        <w:t>5-13</w:t>
      </w:r>
      <w:r w:rsidR="00A515B8">
        <w:rPr>
          <w:rFonts w:hint="eastAsia"/>
        </w:rPr>
        <w:t>所示。</w:t>
      </w:r>
    </w:p>
    <w:p w14:paraId="009C5861" w14:textId="77777777" w:rsidR="00A515B8" w:rsidRDefault="00A515B8" w:rsidP="00A515B8">
      <w:pPr>
        <w:keepNext/>
      </w:pPr>
      <w:r>
        <w:rPr>
          <w:noProof/>
        </w:rPr>
        <w:drawing>
          <wp:inline distT="0" distB="0" distL="0" distR="0" wp14:anchorId="73945CC3" wp14:editId="3942606C">
            <wp:extent cx="4792980" cy="4482256"/>
            <wp:effectExtent l="0" t="0" r="7620" b="0"/>
            <wp:docPr id="195294350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00631" cy="4489411"/>
                    </a:xfrm>
                    <a:prstGeom prst="rect">
                      <a:avLst/>
                    </a:prstGeom>
                    <a:noFill/>
                    <a:ln>
                      <a:noFill/>
                    </a:ln>
                  </pic:spPr>
                </pic:pic>
              </a:graphicData>
            </a:graphic>
          </wp:inline>
        </w:drawing>
      </w:r>
    </w:p>
    <w:p w14:paraId="638296BC" w14:textId="5A70A9C1" w:rsidR="00733FFF" w:rsidRDefault="00A515B8" w:rsidP="003268CC">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5</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13</w:t>
      </w:r>
      <w:r w:rsidR="00A21B56">
        <w:fldChar w:fldCharType="end"/>
      </w:r>
      <w:r w:rsidRPr="00A515B8">
        <w:rPr>
          <w:rFonts w:hint="eastAsia"/>
        </w:rPr>
        <w:t>食物新增与审核管理</w:t>
      </w:r>
      <w:r>
        <w:rPr>
          <w:rFonts w:hint="eastAsia"/>
        </w:rPr>
        <w:t>时序图</w:t>
      </w:r>
    </w:p>
    <w:p w14:paraId="23DDA5B5" w14:textId="7A07668C" w:rsidR="00733FFF" w:rsidRDefault="00990473" w:rsidP="00354F3C">
      <w:pPr>
        <w:pStyle w:val="1"/>
      </w:pPr>
      <w:bookmarkStart w:id="52" w:name="_Toc227292324"/>
      <w:r w:rsidRPr="00990473">
        <w:rPr>
          <w:rFonts w:hint="eastAsia"/>
        </w:rPr>
        <w:lastRenderedPageBreak/>
        <w:t>系统编码与实现</w:t>
      </w:r>
      <w:bookmarkEnd w:id="52"/>
      <w:r w:rsidR="004003ED">
        <w:tab/>
      </w:r>
    </w:p>
    <w:p w14:paraId="49A5725F" w14:textId="0E46B062" w:rsidR="00733FFF" w:rsidRDefault="00990473" w:rsidP="00354F3C">
      <w:pPr>
        <w:pStyle w:val="2"/>
      </w:pPr>
      <w:bookmarkStart w:id="53" w:name="_Toc227292325"/>
      <w:r w:rsidRPr="00990473">
        <w:rPr>
          <w:rFonts w:hint="eastAsia"/>
        </w:rPr>
        <w:t>用户认证模块实现</w:t>
      </w:r>
      <w:bookmarkEnd w:id="53"/>
    </w:p>
    <w:p w14:paraId="6B21831F" w14:textId="1AF271C1" w:rsidR="00733FFF" w:rsidRPr="00215860" w:rsidRDefault="00F10BE3" w:rsidP="00354F3C">
      <w:pPr>
        <w:pStyle w:val="affff1"/>
        <w:ind w:firstLine="480"/>
      </w:pPr>
      <w:r w:rsidRPr="00215860">
        <w:rPr>
          <w:rFonts w:hint="eastAsia"/>
        </w:rPr>
        <w:t>用户认证与健康档案模块是整个系统的基础模块。用户只有在完成注册和登录后，才能继续进行饮食记录、营养分析和</w:t>
      </w:r>
      <w:r w:rsidR="00284BBA">
        <w:rPr>
          <w:rFonts w:hint="eastAsia"/>
        </w:rPr>
        <w:t>AI</w:t>
      </w:r>
      <w:r w:rsidRPr="00215860">
        <w:rPr>
          <w:rFonts w:hint="eastAsia"/>
        </w:rPr>
        <w:t>辅助操作；而健康档案中的性别、年龄、身高、体重、活动水平和健康目标等信息，又直接参与</w:t>
      </w:r>
      <w:r w:rsidRPr="00215860">
        <w:rPr>
          <w:rFonts w:hint="eastAsia"/>
        </w:rPr>
        <w:t>BMI</w:t>
      </w:r>
      <w:r w:rsidRPr="00215860">
        <w:rPr>
          <w:rFonts w:hint="eastAsia"/>
        </w:rPr>
        <w:t>、</w:t>
      </w:r>
      <w:r w:rsidRPr="00215860">
        <w:rPr>
          <w:rFonts w:hint="eastAsia"/>
        </w:rPr>
        <w:t>BMR</w:t>
      </w:r>
      <w:r w:rsidRPr="00215860">
        <w:rPr>
          <w:rFonts w:hint="eastAsia"/>
        </w:rPr>
        <w:t>、每日推荐热量和营养目标的计算。因此，该模块不仅承担身份认证功能，同时也是系统后续分析能力的数据基础。</w:t>
      </w:r>
    </w:p>
    <w:p w14:paraId="7FB02994" w14:textId="52C86510" w:rsidR="00733FFF" w:rsidRDefault="00A17CF0" w:rsidP="00986653">
      <w:pPr>
        <w:pStyle w:val="3"/>
      </w:pPr>
      <w:bookmarkStart w:id="54" w:name="_Toc227292326"/>
      <w:r w:rsidRPr="00A17CF0">
        <w:rPr>
          <w:rFonts w:hint="eastAsia"/>
        </w:rPr>
        <w:t>用户注册功能实现</w:t>
      </w:r>
      <w:bookmarkEnd w:id="54"/>
    </w:p>
    <w:p w14:paraId="2A65BB67" w14:textId="5F50B40A" w:rsidR="00F10BE3" w:rsidRDefault="00A17CF0" w:rsidP="00354F3C">
      <w:pPr>
        <w:pStyle w:val="affff1"/>
        <w:ind w:firstLine="480"/>
      </w:pPr>
      <w:r>
        <w:rPr>
          <w:rFonts w:hint="eastAsia"/>
        </w:rPr>
        <w:t>用</w:t>
      </w:r>
      <w:r w:rsidR="00F10BE3">
        <w:rPr>
          <w:rFonts w:hint="eastAsia"/>
        </w:rPr>
        <w:t>系统用户端登录与注册页面位于</w:t>
      </w:r>
      <w:r w:rsidR="00F10BE3">
        <w:rPr>
          <w:rFonts w:hint="eastAsia"/>
        </w:rPr>
        <w:t>client/</w:t>
      </w:r>
      <w:proofErr w:type="spellStart"/>
      <w:r w:rsidR="00F10BE3">
        <w:rPr>
          <w:rFonts w:hint="eastAsia"/>
        </w:rPr>
        <w:t>uni</w:t>
      </w:r>
      <w:proofErr w:type="spellEnd"/>
      <w:r w:rsidR="00F10BE3">
        <w:rPr>
          <w:rFonts w:hint="eastAsia"/>
        </w:rPr>
        <w:t>-app-user/</w:t>
      </w:r>
      <w:proofErr w:type="spellStart"/>
      <w:r w:rsidR="00F10BE3">
        <w:rPr>
          <w:rFonts w:hint="eastAsia"/>
        </w:rPr>
        <w:t>src</w:t>
      </w:r>
      <w:proofErr w:type="spellEnd"/>
      <w:r w:rsidR="00F10BE3">
        <w:rPr>
          <w:rFonts w:hint="eastAsia"/>
        </w:rPr>
        <w:t>/pages/login/</w:t>
      </w:r>
      <w:proofErr w:type="spellStart"/>
      <w:r w:rsidR="00F10BE3">
        <w:rPr>
          <w:rFonts w:hint="eastAsia"/>
        </w:rPr>
        <w:t>login.vue</w:t>
      </w:r>
      <w:proofErr w:type="spellEnd"/>
      <w:r w:rsidR="00F10BE3">
        <w:rPr>
          <w:rFonts w:hint="eastAsia"/>
        </w:rPr>
        <w:t>。该页面采用登录与</w:t>
      </w:r>
      <w:proofErr w:type="gramStart"/>
      <w:r w:rsidR="00F10BE3">
        <w:rPr>
          <w:rFonts w:hint="eastAsia"/>
        </w:rPr>
        <w:t>注册同页切换</w:t>
      </w:r>
      <w:proofErr w:type="gramEnd"/>
      <w:r w:rsidR="00F10BE3">
        <w:rPr>
          <w:rFonts w:hint="eastAsia"/>
        </w:rPr>
        <w:t>的实现方式，并在注册流程中设计了两步式表单：第一步录入手机号与密码，第二步录入性别、出生日期、身高、体重、活动水平、健康目标、热量系数以及营养素比例。这样设计可以有效减少移动</w:t>
      </w:r>
      <w:proofErr w:type="gramStart"/>
      <w:r w:rsidR="00F10BE3">
        <w:rPr>
          <w:rFonts w:hint="eastAsia"/>
        </w:rPr>
        <w:t>端单屏</w:t>
      </w:r>
      <w:proofErr w:type="gramEnd"/>
      <w:r w:rsidR="00F10BE3">
        <w:rPr>
          <w:rFonts w:hint="eastAsia"/>
        </w:rPr>
        <w:t>输入压力，同时让用户在注册阶段就完成身体档案初始化。</w:t>
      </w:r>
    </w:p>
    <w:p w14:paraId="110DEE8F" w14:textId="4DF347D3" w:rsidR="00F10BE3" w:rsidRDefault="00F10BE3" w:rsidP="00354F3C">
      <w:pPr>
        <w:pStyle w:val="affff1"/>
        <w:ind w:firstLine="480"/>
      </w:pPr>
      <w:r>
        <w:rPr>
          <w:rFonts w:hint="eastAsia"/>
        </w:rPr>
        <w:t>在注册过程中，前端会先校验密码确认结果，并依据出生日期、性别、体重和活动水平等信息调用本地营养计算工具，对预计每日热量进行预估显示。后端注册接口位于</w:t>
      </w:r>
      <w:r>
        <w:rPr>
          <w:rFonts w:hint="eastAsia"/>
        </w:rPr>
        <w:t>server/app/api/auth.py</w:t>
      </w:r>
      <w:r>
        <w:rPr>
          <w:rFonts w:hint="eastAsia"/>
        </w:rPr>
        <w:t>的</w:t>
      </w:r>
      <w:r>
        <w:rPr>
          <w:rFonts w:hint="eastAsia"/>
        </w:rPr>
        <w:t>register()</w:t>
      </w:r>
      <w:r>
        <w:rPr>
          <w:rFonts w:hint="eastAsia"/>
        </w:rPr>
        <w:t>方法中。接口在接收到注册请求后，会先校验手机号、邮箱、密码格式及身体参数范围，然后计算年龄、</w:t>
      </w:r>
      <w:r>
        <w:rPr>
          <w:rFonts w:hint="eastAsia"/>
        </w:rPr>
        <w:t>BMI</w:t>
      </w:r>
      <w:r>
        <w:rPr>
          <w:rFonts w:hint="eastAsia"/>
        </w:rPr>
        <w:t>、</w:t>
      </w:r>
      <w:r>
        <w:rPr>
          <w:rFonts w:hint="eastAsia"/>
        </w:rPr>
        <w:t>BMR</w:t>
      </w:r>
      <w:r>
        <w:rPr>
          <w:rFonts w:hint="eastAsia"/>
        </w:rPr>
        <w:t>、每日推荐热量和营养素比例，最后将结果写入</w:t>
      </w:r>
      <w:r>
        <w:rPr>
          <w:rFonts w:hint="eastAsia"/>
        </w:rPr>
        <w:t>User</w:t>
      </w:r>
      <w:r>
        <w:rPr>
          <w:rFonts w:hint="eastAsia"/>
        </w:rPr>
        <w:t>和</w:t>
      </w:r>
      <w:proofErr w:type="spellStart"/>
      <w:r>
        <w:rPr>
          <w:rFonts w:hint="eastAsia"/>
        </w:rPr>
        <w:t>BodyRecord</w:t>
      </w:r>
      <w:proofErr w:type="spellEnd"/>
      <w:r>
        <w:rPr>
          <w:rFonts w:hint="eastAsia"/>
        </w:rPr>
        <w:t>表中。由此可见，系统注册不是简单的账号创建过程，而是把账号信息和健康基础档案一并初始化完成。</w:t>
      </w:r>
    </w:p>
    <w:p w14:paraId="5A5B0F14" w14:textId="6A132704" w:rsidR="00733FFF" w:rsidRDefault="00F10BE3" w:rsidP="00354F3C">
      <w:pPr>
        <w:pStyle w:val="affff1"/>
        <w:ind w:firstLine="480"/>
      </w:pPr>
      <w:r>
        <w:rPr>
          <w:rFonts w:hint="eastAsia"/>
        </w:rPr>
        <w:t>用户登录时，需要输入手机号或邮箱以及密码。后端</w:t>
      </w:r>
      <w:r>
        <w:rPr>
          <w:rFonts w:hint="eastAsia"/>
        </w:rPr>
        <w:t>login()</w:t>
      </w:r>
      <w:r>
        <w:rPr>
          <w:rFonts w:hint="eastAsia"/>
        </w:rPr>
        <w:t>接口会自动判断当前输入属于手机号还是邮箱，并据此查找用户信息；若账号被冻结，系统会直接返回拦截提示；若校验成功，则统一签发</w:t>
      </w:r>
      <w:r w:rsidR="00284BBA">
        <w:rPr>
          <w:rFonts w:hint="eastAsia"/>
        </w:rPr>
        <w:t>JWT</w:t>
      </w:r>
      <w:r>
        <w:rPr>
          <w:rFonts w:hint="eastAsia"/>
        </w:rPr>
        <w:t>令牌返回前端。前端在登录成功后保存令牌，并在后续请求中自动携带，实现用户态的统一鉴权控制。其关键代码如下</w:t>
      </w:r>
      <w:r w:rsidR="00A17CF0">
        <w:rPr>
          <w:rFonts w:hint="eastAsia"/>
        </w:rPr>
        <w:t>：</w:t>
      </w:r>
    </w:p>
    <w:p w14:paraId="683E4ED9" w14:textId="77777777" w:rsidR="00F10BE3" w:rsidRDefault="00F10BE3" w:rsidP="00354F3C">
      <w:pPr>
        <w:pStyle w:val="afff7"/>
        <w:ind w:left="420" w:right="420"/>
      </w:pPr>
      <w:r>
        <w:t>@auth_</w:t>
      </w:r>
      <w:proofErr w:type="gramStart"/>
      <w:r>
        <w:t>bp.route</w:t>
      </w:r>
      <w:proofErr w:type="gramEnd"/>
      <w:r>
        <w:t>('/login', methods=['POST'])</w:t>
      </w:r>
    </w:p>
    <w:p w14:paraId="3963C229" w14:textId="77777777" w:rsidR="00F10BE3" w:rsidRDefault="00F10BE3" w:rsidP="00354F3C">
      <w:pPr>
        <w:pStyle w:val="afff7"/>
        <w:ind w:left="420" w:right="420"/>
      </w:pPr>
      <w:r>
        <w:t xml:space="preserve">def </w:t>
      </w:r>
      <w:proofErr w:type="gramStart"/>
      <w:r>
        <w:t>login(</w:t>
      </w:r>
      <w:proofErr w:type="gramEnd"/>
      <w:r>
        <w:t>):</w:t>
      </w:r>
    </w:p>
    <w:p w14:paraId="431C64E1" w14:textId="77777777" w:rsidR="00F10BE3" w:rsidRDefault="00F10BE3" w:rsidP="00354F3C">
      <w:pPr>
        <w:pStyle w:val="afff7"/>
        <w:ind w:left="420" w:right="420"/>
      </w:pPr>
      <w:r>
        <w:t xml:space="preserve">    data = </w:t>
      </w:r>
      <w:proofErr w:type="spellStart"/>
      <w:r>
        <w:t>request.get_</w:t>
      </w:r>
      <w:proofErr w:type="gramStart"/>
      <w:r>
        <w:t>json</w:t>
      </w:r>
      <w:proofErr w:type="spellEnd"/>
      <w:r>
        <w:t>(</w:t>
      </w:r>
      <w:proofErr w:type="gramEnd"/>
      <w:r>
        <w:t>) or {}</w:t>
      </w:r>
    </w:p>
    <w:p w14:paraId="3356D83E" w14:textId="77777777" w:rsidR="00F10BE3" w:rsidRDefault="00F10BE3" w:rsidP="00354F3C">
      <w:pPr>
        <w:pStyle w:val="afff7"/>
        <w:ind w:left="420" w:right="420"/>
      </w:pPr>
      <w:r>
        <w:t xml:space="preserve">    account = </w:t>
      </w:r>
      <w:proofErr w:type="spellStart"/>
      <w:r>
        <w:t>data.get</w:t>
      </w:r>
      <w:proofErr w:type="spellEnd"/>
      <w:r>
        <w:t>('account')</w:t>
      </w:r>
    </w:p>
    <w:p w14:paraId="25B28776" w14:textId="77777777" w:rsidR="00F10BE3" w:rsidRDefault="00F10BE3" w:rsidP="00354F3C">
      <w:pPr>
        <w:pStyle w:val="afff7"/>
        <w:ind w:left="420" w:right="420"/>
      </w:pPr>
      <w:r>
        <w:t xml:space="preserve">    password = </w:t>
      </w:r>
      <w:proofErr w:type="spellStart"/>
      <w:r>
        <w:t>data.get</w:t>
      </w:r>
      <w:proofErr w:type="spellEnd"/>
      <w:r>
        <w:t>('password')</w:t>
      </w:r>
    </w:p>
    <w:p w14:paraId="4D03718A" w14:textId="77777777" w:rsidR="00F10BE3" w:rsidRDefault="00F10BE3" w:rsidP="00354F3C">
      <w:pPr>
        <w:pStyle w:val="afff7"/>
        <w:ind w:left="420" w:right="420"/>
      </w:pPr>
    </w:p>
    <w:p w14:paraId="18279367" w14:textId="77777777" w:rsidR="00F10BE3" w:rsidRDefault="00F10BE3" w:rsidP="00354F3C">
      <w:pPr>
        <w:pStyle w:val="afff7"/>
        <w:ind w:left="420" w:right="420"/>
      </w:pPr>
      <w:r>
        <w:t xml:space="preserve">    if </w:t>
      </w:r>
      <w:proofErr w:type="spellStart"/>
      <w:r>
        <w:t>validate_phone</w:t>
      </w:r>
      <w:proofErr w:type="spellEnd"/>
      <w:r>
        <w:t>(account):</w:t>
      </w:r>
    </w:p>
    <w:p w14:paraId="414E88D8" w14:textId="77777777" w:rsidR="00F10BE3" w:rsidRDefault="00F10BE3" w:rsidP="00354F3C">
      <w:pPr>
        <w:pStyle w:val="afff7"/>
        <w:ind w:left="420" w:right="420"/>
      </w:pPr>
      <w:r>
        <w:t xml:space="preserve">        user = </w:t>
      </w:r>
      <w:proofErr w:type="spellStart"/>
      <w:proofErr w:type="gramStart"/>
      <w:r>
        <w:t>User.query.filter</w:t>
      </w:r>
      <w:proofErr w:type="gramEnd"/>
      <w:r>
        <w:t>_</w:t>
      </w:r>
      <w:proofErr w:type="gramStart"/>
      <w:r>
        <w:t>by</w:t>
      </w:r>
      <w:proofErr w:type="spellEnd"/>
      <w:r>
        <w:t>(</w:t>
      </w:r>
      <w:proofErr w:type="gramEnd"/>
      <w:r>
        <w:t xml:space="preserve">phone=account, </w:t>
      </w:r>
      <w:proofErr w:type="spellStart"/>
      <w:r>
        <w:t>is_deleted</w:t>
      </w:r>
      <w:proofErr w:type="spellEnd"/>
      <w:r>
        <w:t>=False</w:t>
      </w:r>
      <w:proofErr w:type="gramStart"/>
      <w:r>
        <w:t>).first</w:t>
      </w:r>
      <w:proofErr w:type="gramEnd"/>
      <w:r>
        <w:t>()</w:t>
      </w:r>
    </w:p>
    <w:p w14:paraId="7CE4A9AC" w14:textId="77777777" w:rsidR="00F10BE3" w:rsidRDefault="00F10BE3" w:rsidP="00354F3C">
      <w:pPr>
        <w:pStyle w:val="afff7"/>
        <w:ind w:left="420" w:right="420"/>
      </w:pPr>
      <w:r>
        <w:t xml:space="preserve">    </w:t>
      </w:r>
      <w:proofErr w:type="spellStart"/>
      <w:r>
        <w:t>elif</w:t>
      </w:r>
      <w:proofErr w:type="spellEnd"/>
      <w:r>
        <w:t xml:space="preserve"> </w:t>
      </w:r>
      <w:proofErr w:type="spellStart"/>
      <w:r>
        <w:t>validate_email</w:t>
      </w:r>
      <w:proofErr w:type="spellEnd"/>
      <w:r>
        <w:t>(account):</w:t>
      </w:r>
    </w:p>
    <w:p w14:paraId="6B4E1834" w14:textId="77777777" w:rsidR="00F10BE3" w:rsidRDefault="00F10BE3" w:rsidP="00354F3C">
      <w:pPr>
        <w:pStyle w:val="afff7"/>
        <w:ind w:left="420" w:right="420"/>
      </w:pPr>
      <w:r>
        <w:t xml:space="preserve">        user = </w:t>
      </w:r>
      <w:proofErr w:type="spellStart"/>
      <w:proofErr w:type="gramStart"/>
      <w:r>
        <w:t>User.query.filter</w:t>
      </w:r>
      <w:proofErr w:type="gramEnd"/>
      <w:r>
        <w:t>_</w:t>
      </w:r>
      <w:proofErr w:type="gramStart"/>
      <w:r>
        <w:t>by</w:t>
      </w:r>
      <w:proofErr w:type="spellEnd"/>
      <w:r>
        <w:t>(</w:t>
      </w:r>
      <w:proofErr w:type="gramEnd"/>
      <w:r>
        <w:t xml:space="preserve">email=account, </w:t>
      </w:r>
      <w:proofErr w:type="spellStart"/>
      <w:r>
        <w:t>is_deleted</w:t>
      </w:r>
      <w:proofErr w:type="spellEnd"/>
      <w:r>
        <w:t>=False</w:t>
      </w:r>
      <w:proofErr w:type="gramStart"/>
      <w:r>
        <w:t>).first</w:t>
      </w:r>
      <w:proofErr w:type="gramEnd"/>
      <w:r>
        <w:t>()</w:t>
      </w:r>
    </w:p>
    <w:p w14:paraId="2E03724F" w14:textId="77777777" w:rsidR="00F10BE3" w:rsidRDefault="00F10BE3" w:rsidP="00354F3C">
      <w:pPr>
        <w:pStyle w:val="afff7"/>
        <w:ind w:left="420" w:right="420"/>
      </w:pPr>
      <w:r>
        <w:t xml:space="preserve">    else:</w:t>
      </w:r>
    </w:p>
    <w:p w14:paraId="55451E6F" w14:textId="77777777" w:rsidR="00F10BE3" w:rsidRDefault="00F10BE3" w:rsidP="00354F3C">
      <w:pPr>
        <w:pStyle w:val="afff7"/>
        <w:ind w:left="420" w:right="420"/>
      </w:pPr>
      <w:r>
        <w:t xml:space="preserve">        user = </w:t>
      </w:r>
      <w:proofErr w:type="spellStart"/>
      <w:proofErr w:type="gramStart"/>
      <w:r>
        <w:t>User.query.filter</w:t>
      </w:r>
      <w:proofErr w:type="spellEnd"/>
      <w:proofErr w:type="gramEnd"/>
      <w:r>
        <w:t>(</w:t>
      </w:r>
    </w:p>
    <w:p w14:paraId="57AD6B14" w14:textId="77777777" w:rsidR="00F10BE3" w:rsidRDefault="00F10BE3" w:rsidP="00354F3C">
      <w:pPr>
        <w:pStyle w:val="afff7"/>
        <w:ind w:left="420" w:right="420"/>
      </w:pPr>
      <w:r>
        <w:t xml:space="preserve">            (</w:t>
      </w:r>
      <w:proofErr w:type="spellStart"/>
      <w:r>
        <w:t>User.phone</w:t>
      </w:r>
      <w:proofErr w:type="spellEnd"/>
      <w:r>
        <w:t xml:space="preserve"> == account) | (</w:t>
      </w:r>
      <w:proofErr w:type="spellStart"/>
      <w:r>
        <w:t>User.email</w:t>
      </w:r>
      <w:proofErr w:type="spellEnd"/>
      <w:r>
        <w:t xml:space="preserve"> == account),</w:t>
      </w:r>
    </w:p>
    <w:p w14:paraId="32F1C78A" w14:textId="77777777" w:rsidR="00F10BE3" w:rsidRDefault="00F10BE3" w:rsidP="00354F3C">
      <w:pPr>
        <w:pStyle w:val="afff7"/>
        <w:ind w:left="420" w:right="420"/>
      </w:pPr>
      <w:r>
        <w:t xml:space="preserve">            </w:t>
      </w:r>
      <w:proofErr w:type="spellStart"/>
      <w:r>
        <w:t>User.is_deleted</w:t>
      </w:r>
      <w:proofErr w:type="spellEnd"/>
      <w:r>
        <w:t xml:space="preserve"> == False</w:t>
      </w:r>
    </w:p>
    <w:p w14:paraId="0080DAD8" w14:textId="77777777" w:rsidR="00F10BE3" w:rsidRDefault="00F10BE3" w:rsidP="00354F3C">
      <w:pPr>
        <w:pStyle w:val="afff7"/>
        <w:ind w:left="420" w:right="420"/>
      </w:pPr>
      <w:r>
        <w:t xml:space="preserve">        </w:t>
      </w:r>
      <w:proofErr w:type="gramStart"/>
      <w:r>
        <w:t>).first</w:t>
      </w:r>
      <w:proofErr w:type="gramEnd"/>
      <w:r>
        <w:t>()</w:t>
      </w:r>
    </w:p>
    <w:p w14:paraId="6A583E8C" w14:textId="77777777" w:rsidR="00F10BE3" w:rsidRDefault="00F10BE3" w:rsidP="00354F3C">
      <w:pPr>
        <w:pStyle w:val="afff7"/>
        <w:ind w:left="420" w:right="420"/>
      </w:pPr>
    </w:p>
    <w:p w14:paraId="566475E6" w14:textId="77777777" w:rsidR="00F10BE3" w:rsidRDefault="00F10BE3" w:rsidP="00354F3C">
      <w:pPr>
        <w:pStyle w:val="afff7"/>
        <w:ind w:left="420" w:right="420"/>
      </w:pPr>
      <w:r>
        <w:lastRenderedPageBreak/>
        <w:t xml:space="preserve">    if not user:</w:t>
      </w:r>
    </w:p>
    <w:p w14:paraId="670BD337" w14:textId="77777777" w:rsidR="00F10BE3" w:rsidRDefault="00F10BE3" w:rsidP="00354F3C">
      <w:pPr>
        <w:pStyle w:val="afff7"/>
        <w:ind w:left="420" w:right="420"/>
      </w:pPr>
      <w:r>
        <w:rPr>
          <w:rFonts w:hint="eastAsia"/>
        </w:rPr>
        <w:t xml:space="preserve">        return error('</w:t>
      </w:r>
      <w:r>
        <w:rPr>
          <w:rFonts w:hint="eastAsia"/>
        </w:rPr>
        <w:t>账号不存在</w:t>
      </w:r>
      <w:r>
        <w:rPr>
          <w:rFonts w:hint="eastAsia"/>
        </w:rPr>
        <w:t>')</w:t>
      </w:r>
    </w:p>
    <w:p w14:paraId="4BB2DCF1" w14:textId="77777777" w:rsidR="00F10BE3" w:rsidRDefault="00F10BE3" w:rsidP="00354F3C">
      <w:pPr>
        <w:pStyle w:val="afff7"/>
        <w:ind w:left="420" w:right="420"/>
      </w:pPr>
      <w:r>
        <w:t xml:space="preserve">    if </w:t>
      </w:r>
      <w:proofErr w:type="spellStart"/>
      <w:r>
        <w:t>user.is_frozen</w:t>
      </w:r>
      <w:proofErr w:type="spellEnd"/>
      <w:r>
        <w:t>:</w:t>
      </w:r>
    </w:p>
    <w:p w14:paraId="27D2DBF9" w14:textId="77777777" w:rsidR="00F10BE3" w:rsidRDefault="00F10BE3" w:rsidP="00354F3C">
      <w:pPr>
        <w:pStyle w:val="afff7"/>
        <w:ind w:left="420" w:right="420"/>
      </w:pPr>
      <w:r>
        <w:rPr>
          <w:rFonts w:hint="eastAsia"/>
        </w:rPr>
        <w:t xml:space="preserve">        return error('</w:t>
      </w:r>
      <w:r>
        <w:rPr>
          <w:rFonts w:hint="eastAsia"/>
        </w:rPr>
        <w:t>账号已被冻结，请联系管理员</w:t>
      </w:r>
      <w:r>
        <w:rPr>
          <w:rFonts w:hint="eastAsia"/>
        </w:rPr>
        <w:t>')</w:t>
      </w:r>
    </w:p>
    <w:p w14:paraId="5F4DB1CD" w14:textId="77777777" w:rsidR="00F10BE3" w:rsidRDefault="00F10BE3" w:rsidP="00354F3C">
      <w:pPr>
        <w:pStyle w:val="afff7"/>
        <w:ind w:left="420" w:right="420"/>
      </w:pPr>
      <w:r>
        <w:t xml:space="preserve">    if not </w:t>
      </w:r>
      <w:proofErr w:type="spellStart"/>
      <w:r>
        <w:t>check_password_</w:t>
      </w:r>
      <w:proofErr w:type="gramStart"/>
      <w:r>
        <w:t>hash</w:t>
      </w:r>
      <w:proofErr w:type="spellEnd"/>
      <w:r>
        <w:t>(</w:t>
      </w:r>
      <w:proofErr w:type="spellStart"/>
      <w:r>
        <w:t>user.password</w:t>
      </w:r>
      <w:proofErr w:type="gramEnd"/>
      <w:r>
        <w:t>_hash</w:t>
      </w:r>
      <w:proofErr w:type="spellEnd"/>
      <w:r>
        <w:t>, password):</w:t>
      </w:r>
    </w:p>
    <w:p w14:paraId="42AAF737" w14:textId="77777777" w:rsidR="00F10BE3" w:rsidRDefault="00F10BE3" w:rsidP="00354F3C">
      <w:pPr>
        <w:pStyle w:val="afff7"/>
        <w:ind w:left="420" w:right="420"/>
      </w:pPr>
      <w:r>
        <w:rPr>
          <w:rFonts w:hint="eastAsia"/>
        </w:rPr>
        <w:t xml:space="preserve">        return error('</w:t>
      </w:r>
      <w:r>
        <w:rPr>
          <w:rFonts w:hint="eastAsia"/>
        </w:rPr>
        <w:t>密码错误</w:t>
      </w:r>
      <w:r>
        <w:rPr>
          <w:rFonts w:hint="eastAsia"/>
        </w:rPr>
        <w:t>')</w:t>
      </w:r>
    </w:p>
    <w:p w14:paraId="33DAC87B" w14:textId="77777777" w:rsidR="00F10BE3" w:rsidRDefault="00F10BE3" w:rsidP="00354F3C">
      <w:pPr>
        <w:pStyle w:val="afff7"/>
        <w:ind w:left="420" w:right="420"/>
      </w:pPr>
    </w:p>
    <w:p w14:paraId="6B49E5CE" w14:textId="77777777" w:rsidR="00F10BE3" w:rsidRDefault="00F10BE3" w:rsidP="00354F3C">
      <w:pPr>
        <w:pStyle w:val="afff7"/>
        <w:ind w:left="420" w:right="420"/>
      </w:pPr>
      <w:r>
        <w:t xml:space="preserve">    </w:t>
      </w:r>
      <w:proofErr w:type="spellStart"/>
      <w:r>
        <w:t>access_token</w:t>
      </w:r>
      <w:proofErr w:type="spellEnd"/>
      <w:r>
        <w:t xml:space="preserve"> = </w:t>
      </w:r>
      <w:proofErr w:type="spellStart"/>
      <w:r>
        <w:t>create_access_</w:t>
      </w:r>
      <w:proofErr w:type="gramStart"/>
      <w:r>
        <w:t>token</w:t>
      </w:r>
      <w:proofErr w:type="spellEnd"/>
      <w:r>
        <w:t>(</w:t>
      </w:r>
      <w:proofErr w:type="gramEnd"/>
    </w:p>
    <w:p w14:paraId="0D0208D9" w14:textId="77777777" w:rsidR="00F10BE3" w:rsidRDefault="00F10BE3" w:rsidP="00354F3C">
      <w:pPr>
        <w:pStyle w:val="afff7"/>
        <w:ind w:left="420" w:right="420"/>
      </w:pPr>
      <w:r>
        <w:t xml:space="preserve">        identity=</w:t>
      </w:r>
      <w:proofErr w:type="spellStart"/>
      <w:proofErr w:type="gramStart"/>
      <w:r>
        <w:t>json.dumps</w:t>
      </w:r>
      <w:proofErr w:type="spellEnd"/>
      <w:proofErr w:type="gramEnd"/>
      <w:r>
        <w:t>({'type': 'user', 'id': user.id})</w:t>
      </w:r>
    </w:p>
    <w:p w14:paraId="221A2DCC" w14:textId="77777777" w:rsidR="00F10BE3" w:rsidRDefault="00F10BE3" w:rsidP="00354F3C">
      <w:pPr>
        <w:pStyle w:val="afff7"/>
        <w:ind w:left="420" w:right="420"/>
      </w:pPr>
      <w:r>
        <w:t xml:space="preserve">    )</w:t>
      </w:r>
    </w:p>
    <w:p w14:paraId="76354E3A" w14:textId="3D1FE69D" w:rsidR="00F10BE3" w:rsidRDefault="00F10BE3" w:rsidP="00354F3C">
      <w:pPr>
        <w:pStyle w:val="afff7"/>
        <w:ind w:left="420" w:right="420"/>
      </w:pPr>
      <w:r>
        <w:rPr>
          <w:rFonts w:hint="eastAsia"/>
        </w:rPr>
        <w:t xml:space="preserve">return success({'token': </w:t>
      </w:r>
      <w:proofErr w:type="spellStart"/>
      <w:r>
        <w:rPr>
          <w:rFonts w:hint="eastAsia"/>
        </w:rPr>
        <w:t>access_token</w:t>
      </w:r>
      <w:proofErr w:type="spellEnd"/>
      <w:r>
        <w:rPr>
          <w:rFonts w:hint="eastAsia"/>
        </w:rPr>
        <w:t xml:space="preserve">, 'user': </w:t>
      </w:r>
      <w:proofErr w:type="spellStart"/>
      <w:r>
        <w:rPr>
          <w:rFonts w:hint="eastAsia"/>
        </w:rPr>
        <w:t>user.to_dict</w:t>
      </w:r>
      <w:proofErr w:type="spellEnd"/>
      <w:r>
        <w:rPr>
          <w:rFonts w:hint="eastAsia"/>
        </w:rPr>
        <w:t>()}, '</w:t>
      </w:r>
      <w:r>
        <w:rPr>
          <w:rFonts w:hint="eastAsia"/>
        </w:rPr>
        <w:t>登录成功</w:t>
      </w:r>
      <w:r>
        <w:rPr>
          <w:rFonts w:hint="eastAsia"/>
        </w:rPr>
        <w:t>')</w:t>
      </w:r>
    </w:p>
    <w:p w14:paraId="60240617" w14:textId="05A73F2E" w:rsidR="00F10BE3" w:rsidRDefault="00F10BE3" w:rsidP="00354F3C">
      <w:pPr>
        <w:pStyle w:val="affff1"/>
        <w:ind w:firstLine="480"/>
      </w:pPr>
      <w:r>
        <w:rPr>
          <w:rFonts w:hint="eastAsia"/>
        </w:rPr>
        <w:t>该功能实现效果如图</w:t>
      </w:r>
      <w:r>
        <w:rPr>
          <w:rFonts w:hint="eastAsia"/>
        </w:rPr>
        <w:t>6-1</w:t>
      </w:r>
      <w:r>
        <w:rPr>
          <w:rFonts w:hint="eastAsia"/>
        </w:rPr>
        <w:t>和图</w:t>
      </w:r>
      <w:r>
        <w:rPr>
          <w:rFonts w:hint="eastAsia"/>
        </w:rPr>
        <w:t>6-2</w:t>
      </w:r>
      <w:r>
        <w:rPr>
          <w:rFonts w:hint="eastAsia"/>
        </w:rPr>
        <w:t>所示。</w:t>
      </w:r>
    </w:p>
    <w:p w14:paraId="1761D714" w14:textId="77777777" w:rsidR="0092721E" w:rsidRDefault="0092721E" w:rsidP="0092721E">
      <w:pPr>
        <w:pStyle w:val="affff1"/>
        <w:keepNext/>
        <w:ind w:firstLine="480"/>
        <w:jc w:val="center"/>
      </w:pPr>
      <w:r>
        <w:rPr>
          <w:noProof/>
        </w:rPr>
        <w:drawing>
          <wp:inline distT="0" distB="0" distL="0" distR="0" wp14:anchorId="5F72F568" wp14:editId="7C42CD3E">
            <wp:extent cx="4230144" cy="4594860"/>
            <wp:effectExtent l="0" t="0" r="0" b="0"/>
            <wp:docPr id="9178375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44988" cy="4610984"/>
                    </a:xfrm>
                    <a:prstGeom prst="rect">
                      <a:avLst/>
                    </a:prstGeom>
                    <a:noFill/>
                    <a:ln>
                      <a:noFill/>
                    </a:ln>
                  </pic:spPr>
                </pic:pic>
              </a:graphicData>
            </a:graphic>
          </wp:inline>
        </w:drawing>
      </w:r>
    </w:p>
    <w:p w14:paraId="1F84CBA6" w14:textId="1D821114" w:rsidR="0092721E" w:rsidRDefault="0092721E" w:rsidP="0092721E">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6</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1</w:t>
      </w:r>
      <w:r w:rsidR="00A21B56">
        <w:fldChar w:fldCharType="end"/>
      </w:r>
      <w:r>
        <w:rPr>
          <w:rFonts w:hint="eastAsia"/>
        </w:rPr>
        <w:t>用户注册页面</w:t>
      </w:r>
    </w:p>
    <w:p w14:paraId="53C8E0A0" w14:textId="77777777" w:rsidR="000B1E48" w:rsidRDefault="000B1E48" w:rsidP="000B1E48">
      <w:pPr>
        <w:pStyle w:val="a5"/>
        <w:keepNext/>
      </w:pPr>
      <w:r>
        <w:rPr>
          <w:noProof/>
        </w:rPr>
        <w:lastRenderedPageBreak/>
        <w:drawing>
          <wp:inline distT="0" distB="0" distL="0" distR="0" wp14:anchorId="599094F2" wp14:editId="4C7A6B66">
            <wp:extent cx="3543300" cy="3821451"/>
            <wp:effectExtent l="0" t="0" r="0" b="7620"/>
            <wp:docPr id="12936341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53541" cy="3832496"/>
                    </a:xfrm>
                    <a:prstGeom prst="rect">
                      <a:avLst/>
                    </a:prstGeom>
                    <a:noFill/>
                    <a:ln>
                      <a:noFill/>
                    </a:ln>
                  </pic:spPr>
                </pic:pic>
              </a:graphicData>
            </a:graphic>
          </wp:inline>
        </w:drawing>
      </w:r>
    </w:p>
    <w:p w14:paraId="7EA1F6F6" w14:textId="51725B9B" w:rsidR="000B1E48" w:rsidRPr="000B1E48" w:rsidRDefault="000B1E48" w:rsidP="000B1E48">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6</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2</w:t>
      </w:r>
      <w:r w:rsidR="00A21B56">
        <w:fldChar w:fldCharType="end"/>
      </w:r>
      <w:r>
        <w:rPr>
          <w:rFonts w:hint="eastAsia"/>
        </w:rPr>
        <w:t>用户登录界面</w:t>
      </w:r>
    </w:p>
    <w:p w14:paraId="2C207480" w14:textId="17A4AC09" w:rsidR="00733FFF" w:rsidRDefault="00F10BE3" w:rsidP="00986653">
      <w:pPr>
        <w:pStyle w:val="3"/>
      </w:pPr>
      <w:bookmarkStart w:id="55" w:name="_Toc227292327"/>
      <w:r w:rsidRPr="00F10BE3">
        <w:rPr>
          <w:rFonts w:hint="eastAsia"/>
        </w:rPr>
        <w:t>个人健康档案维护实现</w:t>
      </w:r>
      <w:bookmarkEnd w:id="55"/>
    </w:p>
    <w:p w14:paraId="3AB8EE80" w14:textId="7C2F824D" w:rsidR="00F10BE3" w:rsidRDefault="00F10BE3" w:rsidP="00354F3C">
      <w:pPr>
        <w:pStyle w:val="affff1"/>
        <w:ind w:firstLine="480"/>
      </w:pPr>
      <w:r>
        <w:rPr>
          <w:rFonts w:hint="eastAsia"/>
        </w:rPr>
        <w:t>系统个人健康档案维护功能主要由个人中心页面和用户档案接口共同完成。用户端页面能够展示当前</w:t>
      </w:r>
      <w:r>
        <w:rPr>
          <w:rFonts w:hint="eastAsia"/>
        </w:rPr>
        <w:t>BMI</w:t>
      </w:r>
      <w:r>
        <w:rPr>
          <w:rFonts w:hint="eastAsia"/>
        </w:rPr>
        <w:t>、</w:t>
      </w:r>
      <w:r>
        <w:rPr>
          <w:rFonts w:hint="eastAsia"/>
        </w:rPr>
        <w:t>BMR</w:t>
      </w:r>
      <w:r>
        <w:rPr>
          <w:rFonts w:hint="eastAsia"/>
        </w:rPr>
        <w:t>、每日热量目标以及蛋白质、脂肪、碳水化合物比例等信息；当用户修改身高、体重、活动水平、健康目标或热量系数后，后端会重新进行营养指标计算，并把更新结果保存到用户主表中。这样设计使得健康目标不再只是界面参数，而是能够真正影响后续饮食统计与分析结果的业务数据。</w:t>
      </w:r>
    </w:p>
    <w:p w14:paraId="5BC5B5C0" w14:textId="2A000140" w:rsidR="00733FFF" w:rsidRDefault="00F10BE3" w:rsidP="00354F3C">
      <w:pPr>
        <w:pStyle w:val="affff1"/>
        <w:ind w:firstLine="480"/>
      </w:pPr>
      <w:r>
        <w:rPr>
          <w:rFonts w:hint="eastAsia"/>
        </w:rPr>
        <w:t>后端档案查询接口位于</w:t>
      </w:r>
      <w:r>
        <w:rPr>
          <w:rFonts w:hint="eastAsia"/>
        </w:rPr>
        <w:t>server/app/api/user.py</w:t>
      </w:r>
      <w:r>
        <w:rPr>
          <w:rFonts w:hint="eastAsia"/>
        </w:rPr>
        <w:t>的</w:t>
      </w:r>
      <w:proofErr w:type="spellStart"/>
      <w:r>
        <w:rPr>
          <w:rFonts w:hint="eastAsia"/>
        </w:rPr>
        <w:t>get_profile</w:t>
      </w:r>
      <w:proofErr w:type="spellEnd"/>
      <w:r>
        <w:rPr>
          <w:rFonts w:hint="eastAsia"/>
        </w:rPr>
        <w:t>()</w:t>
      </w:r>
      <w:r>
        <w:rPr>
          <w:rFonts w:hint="eastAsia"/>
        </w:rPr>
        <w:t>方法中。系统在获取档案时，不仅返回基础用户信息，还会额外返回</w:t>
      </w:r>
      <w:r>
        <w:rPr>
          <w:rFonts w:hint="eastAsia"/>
        </w:rPr>
        <w:t>BMI</w:t>
      </w:r>
      <w:r>
        <w:rPr>
          <w:rFonts w:hint="eastAsia"/>
        </w:rPr>
        <w:t>状态、营养目标值以及最近一次身体快照，使前端可以直接完成综合展示，而不必自行拼装多张表的数据。关键代码如下</w:t>
      </w:r>
      <w:r w:rsidR="002237CA">
        <w:rPr>
          <w:rFonts w:hint="eastAsia"/>
        </w:rPr>
        <w:t>：</w:t>
      </w:r>
    </w:p>
    <w:p w14:paraId="0A789C59" w14:textId="77777777" w:rsidR="00F10BE3" w:rsidRDefault="00F10BE3" w:rsidP="00354F3C">
      <w:pPr>
        <w:pStyle w:val="afff7"/>
        <w:ind w:left="420" w:right="420"/>
      </w:pPr>
      <w:r>
        <w:t>@user_</w:t>
      </w:r>
      <w:proofErr w:type="gramStart"/>
      <w:r>
        <w:t>bp.route</w:t>
      </w:r>
      <w:proofErr w:type="gramEnd"/>
      <w:r>
        <w:t>('/profile', methods=['GET'])</w:t>
      </w:r>
    </w:p>
    <w:p w14:paraId="5012BB6D" w14:textId="77777777" w:rsidR="00F10BE3" w:rsidRDefault="00F10BE3" w:rsidP="00354F3C">
      <w:pPr>
        <w:pStyle w:val="afff7"/>
        <w:ind w:left="420" w:right="420"/>
      </w:pPr>
      <w:r>
        <w:t>@login_required</w:t>
      </w:r>
    </w:p>
    <w:p w14:paraId="79AD2E2B" w14:textId="77777777" w:rsidR="00F10BE3" w:rsidRDefault="00F10BE3" w:rsidP="00354F3C">
      <w:pPr>
        <w:pStyle w:val="afff7"/>
        <w:ind w:left="420" w:right="420"/>
      </w:pPr>
      <w:r>
        <w:t xml:space="preserve">def </w:t>
      </w:r>
      <w:proofErr w:type="spellStart"/>
      <w:r>
        <w:t>get_</w:t>
      </w:r>
      <w:proofErr w:type="gramStart"/>
      <w:r>
        <w:t>profile</w:t>
      </w:r>
      <w:proofErr w:type="spellEnd"/>
      <w:r>
        <w:t>(</w:t>
      </w:r>
      <w:proofErr w:type="gramEnd"/>
      <w:r>
        <w:t>):</w:t>
      </w:r>
    </w:p>
    <w:p w14:paraId="03D12534" w14:textId="77777777" w:rsidR="00F10BE3" w:rsidRDefault="00F10BE3" w:rsidP="00354F3C">
      <w:pPr>
        <w:pStyle w:val="afff7"/>
        <w:ind w:left="420" w:right="420"/>
      </w:pPr>
      <w:r>
        <w:t xml:space="preserve">    user = </w:t>
      </w:r>
      <w:proofErr w:type="spellStart"/>
      <w:proofErr w:type="gramStart"/>
      <w:r>
        <w:t>g.current</w:t>
      </w:r>
      <w:proofErr w:type="gramEnd"/>
      <w:r>
        <w:t>_user</w:t>
      </w:r>
      <w:proofErr w:type="spellEnd"/>
    </w:p>
    <w:p w14:paraId="098CFFDB" w14:textId="77777777" w:rsidR="00F10BE3" w:rsidRDefault="00F10BE3" w:rsidP="00354F3C">
      <w:pPr>
        <w:pStyle w:val="afff7"/>
        <w:ind w:left="420" w:right="420"/>
      </w:pPr>
      <w:r>
        <w:t xml:space="preserve">    </w:t>
      </w:r>
      <w:proofErr w:type="spellStart"/>
      <w:r>
        <w:t>latest_body</w:t>
      </w:r>
      <w:proofErr w:type="spellEnd"/>
      <w:r>
        <w:t xml:space="preserve"> = </w:t>
      </w:r>
      <w:proofErr w:type="spellStart"/>
      <w:proofErr w:type="gramStart"/>
      <w:r>
        <w:t>BodyRecord.query.filter</w:t>
      </w:r>
      <w:proofErr w:type="gramEnd"/>
      <w:r>
        <w:t>_by</w:t>
      </w:r>
      <w:proofErr w:type="spellEnd"/>
      <w:r>
        <w:t>(</w:t>
      </w:r>
      <w:proofErr w:type="spellStart"/>
      <w:r>
        <w:t>user_id</w:t>
      </w:r>
      <w:proofErr w:type="spellEnd"/>
      <w:r>
        <w:t>=user.id</w:t>
      </w:r>
      <w:proofErr w:type="gramStart"/>
      <w:r>
        <w:t>).</w:t>
      </w:r>
      <w:proofErr w:type="spellStart"/>
      <w:r>
        <w:t>order</w:t>
      </w:r>
      <w:proofErr w:type="gramEnd"/>
      <w:r>
        <w:t>_</w:t>
      </w:r>
      <w:proofErr w:type="gramStart"/>
      <w:r>
        <w:t>by</w:t>
      </w:r>
      <w:proofErr w:type="spellEnd"/>
      <w:r>
        <w:t>(</w:t>
      </w:r>
      <w:proofErr w:type="gramEnd"/>
    </w:p>
    <w:p w14:paraId="01401E5F" w14:textId="77777777" w:rsidR="00F10BE3" w:rsidRDefault="00F10BE3" w:rsidP="00354F3C">
      <w:pPr>
        <w:pStyle w:val="afff7"/>
        <w:ind w:left="420" w:right="420"/>
      </w:pPr>
      <w:r>
        <w:t xml:space="preserve">        </w:t>
      </w:r>
      <w:proofErr w:type="spellStart"/>
      <w:r>
        <w:t>BodyRecord.recorded_</w:t>
      </w:r>
      <w:proofErr w:type="gramStart"/>
      <w:r>
        <w:t>at.desc</w:t>
      </w:r>
      <w:proofErr w:type="spellEnd"/>
      <w:proofErr w:type="gramEnd"/>
      <w:r>
        <w:t>()</w:t>
      </w:r>
    </w:p>
    <w:p w14:paraId="28FE450C" w14:textId="6C354A75" w:rsidR="00F10BE3" w:rsidRDefault="00F10BE3" w:rsidP="00354F3C">
      <w:pPr>
        <w:pStyle w:val="afff7"/>
        <w:ind w:left="420" w:right="420"/>
      </w:pPr>
      <w:r>
        <w:t xml:space="preserve">    </w:t>
      </w:r>
      <w:proofErr w:type="gramStart"/>
      <w:r>
        <w:t>).first</w:t>
      </w:r>
      <w:proofErr w:type="gramEnd"/>
      <w:r>
        <w:t>()</w:t>
      </w:r>
    </w:p>
    <w:p w14:paraId="3DABAD1F" w14:textId="77777777" w:rsidR="00F10BE3" w:rsidRDefault="00F10BE3" w:rsidP="00354F3C">
      <w:pPr>
        <w:pStyle w:val="afff7"/>
        <w:ind w:left="420" w:right="420"/>
      </w:pPr>
      <w:r>
        <w:t xml:space="preserve">    </w:t>
      </w:r>
      <w:proofErr w:type="spellStart"/>
      <w:r>
        <w:t>default_ratios</w:t>
      </w:r>
      <w:proofErr w:type="spellEnd"/>
      <w:r>
        <w:t xml:space="preserve"> = </w:t>
      </w:r>
      <w:proofErr w:type="spellStart"/>
      <w:r>
        <w:t>NutritionService.get_default_nutrient_ratios</w:t>
      </w:r>
      <w:proofErr w:type="spellEnd"/>
      <w:r>
        <w:t>(</w:t>
      </w:r>
      <w:proofErr w:type="spellStart"/>
      <w:proofErr w:type="gramStart"/>
      <w:r>
        <w:t>user.health</w:t>
      </w:r>
      <w:proofErr w:type="gramEnd"/>
      <w:r>
        <w:t>_goal</w:t>
      </w:r>
      <w:proofErr w:type="spellEnd"/>
      <w:r>
        <w:t>)</w:t>
      </w:r>
    </w:p>
    <w:p w14:paraId="7E1D5297" w14:textId="77777777" w:rsidR="00F10BE3" w:rsidRDefault="00F10BE3" w:rsidP="00354F3C">
      <w:pPr>
        <w:pStyle w:val="afff7"/>
        <w:ind w:left="420" w:right="420"/>
      </w:pPr>
      <w:r>
        <w:t xml:space="preserve">    </w:t>
      </w:r>
      <w:proofErr w:type="spellStart"/>
      <w:r>
        <w:t>nutrient_targets</w:t>
      </w:r>
      <w:proofErr w:type="spellEnd"/>
      <w:r>
        <w:t xml:space="preserve"> = </w:t>
      </w:r>
      <w:proofErr w:type="spellStart"/>
      <w:r>
        <w:t>NutritionService.calculate_nutrient_</w:t>
      </w:r>
      <w:proofErr w:type="gramStart"/>
      <w:r>
        <w:t>targets</w:t>
      </w:r>
      <w:proofErr w:type="spellEnd"/>
      <w:r>
        <w:t>(</w:t>
      </w:r>
      <w:proofErr w:type="gramEnd"/>
    </w:p>
    <w:p w14:paraId="45F66896" w14:textId="77777777" w:rsidR="00F10BE3" w:rsidRDefault="00F10BE3" w:rsidP="00354F3C">
      <w:pPr>
        <w:pStyle w:val="afff7"/>
        <w:ind w:left="420" w:right="420"/>
      </w:pPr>
      <w:r>
        <w:t xml:space="preserve">        </w:t>
      </w:r>
      <w:proofErr w:type="spellStart"/>
      <w:proofErr w:type="gramStart"/>
      <w:r>
        <w:t>user.daily</w:t>
      </w:r>
      <w:proofErr w:type="gramEnd"/>
      <w:r>
        <w:t>_calorie_goal</w:t>
      </w:r>
      <w:proofErr w:type="spellEnd"/>
      <w:r>
        <w:t>,</w:t>
      </w:r>
    </w:p>
    <w:p w14:paraId="1917148B" w14:textId="77777777" w:rsidR="00F10BE3" w:rsidRDefault="00F10BE3" w:rsidP="00354F3C">
      <w:pPr>
        <w:pStyle w:val="afff7"/>
        <w:ind w:left="420" w:right="420"/>
      </w:pPr>
      <w:r>
        <w:t xml:space="preserve">        float(</w:t>
      </w:r>
      <w:proofErr w:type="spellStart"/>
      <w:proofErr w:type="gramStart"/>
      <w:r>
        <w:t>user.protein</w:t>
      </w:r>
      <w:proofErr w:type="gramEnd"/>
      <w:r>
        <w:t>_ratio</w:t>
      </w:r>
      <w:proofErr w:type="spellEnd"/>
      <w:r>
        <w:t xml:space="preserve">) if </w:t>
      </w:r>
      <w:proofErr w:type="spellStart"/>
      <w:proofErr w:type="gramStart"/>
      <w:r>
        <w:t>user.protein</w:t>
      </w:r>
      <w:proofErr w:type="gramEnd"/>
      <w:r>
        <w:t>_ratio</w:t>
      </w:r>
      <w:proofErr w:type="spellEnd"/>
      <w:r>
        <w:t xml:space="preserve"> is not None else </w:t>
      </w:r>
      <w:proofErr w:type="spellStart"/>
      <w:r>
        <w:t>default_ratios</w:t>
      </w:r>
      <w:proofErr w:type="spellEnd"/>
      <w:r>
        <w:t>['protein'],</w:t>
      </w:r>
    </w:p>
    <w:p w14:paraId="257BC801" w14:textId="77777777" w:rsidR="00F10BE3" w:rsidRDefault="00F10BE3" w:rsidP="00354F3C">
      <w:pPr>
        <w:pStyle w:val="afff7"/>
        <w:ind w:left="420" w:right="420"/>
      </w:pPr>
      <w:r>
        <w:t xml:space="preserve">        float(</w:t>
      </w:r>
      <w:proofErr w:type="spellStart"/>
      <w:r>
        <w:t>user.fat_ratio</w:t>
      </w:r>
      <w:proofErr w:type="spellEnd"/>
      <w:r>
        <w:t xml:space="preserve">) if </w:t>
      </w:r>
      <w:proofErr w:type="spellStart"/>
      <w:r>
        <w:t>user.fat_ratio</w:t>
      </w:r>
      <w:proofErr w:type="spellEnd"/>
      <w:r>
        <w:t xml:space="preserve"> is not None else </w:t>
      </w:r>
      <w:proofErr w:type="spellStart"/>
      <w:r>
        <w:t>default_ratios</w:t>
      </w:r>
      <w:proofErr w:type="spellEnd"/>
      <w:r>
        <w:t>['fat'],</w:t>
      </w:r>
    </w:p>
    <w:p w14:paraId="18B487FC" w14:textId="77777777" w:rsidR="00F10BE3" w:rsidRDefault="00F10BE3" w:rsidP="00354F3C">
      <w:pPr>
        <w:pStyle w:val="afff7"/>
        <w:ind w:left="420" w:right="420"/>
      </w:pPr>
      <w:r>
        <w:lastRenderedPageBreak/>
        <w:t xml:space="preserve">        float(</w:t>
      </w:r>
      <w:proofErr w:type="spellStart"/>
      <w:proofErr w:type="gramStart"/>
      <w:r>
        <w:t>user.carb</w:t>
      </w:r>
      <w:proofErr w:type="gramEnd"/>
      <w:r>
        <w:t>_ratio</w:t>
      </w:r>
      <w:proofErr w:type="spellEnd"/>
      <w:r>
        <w:t xml:space="preserve">) if </w:t>
      </w:r>
      <w:proofErr w:type="spellStart"/>
      <w:proofErr w:type="gramStart"/>
      <w:r>
        <w:t>user.carb</w:t>
      </w:r>
      <w:proofErr w:type="gramEnd"/>
      <w:r>
        <w:t>_ratio</w:t>
      </w:r>
      <w:proofErr w:type="spellEnd"/>
      <w:r>
        <w:t xml:space="preserve"> is not None else </w:t>
      </w:r>
      <w:proofErr w:type="spellStart"/>
      <w:r>
        <w:t>default_ratios</w:t>
      </w:r>
      <w:proofErr w:type="spellEnd"/>
      <w:r>
        <w:t>['carb']</w:t>
      </w:r>
    </w:p>
    <w:p w14:paraId="646124B7" w14:textId="257123BD" w:rsidR="00F10BE3" w:rsidRDefault="00F10BE3" w:rsidP="00354F3C">
      <w:pPr>
        <w:pStyle w:val="afff7"/>
        <w:ind w:left="420" w:right="420"/>
      </w:pPr>
      <w:r>
        <w:t xml:space="preserve">    )</w:t>
      </w:r>
    </w:p>
    <w:p w14:paraId="7DCA6D6C" w14:textId="77777777" w:rsidR="00F10BE3" w:rsidRDefault="00F10BE3" w:rsidP="00354F3C">
      <w:pPr>
        <w:pStyle w:val="afff7"/>
        <w:ind w:left="420" w:right="420"/>
      </w:pPr>
      <w:r>
        <w:t xml:space="preserve">    data = </w:t>
      </w:r>
      <w:proofErr w:type="spellStart"/>
      <w:r>
        <w:t>user.to_</w:t>
      </w:r>
      <w:proofErr w:type="gramStart"/>
      <w:r>
        <w:t>dict</w:t>
      </w:r>
      <w:proofErr w:type="spellEnd"/>
      <w:r>
        <w:t>(</w:t>
      </w:r>
      <w:proofErr w:type="gramEnd"/>
      <w:r>
        <w:t>)</w:t>
      </w:r>
    </w:p>
    <w:p w14:paraId="59D4CC7B" w14:textId="77777777" w:rsidR="00F10BE3" w:rsidRDefault="00F10BE3" w:rsidP="00354F3C">
      <w:pPr>
        <w:pStyle w:val="afff7"/>
        <w:ind w:left="420" w:right="420"/>
      </w:pPr>
      <w:r>
        <w:t xml:space="preserve">    data['</w:t>
      </w:r>
      <w:proofErr w:type="spellStart"/>
      <w:r>
        <w:t>bmi_status</w:t>
      </w:r>
      <w:proofErr w:type="spellEnd"/>
      <w:r>
        <w:t xml:space="preserve">'] = </w:t>
      </w:r>
      <w:proofErr w:type="spellStart"/>
      <w:r>
        <w:t>NutritionService.get_bmi_status</w:t>
      </w:r>
      <w:proofErr w:type="spellEnd"/>
      <w:r>
        <w:t>(float(</w:t>
      </w:r>
      <w:proofErr w:type="spellStart"/>
      <w:r>
        <w:t>user.bmi</w:t>
      </w:r>
      <w:proofErr w:type="spellEnd"/>
      <w:r>
        <w:t>))</w:t>
      </w:r>
    </w:p>
    <w:p w14:paraId="53B57B73" w14:textId="77777777" w:rsidR="00F10BE3" w:rsidRDefault="00F10BE3" w:rsidP="00354F3C">
      <w:pPr>
        <w:pStyle w:val="afff7"/>
        <w:ind w:left="420" w:right="420"/>
      </w:pPr>
      <w:r>
        <w:t xml:space="preserve">    data['</w:t>
      </w:r>
      <w:proofErr w:type="spellStart"/>
      <w:r>
        <w:t>nutrient_targets</w:t>
      </w:r>
      <w:proofErr w:type="spellEnd"/>
      <w:r>
        <w:t xml:space="preserve">'] = </w:t>
      </w:r>
      <w:proofErr w:type="spellStart"/>
      <w:r>
        <w:t>nutrient_targets</w:t>
      </w:r>
      <w:proofErr w:type="spellEnd"/>
    </w:p>
    <w:p w14:paraId="744DD2C6" w14:textId="77777777" w:rsidR="00F10BE3" w:rsidRDefault="00F10BE3" w:rsidP="00354F3C">
      <w:pPr>
        <w:pStyle w:val="afff7"/>
        <w:ind w:left="420" w:right="420"/>
      </w:pPr>
      <w:r>
        <w:t xml:space="preserve">    data['</w:t>
      </w:r>
      <w:proofErr w:type="spellStart"/>
      <w:r>
        <w:t>latest_body_record</w:t>
      </w:r>
      <w:proofErr w:type="spellEnd"/>
      <w:r>
        <w:t xml:space="preserve">'] = </w:t>
      </w:r>
      <w:proofErr w:type="spellStart"/>
      <w:r>
        <w:t>latest_body.to_</w:t>
      </w:r>
      <w:proofErr w:type="gramStart"/>
      <w:r>
        <w:t>dict</w:t>
      </w:r>
      <w:proofErr w:type="spellEnd"/>
      <w:r>
        <w:t>(</w:t>
      </w:r>
      <w:proofErr w:type="gramEnd"/>
      <w:r>
        <w:t xml:space="preserve">) if </w:t>
      </w:r>
      <w:proofErr w:type="spellStart"/>
      <w:r>
        <w:t>latest_body</w:t>
      </w:r>
      <w:proofErr w:type="spellEnd"/>
      <w:r>
        <w:t xml:space="preserve"> else None</w:t>
      </w:r>
    </w:p>
    <w:p w14:paraId="0383AFE5" w14:textId="689BFAA0" w:rsidR="00F10BE3" w:rsidRDefault="00F10BE3" w:rsidP="00354F3C">
      <w:pPr>
        <w:pStyle w:val="afff7"/>
        <w:ind w:left="420" w:right="420"/>
      </w:pPr>
      <w:r>
        <w:t xml:space="preserve">    return success(data)</w:t>
      </w:r>
    </w:p>
    <w:p w14:paraId="6EF63BCB" w14:textId="7F9E86D4" w:rsidR="00F10BE3" w:rsidRDefault="00F10BE3" w:rsidP="00354F3C">
      <w:pPr>
        <w:pStyle w:val="affff1"/>
        <w:ind w:firstLine="480"/>
      </w:pPr>
      <w:r>
        <w:rPr>
          <w:rFonts w:hint="eastAsia"/>
        </w:rPr>
        <w:t>该功能实现效果如图</w:t>
      </w:r>
      <w:r>
        <w:rPr>
          <w:rFonts w:hint="eastAsia"/>
        </w:rPr>
        <w:t>6-3</w:t>
      </w:r>
      <w:r>
        <w:rPr>
          <w:rFonts w:hint="eastAsia"/>
        </w:rPr>
        <w:t>所示。</w:t>
      </w:r>
    </w:p>
    <w:p w14:paraId="1449F6B3" w14:textId="77777777" w:rsidR="000B1E48" w:rsidRDefault="000B1E48" w:rsidP="000B1E48">
      <w:pPr>
        <w:keepNext/>
      </w:pPr>
      <w:r>
        <w:rPr>
          <w:noProof/>
        </w:rPr>
        <w:drawing>
          <wp:inline distT="0" distB="0" distL="0" distR="0" wp14:anchorId="661AD8F9" wp14:editId="4495B499">
            <wp:extent cx="2125980" cy="3753100"/>
            <wp:effectExtent l="0" t="0" r="7620" b="0"/>
            <wp:docPr id="239474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74901" name=""/>
                    <pic:cNvPicPr/>
                  </pic:nvPicPr>
                  <pic:blipFill>
                    <a:blip r:embed="rId34"/>
                    <a:stretch>
                      <a:fillRect/>
                    </a:stretch>
                  </pic:blipFill>
                  <pic:spPr>
                    <a:xfrm>
                      <a:off x="0" y="0"/>
                      <a:ext cx="2140015" cy="3777877"/>
                    </a:xfrm>
                    <a:prstGeom prst="rect">
                      <a:avLst/>
                    </a:prstGeom>
                  </pic:spPr>
                </pic:pic>
              </a:graphicData>
            </a:graphic>
          </wp:inline>
        </w:drawing>
      </w:r>
    </w:p>
    <w:p w14:paraId="46A54FD3" w14:textId="386EB67E" w:rsidR="00F10BE3" w:rsidRDefault="000B1E48" w:rsidP="000B1E48">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6</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3</w:t>
      </w:r>
      <w:r w:rsidR="00A21B56">
        <w:fldChar w:fldCharType="end"/>
      </w:r>
      <w:r w:rsidRPr="000B1E48">
        <w:rPr>
          <w:rFonts w:hint="eastAsia"/>
        </w:rPr>
        <w:t>个人健康档案页</w:t>
      </w:r>
      <w:r>
        <w:rPr>
          <w:rFonts w:hint="eastAsia"/>
        </w:rPr>
        <w:t>面</w:t>
      </w:r>
    </w:p>
    <w:p w14:paraId="1CEE5A87" w14:textId="20C83ED4" w:rsidR="00F10BE3" w:rsidRDefault="00F10BE3" w:rsidP="00986653">
      <w:pPr>
        <w:pStyle w:val="3"/>
      </w:pPr>
      <w:bookmarkStart w:id="56" w:name="_Toc227292328"/>
      <w:r w:rsidRPr="00F10BE3">
        <w:rPr>
          <w:rFonts w:hint="eastAsia"/>
        </w:rPr>
        <w:t>身体状态快照机制实现</w:t>
      </w:r>
      <w:bookmarkEnd w:id="56"/>
    </w:p>
    <w:p w14:paraId="51FF5358" w14:textId="7FA764C1" w:rsidR="00F10BE3" w:rsidRDefault="00F10BE3" w:rsidP="00354F3C">
      <w:pPr>
        <w:pStyle w:val="affff1"/>
        <w:ind w:firstLine="480"/>
      </w:pPr>
      <w:r>
        <w:rPr>
          <w:rFonts w:hint="eastAsia"/>
        </w:rPr>
        <w:t>为了保证统计分析结果与用户历史身体状态相匹配，系统设计并实现了身体状态快照机制。也就是说，系统在用户注册时会生成一条初始身体记录，在用户后续修改关键身体参数时，也会同步新增一条</w:t>
      </w:r>
      <w:proofErr w:type="spellStart"/>
      <w:r>
        <w:rPr>
          <w:rFonts w:hint="eastAsia"/>
        </w:rPr>
        <w:t>BodyRecord</w:t>
      </w:r>
      <w:proofErr w:type="spellEnd"/>
      <w:r>
        <w:rPr>
          <w:rFonts w:hint="eastAsia"/>
        </w:rPr>
        <w:t>记录，而不是简单覆盖原始值。这样一来，系统既能展示用户当前状态，也能保留不同阶段的历史身体数据，为体重趋势、</w:t>
      </w:r>
      <w:r>
        <w:rPr>
          <w:rFonts w:hint="eastAsia"/>
        </w:rPr>
        <w:t>BMI</w:t>
      </w:r>
      <w:r>
        <w:rPr>
          <w:rFonts w:hint="eastAsia"/>
        </w:rPr>
        <w:t>趋势和</w:t>
      </w:r>
      <w:r w:rsidR="00284BBA">
        <w:rPr>
          <w:rFonts w:hint="eastAsia"/>
        </w:rPr>
        <w:t>AI</w:t>
      </w:r>
      <w:r>
        <w:rPr>
          <w:rFonts w:hint="eastAsia"/>
        </w:rPr>
        <w:t>上下文提供真实依据。</w:t>
      </w:r>
    </w:p>
    <w:p w14:paraId="657D38FB" w14:textId="37268C89" w:rsidR="00F10BE3" w:rsidRDefault="00F10BE3" w:rsidP="00354F3C">
      <w:pPr>
        <w:pStyle w:val="affff1"/>
        <w:ind w:firstLine="480"/>
      </w:pPr>
      <w:r>
        <w:rPr>
          <w:rFonts w:hint="eastAsia"/>
        </w:rPr>
        <w:t>用户更新健康档案时，后端会先判断是否涉及身高、体重、活动水平、健康目标或热量系数变化；若需要重新计算，则调用</w:t>
      </w:r>
      <w:proofErr w:type="spellStart"/>
      <w:r>
        <w:rPr>
          <w:rFonts w:hint="eastAsia"/>
        </w:rPr>
        <w:t>NutritionService.calculate_user_metrics</w:t>
      </w:r>
      <w:proofErr w:type="spellEnd"/>
      <w:r>
        <w:rPr>
          <w:rFonts w:hint="eastAsia"/>
        </w:rPr>
        <w:t>()</w:t>
      </w:r>
      <w:r>
        <w:rPr>
          <w:rFonts w:hint="eastAsia"/>
        </w:rPr>
        <w:t>计算新指标，并自动插入新的身体快照记录。其关键代码如下：</w:t>
      </w:r>
    </w:p>
    <w:p w14:paraId="1F832041" w14:textId="77777777" w:rsidR="00F10BE3" w:rsidRDefault="00F10BE3" w:rsidP="00354F3C">
      <w:pPr>
        <w:pStyle w:val="afff7"/>
        <w:ind w:left="420" w:right="420"/>
      </w:pPr>
      <w:r>
        <w:t xml:space="preserve">if </w:t>
      </w:r>
      <w:proofErr w:type="spellStart"/>
      <w:r>
        <w:t>need_recalc</w:t>
      </w:r>
      <w:proofErr w:type="spellEnd"/>
      <w:r>
        <w:t>:</w:t>
      </w:r>
    </w:p>
    <w:p w14:paraId="04792E8A" w14:textId="77777777" w:rsidR="00F10BE3" w:rsidRDefault="00F10BE3" w:rsidP="00354F3C">
      <w:pPr>
        <w:pStyle w:val="afff7"/>
        <w:ind w:left="420" w:right="420"/>
      </w:pPr>
      <w:r>
        <w:t xml:space="preserve">    metrics = </w:t>
      </w:r>
      <w:proofErr w:type="spellStart"/>
      <w:r>
        <w:t>NutritionService.calculate_user_</w:t>
      </w:r>
      <w:proofErr w:type="gramStart"/>
      <w:r>
        <w:t>metrics</w:t>
      </w:r>
      <w:proofErr w:type="spellEnd"/>
      <w:r>
        <w:t>(</w:t>
      </w:r>
      <w:proofErr w:type="gramEnd"/>
    </w:p>
    <w:p w14:paraId="37FB1E34" w14:textId="77777777" w:rsidR="00F10BE3" w:rsidRDefault="00F10BE3" w:rsidP="00354F3C">
      <w:pPr>
        <w:pStyle w:val="afff7"/>
        <w:ind w:left="420" w:right="420"/>
      </w:pPr>
      <w:r>
        <w:t xml:space="preserve">        </w:t>
      </w:r>
      <w:proofErr w:type="spellStart"/>
      <w:r>
        <w:t>weight_kg</w:t>
      </w:r>
      <w:proofErr w:type="spellEnd"/>
      <w:r>
        <w:t>,</w:t>
      </w:r>
    </w:p>
    <w:p w14:paraId="37C281F7" w14:textId="77777777" w:rsidR="00F10BE3" w:rsidRDefault="00F10BE3" w:rsidP="00354F3C">
      <w:pPr>
        <w:pStyle w:val="afff7"/>
        <w:ind w:left="420" w:right="420"/>
      </w:pPr>
      <w:r>
        <w:t xml:space="preserve">        </w:t>
      </w:r>
      <w:proofErr w:type="spellStart"/>
      <w:r>
        <w:t>height_cm</w:t>
      </w:r>
      <w:proofErr w:type="spellEnd"/>
      <w:r>
        <w:t>,</w:t>
      </w:r>
    </w:p>
    <w:p w14:paraId="3C00A8BD" w14:textId="77777777" w:rsidR="00F10BE3" w:rsidRDefault="00F10BE3" w:rsidP="00354F3C">
      <w:pPr>
        <w:pStyle w:val="afff7"/>
        <w:ind w:left="420" w:right="420"/>
      </w:pPr>
      <w:r>
        <w:t xml:space="preserve">        </w:t>
      </w:r>
      <w:proofErr w:type="spellStart"/>
      <w:r>
        <w:t>user.age</w:t>
      </w:r>
      <w:proofErr w:type="spellEnd"/>
      <w:r>
        <w:t>,</w:t>
      </w:r>
    </w:p>
    <w:p w14:paraId="0056237F" w14:textId="77777777" w:rsidR="00F10BE3" w:rsidRDefault="00F10BE3" w:rsidP="00354F3C">
      <w:pPr>
        <w:pStyle w:val="afff7"/>
        <w:ind w:left="420" w:right="420"/>
      </w:pPr>
      <w:r>
        <w:t xml:space="preserve">        </w:t>
      </w:r>
      <w:proofErr w:type="spellStart"/>
      <w:proofErr w:type="gramStart"/>
      <w:r>
        <w:t>user.gender</w:t>
      </w:r>
      <w:proofErr w:type="spellEnd"/>
      <w:proofErr w:type="gramEnd"/>
      <w:r>
        <w:t>,</w:t>
      </w:r>
    </w:p>
    <w:p w14:paraId="039C6188" w14:textId="77777777" w:rsidR="00F10BE3" w:rsidRDefault="00F10BE3" w:rsidP="00354F3C">
      <w:pPr>
        <w:pStyle w:val="afff7"/>
        <w:ind w:left="420" w:right="420"/>
      </w:pPr>
      <w:r>
        <w:lastRenderedPageBreak/>
        <w:t xml:space="preserve">        </w:t>
      </w:r>
      <w:proofErr w:type="spellStart"/>
      <w:r>
        <w:t>activity_level</w:t>
      </w:r>
      <w:proofErr w:type="spellEnd"/>
      <w:r>
        <w:t>,</w:t>
      </w:r>
    </w:p>
    <w:p w14:paraId="21566032" w14:textId="77777777" w:rsidR="00F10BE3" w:rsidRDefault="00F10BE3" w:rsidP="00354F3C">
      <w:pPr>
        <w:pStyle w:val="afff7"/>
        <w:ind w:left="420" w:right="420"/>
      </w:pPr>
      <w:r>
        <w:t xml:space="preserve">        </w:t>
      </w:r>
      <w:proofErr w:type="spellStart"/>
      <w:r>
        <w:t>health_goal</w:t>
      </w:r>
      <w:proofErr w:type="spellEnd"/>
      <w:r>
        <w:t>,</w:t>
      </w:r>
    </w:p>
    <w:p w14:paraId="09B53273" w14:textId="77777777" w:rsidR="00F10BE3" w:rsidRDefault="00F10BE3" w:rsidP="00354F3C">
      <w:pPr>
        <w:pStyle w:val="afff7"/>
        <w:ind w:left="420" w:right="420"/>
      </w:pPr>
      <w:r>
        <w:t xml:space="preserve">        </w:t>
      </w:r>
      <w:proofErr w:type="spellStart"/>
      <w:r>
        <w:t>calorie_coefficient</w:t>
      </w:r>
      <w:proofErr w:type="spellEnd"/>
    </w:p>
    <w:p w14:paraId="075D0FA1" w14:textId="77777777" w:rsidR="00F10BE3" w:rsidRDefault="00F10BE3" w:rsidP="00354F3C">
      <w:pPr>
        <w:pStyle w:val="afff7"/>
        <w:ind w:left="420" w:right="420"/>
      </w:pPr>
      <w:r>
        <w:t xml:space="preserve">    )</w:t>
      </w:r>
    </w:p>
    <w:p w14:paraId="182D44E8" w14:textId="77777777" w:rsidR="00F10BE3" w:rsidRDefault="00F10BE3" w:rsidP="00354F3C">
      <w:pPr>
        <w:pStyle w:val="afff7"/>
        <w:ind w:left="420" w:right="420"/>
      </w:pPr>
      <w:r>
        <w:t xml:space="preserve">    </w:t>
      </w:r>
      <w:proofErr w:type="spellStart"/>
      <w:r>
        <w:t>user.bmi</w:t>
      </w:r>
      <w:proofErr w:type="spellEnd"/>
      <w:r>
        <w:t xml:space="preserve"> = metrics['</w:t>
      </w:r>
      <w:proofErr w:type="spellStart"/>
      <w:r>
        <w:t>bmi</w:t>
      </w:r>
      <w:proofErr w:type="spellEnd"/>
      <w:r>
        <w:t>']</w:t>
      </w:r>
    </w:p>
    <w:p w14:paraId="1BB936F6" w14:textId="77777777" w:rsidR="00F10BE3" w:rsidRDefault="00F10BE3" w:rsidP="00354F3C">
      <w:pPr>
        <w:pStyle w:val="afff7"/>
        <w:ind w:left="420" w:right="420"/>
      </w:pPr>
      <w:r>
        <w:t xml:space="preserve">    </w:t>
      </w:r>
      <w:proofErr w:type="spellStart"/>
      <w:r>
        <w:t>user.bmr</w:t>
      </w:r>
      <w:proofErr w:type="spellEnd"/>
      <w:r>
        <w:t xml:space="preserve"> = metrics['</w:t>
      </w:r>
      <w:proofErr w:type="spellStart"/>
      <w:r>
        <w:t>bmr</w:t>
      </w:r>
      <w:proofErr w:type="spellEnd"/>
      <w:r>
        <w:t>']</w:t>
      </w:r>
    </w:p>
    <w:p w14:paraId="2B7E3FD1" w14:textId="77777777" w:rsidR="00F10BE3" w:rsidRDefault="00F10BE3" w:rsidP="00354F3C">
      <w:pPr>
        <w:pStyle w:val="afff7"/>
        <w:ind w:left="420" w:right="420"/>
      </w:pPr>
      <w:r>
        <w:t xml:space="preserve">    </w:t>
      </w:r>
      <w:proofErr w:type="spellStart"/>
      <w:proofErr w:type="gramStart"/>
      <w:r>
        <w:t>user.daily</w:t>
      </w:r>
      <w:proofErr w:type="gramEnd"/>
      <w:r>
        <w:t>_calorie_goal</w:t>
      </w:r>
      <w:proofErr w:type="spellEnd"/>
      <w:r>
        <w:t xml:space="preserve"> = metrics['</w:t>
      </w:r>
      <w:proofErr w:type="spellStart"/>
      <w:r>
        <w:t>daily_calorie_goal</w:t>
      </w:r>
      <w:proofErr w:type="spellEnd"/>
      <w:r>
        <w:t>']</w:t>
      </w:r>
    </w:p>
    <w:p w14:paraId="60F17CB3" w14:textId="1B062101" w:rsidR="00F10BE3" w:rsidRDefault="00F10BE3" w:rsidP="00354F3C">
      <w:pPr>
        <w:pStyle w:val="afff7"/>
        <w:ind w:left="420" w:right="420"/>
      </w:pPr>
      <w:r>
        <w:t xml:space="preserve">    </w:t>
      </w:r>
      <w:proofErr w:type="spellStart"/>
      <w:proofErr w:type="gramStart"/>
      <w:r>
        <w:t>user.calorie</w:t>
      </w:r>
      <w:proofErr w:type="gramEnd"/>
      <w:r>
        <w:t>_coefficient</w:t>
      </w:r>
      <w:proofErr w:type="spellEnd"/>
      <w:r>
        <w:t xml:space="preserve"> = metrics['</w:t>
      </w:r>
      <w:proofErr w:type="spellStart"/>
      <w:r>
        <w:t>calorie_coefficient</w:t>
      </w:r>
      <w:proofErr w:type="spellEnd"/>
      <w:r>
        <w:t>']</w:t>
      </w:r>
    </w:p>
    <w:p w14:paraId="2B49DBBF" w14:textId="77777777" w:rsidR="00F10BE3" w:rsidRDefault="00F10BE3" w:rsidP="00354F3C">
      <w:pPr>
        <w:pStyle w:val="afff7"/>
        <w:ind w:left="420" w:right="420"/>
      </w:pPr>
      <w:r>
        <w:t xml:space="preserve">    </w:t>
      </w:r>
      <w:proofErr w:type="spellStart"/>
      <w:r>
        <w:t>body_record</w:t>
      </w:r>
      <w:proofErr w:type="spellEnd"/>
      <w:r>
        <w:t xml:space="preserve"> = </w:t>
      </w:r>
      <w:proofErr w:type="spellStart"/>
      <w:proofErr w:type="gramStart"/>
      <w:r>
        <w:t>BodyRecord</w:t>
      </w:r>
      <w:proofErr w:type="spellEnd"/>
      <w:r>
        <w:t>(</w:t>
      </w:r>
      <w:proofErr w:type="gramEnd"/>
      <w:r>
        <w:t>)</w:t>
      </w:r>
    </w:p>
    <w:p w14:paraId="4B800228" w14:textId="77777777" w:rsidR="00F10BE3" w:rsidRDefault="00F10BE3" w:rsidP="00354F3C">
      <w:pPr>
        <w:pStyle w:val="afff7"/>
        <w:ind w:left="420" w:right="420"/>
      </w:pPr>
      <w:r>
        <w:t xml:space="preserve">    </w:t>
      </w:r>
      <w:proofErr w:type="spellStart"/>
      <w:r>
        <w:t>body_record.user_id</w:t>
      </w:r>
      <w:proofErr w:type="spellEnd"/>
      <w:r>
        <w:t xml:space="preserve"> = user.id</w:t>
      </w:r>
    </w:p>
    <w:p w14:paraId="08DF9539" w14:textId="77777777" w:rsidR="00F10BE3" w:rsidRDefault="00F10BE3" w:rsidP="00354F3C">
      <w:pPr>
        <w:pStyle w:val="afff7"/>
        <w:ind w:left="420" w:right="420"/>
      </w:pPr>
      <w:r>
        <w:t xml:space="preserve">    </w:t>
      </w:r>
      <w:proofErr w:type="spellStart"/>
      <w:r>
        <w:t>body_</w:t>
      </w:r>
      <w:proofErr w:type="gramStart"/>
      <w:r>
        <w:t>record.height</w:t>
      </w:r>
      <w:proofErr w:type="gramEnd"/>
      <w:r>
        <w:t>_cm</w:t>
      </w:r>
      <w:proofErr w:type="spellEnd"/>
      <w:r>
        <w:t xml:space="preserve"> = </w:t>
      </w:r>
      <w:proofErr w:type="spellStart"/>
      <w:r>
        <w:t>height_cm</w:t>
      </w:r>
      <w:proofErr w:type="spellEnd"/>
    </w:p>
    <w:p w14:paraId="046C5346" w14:textId="77777777" w:rsidR="00F10BE3" w:rsidRDefault="00F10BE3" w:rsidP="00354F3C">
      <w:pPr>
        <w:pStyle w:val="afff7"/>
        <w:ind w:left="420" w:right="420"/>
      </w:pPr>
      <w:r>
        <w:t xml:space="preserve">    </w:t>
      </w:r>
      <w:proofErr w:type="spellStart"/>
      <w:r>
        <w:t>body_</w:t>
      </w:r>
      <w:proofErr w:type="gramStart"/>
      <w:r>
        <w:t>record.weight</w:t>
      </w:r>
      <w:proofErr w:type="gramEnd"/>
      <w:r>
        <w:t>_kg</w:t>
      </w:r>
      <w:proofErr w:type="spellEnd"/>
      <w:r>
        <w:t xml:space="preserve"> = </w:t>
      </w:r>
      <w:proofErr w:type="spellStart"/>
      <w:r>
        <w:t>weight_kg</w:t>
      </w:r>
      <w:proofErr w:type="spellEnd"/>
    </w:p>
    <w:p w14:paraId="4AC3544F" w14:textId="77777777" w:rsidR="00F10BE3" w:rsidRDefault="00F10BE3" w:rsidP="00354F3C">
      <w:pPr>
        <w:pStyle w:val="afff7"/>
        <w:ind w:left="420" w:right="420"/>
      </w:pPr>
      <w:r>
        <w:t xml:space="preserve">    </w:t>
      </w:r>
      <w:proofErr w:type="spellStart"/>
      <w:r>
        <w:t>body_record.age</w:t>
      </w:r>
      <w:proofErr w:type="spellEnd"/>
      <w:r>
        <w:t xml:space="preserve"> = </w:t>
      </w:r>
      <w:proofErr w:type="spellStart"/>
      <w:r>
        <w:t>user.age</w:t>
      </w:r>
      <w:proofErr w:type="spellEnd"/>
    </w:p>
    <w:p w14:paraId="42863729" w14:textId="77777777" w:rsidR="00F10BE3" w:rsidRDefault="00F10BE3" w:rsidP="00354F3C">
      <w:pPr>
        <w:pStyle w:val="afff7"/>
        <w:ind w:left="420" w:right="420"/>
      </w:pPr>
      <w:r>
        <w:t xml:space="preserve">    </w:t>
      </w:r>
      <w:proofErr w:type="spellStart"/>
      <w:r>
        <w:t>body_</w:t>
      </w:r>
      <w:proofErr w:type="gramStart"/>
      <w:r>
        <w:t>record.gender</w:t>
      </w:r>
      <w:proofErr w:type="spellEnd"/>
      <w:proofErr w:type="gramEnd"/>
      <w:r>
        <w:t xml:space="preserve"> = </w:t>
      </w:r>
      <w:proofErr w:type="spellStart"/>
      <w:proofErr w:type="gramStart"/>
      <w:r>
        <w:t>user.gender</w:t>
      </w:r>
      <w:proofErr w:type="spellEnd"/>
      <w:proofErr w:type="gramEnd"/>
    </w:p>
    <w:p w14:paraId="31FEFF48" w14:textId="77777777" w:rsidR="00F10BE3" w:rsidRDefault="00F10BE3" w:rsidP="00354F3C">
      <w:pPr>
        <w:pStyle w:val="afff7"/>
        <w:ind w:left="420" w:right="420"/>
      </w:pPr>
      <w:r>
        <w:t xml:space="preserve">    </w:t>
      </w:r>
      <w:proofErr w:type="spellStart"/>
      <w:r>
        <w:t>body_</w:t>
      </w:r>
      <w:proofErr w:type="gramStart"/>
      <w:r>
        <w:t>record.activity</w:t>
      </w:r>
      <w:proofErr w:type="gramEnd"/>
      <w:r>
        <w:t>_level</w:t>
      </w:r>
      <w:proofErr w:type="spellEnd"/>
      <w:r>
        <w:t xml:space="preserve"> = </w:t>
      </w:r>
      <w:proofErr w:type="spellStart"/>
      <w:r>
        <w:t>activity_level</w:t>
      </w:r>
      <w:proofErr w:type="spellEnd"/>
    </w:p>
    <w:p w14:paraId="1E942967" w14:textId="77777777" w:rsidR="00F10BE3" w:rsidRDefault="00F10BE3" w:rsidP="00354F3C">
      <w:pPr>
        <w:pStyle w:val="afff7"/>
        <w:ind w:left="420" w:right="420"/>
      </w:pPr>
      <w:r>
        <w:t xml:space="preserve">    </w:t>
      </w:r>
      <w:proofErr w:type="spellStart"/>
      <w:r>
        <w:t>body_record.bmi</w:t>
      </w:r>
      <w:proofErr w:type="spellEnd"/>
      <w:r>
        <w:t xml:space="preserve"> = metrics['</w:t>
      </w:r>
      <w:proofErr w:type="spellStart"/>
      <w:r>
        <w:t>bmi</w:t>
      </w:r>
      <w:proofErr w:type="spellEnd"/>
      <w:r>
        <w:t>']</w:t>
      </w:r>
    </w:p>
    <w:p w14:paraId="35050965" w14:textId="77777777" w:rsidR="00F10BE3" w:rsidRDefault="00F10BE3" w:rsidP="00354F3C">
      <w:pPr>
        <w:pStyle w:val="afff7"/>
        <w:ind w:left="420" w:right="420"/>
      </w:pPr>
      <w:r>
        <w:t xml:space="preserve">    </w:t>
      </w:r>
      <w:proofErr w:type="spellStart"/>
      <w:r>
        <w:t>body_record.bmr</w:t>
      </w:r>
      <w:proofErr w:type="spellEnd"/>
      <w:r>
        <w:t xml:space="preserve"> = metrics['</w:t>
      </w:r>
      <w:proofErr w:type="spellStart"/>
      <w:r>
        <w:t>bmr</w:t>
      </w:r>
      <w:proofErr w:type="spellEnd"/>
      <w:r>
        <w:t>']</w:t>
      </w:r>
    </w:p>
    <w:p w14:paraId="1D462B47" w14:textId="77777777" w:rsidR="00F10BE3" w:rsidRDefault="00F10BE3" w:rsidP="00354F3C">
      <w:pPr>
        <w:pStyle w:val="afff7"/>
        <w:ind w:left="420" w:right="420"/>
      </w:pPr>
      <w:r>
        <w:t xml:space="preserve">    </w:t>
      </w:r>
      <w:proofErr w:type="spellStart"/>
      <w:r>
        <w:t>body_</w:t>
      </w:r>
      <w:proofErr w:type="gramStart"/>
      <w:r>
        <w:t>record.daily</w:t>
      </w:r>
      <w:proofErr w:type="gramEnd"/>
      <w:r>
        <w:t>_calorie_goal</w:t>
      </w:r>
      <w:proofErr w:type="spellEnd"/>
      <w:r>
        <w:t xml:space="preserve"> = metrics['</w:t>
      </w:r>
      <w:proofErr w:type="spellStart"/>
      <w:r>
        <w:t>daily_calorie_goal</w:t>
      </w:r>
      <w:proofErr w:type="spellEnd"/>
      <w:r>
        <w:t>']</w:t>
      </w:r>
    </w:p>
    <w:p w14:paraId="38DADCCB" w14:textId="27F7167D" w:rsidR="00F10BE3" w:rsidRDefault="00F10BE3" w:rsidP="00354F3C">
      <w:pPr>
        <w:pStyle w:val="afff7"/>
        <w:ind w:left="420" w:right="420"/>
      </w:pPr>
      <w:r>
        <w:t xml:space="preserve">    </w:t>
      </w:r>
      <w:proofErr w:type="spellStart"/>
      <w:r>
        <w:t>db.session.add</w:t>
      </w:r>
      <w:proofErr w:type="spellEnd"/>
      <w:r>
        <w:t>(</w:t>
      </w:r>
      <w:proofErr w:type="spellStart"/>
      <w:r>
        <w:t>body_record</w:t>
      </w:r>
      <w:proofErr w:type="spellEnd"/>
      <w:r>
        <w:t>)</w:t>
      </w:r>
    </w:p>
    <w:p w14:paraId="5BCFF922" w14:textId="3AF94E0F" w:rsidR="00F10BE3" w:rsidRDefault="00F10BE3" w:rsidP="00354F3C">
      <w:pPr>
        <w:pStyle w:val="affff1"/>
        <w:ind w:firstLine="480"/>
      </w:pPr>
      <w:r>
        <w:rPr>
          <w:rFonts w:hint="eastAsia"/>
        </w:rPr>
        <w:t>此外，用户端</w:t>
      </w:r>
      <w:r>
        <w:rPr>
          <w:rFonts w:hint="eastAsia"/>
        </w:rPr>
        <w:t>body-</w:t>
      </w:r>
      <w:proofErr w:type="spellStart"/>
      <w:r>
        <w:rPr>
          <w:rFonts w:hint="eastAsia"/>
        </w:rPr>
        <w:t>history.vue</w:t>
      </w:r>
      <w:proofErr w:type="spellEnd"/>
      <w:r>
        <w:rPr>
          <w:rFonts w:hint="eastAsia"/>
        </w:rPr>
        <w:t>页面还提供了近</w:t>
      </w:r>
      <w:r>
        <w:rPr>
          <w:rFonts w:hint="eastAsia"/>
        </w:rPr>
        <w:t>7</w:t>
      </w:r>
      <w:r>
        <w:rPr>
          <w:rFonts w:hint="eastAsia"/>
        </w:rPr>
        <w:t>天和近</w:t>
      </w:r>
      <w:r>
        <w:rPr>
          <w:rFonts w:hint="eastAsia"/>
        </w:rPr>
        <w:t>30</w:t>
      </w:r>
      <w:r>
        <w:rPr>
          <w:rFonts w:hint="eastAsia"/>
        </w:rPr>
        <w:t>天的体重、</w:t>
      </w:r>
      <w:r>
        <w:rPr>
          <w:rFonts w:hint="eastAsia"/>
        </w:rPr>
        <w:t>BMI</w:t>
      </w:r>
      <w:r>
        <w:rPr>
          <w:rFonts w:hint="eastAsia"/>
        </w:rPr>
        <w:t>趋势展示以及身体记录历史列表，进一步体现了快照机制在前端界面中的落地效果。该功能实现效果如图</w:t>
      </w:r>
      <w:r>
        <w:rPr>
          <w:rFonts w:hint="eastAsia"/>
        </w:rPr>
        <w:t>6-4</w:t>
      </w:r>
      <w:r>
        <w:rPr>
          <w:rFonts w:hint="eastAsia"/>
        </w:rPr>
        <w:t>所示。</w:t>
      </w:r>
    </w:p>
    <w:p w14:paraId="7C208AE7" w14:textId="77777777" w:rsidR="0046323F" w:rsidRDefault="0046323F" w:rsidP="0046323F">
      <w:pPr>
        <w:keepNext/>
      </w:pPr>
      <w:r>
        <w:rPr>
          <w:noProof/>
        </w:rPr>
        <w:drawing>
          <wp:inline distT="0" distB="0" distL="0" distR="0" wp14:anchorId="45B7C7AF" wp14:editId="31F171B5">
            <wp:extent cx="3637187" cy="4038600"/>
            <wp:effectExtent l="0" t="0" r="1905" b="0"/>
            <wp:docPr id="3946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0196" cy="4053045"/>
                    </a:xfrm>
                    <a:prstGeom prst="rect">
                      <a:avLst/>
                    </a:prstGeom>
                    <a:noFill/>
                    <a:ln>
                      <a:noFill/>
                    </a:ln>
                  </pic:spPr>
                </pic:pic>
              </a:graphicData>
            </a:graphic>
          </wp:inline>
        </w:drawing>
      </w:r>
    </w:p>
    <w:p w14:paraId="07B78B2C" w14:textId="24A52320" w:rsidR="00F10BE3" w:rsidRDefault="0046323F" w:rsidP="0046323F">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6</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4</w:t>
      </w:r>
      <w:r w:rsidR="00A21B56">
        <w:fldChar w:fldCharType="end"/>
      </w:r>
      <w:r w:rsidRPr="0046323F">
        <w:rPr>
          <w:rFonts w:hint="eastAsia"/>
        </w:rPr>
        <w:t>身体历史与趋势页</w:t>
      </w:r>
      <w:r>
        <w:rPr>
          <w:rFonts w:hint="eastAsia"/>
        </w:rPr>
        <w:t>面</w:t>
      </w:r>
    </w:p>
    <w:p w14:paraId="13CFD049" w14:textId="37ECD28C" w:rsidR="00733FFF" w:rsidRDefault="00F10BE3" w:rsidP="00354F3C">
      <w:pPr>
        <w:pStyle w:val="2"/>
      </w:pPr>
      <w:bookmarkStart w:id="57" w:name="_Toc227292329"/>
      <w:r w:rsidRPr="00F10BE3">
        <w:rPr>
          <w:rFonts w:hint="eastAsia"/>
        </w:rPr>
        <w:t>饮食记录与食物管理模块实现</w:t>
      </w:r>
      <w:bookmarkEnd w:id="57"/>
    </w:p>
    <w:p w14:paraId="26762D8E" w14:textId="4CA65EE4" w:rsidR="00733FFF" w:rsidRDefault="00F10BE3" w:rsidP="00354F3C">
      <w:pPr>
        <w:pStyle w:val="affff1"/>
        <w:ind w:firstLine="480"/>
      </w:pPr>
      <w:r w:rsidRPr="00F10BE3">
        <w:rPr>
          <w:rFonts w:hint="eastAsia"/>
        </w:rPr>
        <w:t>饮食记录与食物管理模块是系统中用户使用最频繁的业务模块。系统并没有采用</w:t>
      </w:r>
      <w:r w:rsidRPr="00F10BE3">
        <w:rPr>
          <w:rFonts w:hint="eastAsia"/>
        </w:rPr>
        <w:lastRenderedPageBreak/>
        <w:t>自由文本输入的方式记录食物，而是要求用户先从食物库中检索和选择食物，再填写摄入重量，由后端统一计算热量和三大营养素结果。这样不仅保证了数据结构化，也为后续统计分析和</w:t>
      </w:r>
      <w:r w:rsidR="00284BBA">
        <w:rPr>
          <w:rFonts w:hint="eastAsia"/>
        </w:rPr>
        <w:t>AI</w:t>
      </w:r>
      <w:r w:rsidRPr="00F10BE3">
        <w:rPr>
          <w:rFonts w:hint="eastAsia"/>
        </w:rPr>
        <w:t>辅助提供了稳定的数据来源。</w:t>
      </w:r>
    </w:p>
    <w:p w14:paraId="769359F5" w14:textId="7C8AF0A1" w:rsidR="002237CA" w:rsidRDefault="00F10BE3" w:rsidP="00986653">
      <w:pPr>
        <w:pStyle w:val="3"/>
      </w:pPr>
      <w:bookmarkStart w:id="58" w:name="_Toc227292330"/>
      <w:r w:rsidRPr="00F10BE3">
        <w:rPr>
          <w:rFonts w:hint="eastAsia"/>
        </w:rPr>
        <w:t>饮食记录新增与编辑实现</w:t>
      </w:r>
      <w:bookmarkEnd w:id="58"/>
    </w:p>
    <w:p w14:paraId="536BD42C" w14:textId="2DD3A462" w:rsidR="00C27523" w:rsidRPr="00C27523" w:rsidRDefault="00C27523" w:rsidP="00354F3C">
      <w:pPr>
        <w:pStyle w:val="affff1"/>
        <w:ind w:firstLine="480"/>
      </w:pPr>
      <w:r w:rsidRPr="00C27523">
        <w:rPr>
          <w:rFonts w:hint="eastAsia"/>
        </w:rPr>
        <w:t>用户进入饮食记录页后，可以先选择日期，再选择早餐、午餐、晚餐或加餐等不同餐次，然后跳转至食物页选择具体食物。前端记录页</w:t>
      </w:r>
      <w:proofErr w:type="spellStart"/>
      <w:r w:rsidRPr="00C27523">
        <w:rPr>
          <w:rFonts w:hint="eastAsia"/>
        </w:rPr>
        <w:t>record.vue</w:t>
      </w:r>
      <w:proofErr w:type="spellEnd"/>
      <w:r w:rsidRPr="00C27523">
        <w:rPr>
          <w:rFonts w:hint="eastAsia"/>
        </w:rPr>
        <w:t>中实现了日期切换、餐次切换、记录列表展示、重量编辑和删除确认等交互。用户点击“添加食物”后，页面会携带当前日期与餐次参数跳转到食物库页面，以减少重复输入。</w:t>
      </w:r>
    </w:p>
    <w:p w14:paraId="7DE88722" w14:textId="37CCE787" w:rsidR="002237CA" w:rsidRDefault="00C27523" w:rsidP="00354F3C">
      <w:pPr>
        <w:pStyle w:val="affff1"/>
        <w:ind w:firstLine="480"/>
      </w:pPr>
      <w:r w:rsidRPr="00C27523">
        <w:rPr>
          <w:rFonts w:hint="eastAsia"/>
        </w:rPr>
        <w:t>后端饮食记录新增接口位于</w:t>
      </w:r>
      <w:r w:rsidRPr="00C27523">
        <w:rPr>
          <w:rFonts w:hint="eastAsia"/>
        </w:rPr>
        <w:t>server/app/api/meal.py</w:t>
      </w:r>
      <w:r w:rsidRPr="00C27523">
        <w:rPr>
          <w:rFonts w:hint="eastAsia"/>
        </w:rPr>
        <w:t>的</w:t>
      </w:r>
      <w:proofErr w:type="spellStart"/>
      <w:r w:rsidRPr="00C27523">
        <w:rPr>
          <w:rFonts w:hint="eastAsia"/>
        </w:rPr>
        <w:t>add_meal</w:t>
      </w:r>
      <w:proofErr w:type="spellEnd"/>
      <w:r w:rsidRPr="00C27523">
        <w:rPr>
          <w:rFonts w:hint="eastAsia"/>
        </w:rPr>
        <w:t>()</w:t>
      </w:r>
      <w:r w:rsidRPr="00C27523">
        <w:rPr>
          <w:rFonts w:hint="eastAsia"/>
        </w:rPr>
        <w:t>方法中。该接口会先校验食物编号、餐次和重量参数，再根据食物每</w:t>
      </w:r>
      <w:r w:rsidRPr="00C27523">
        <w:rPr>
          <w:rFonts w:hint="eastAsia"/>
        </w:rPr>
        <w:t>100</w:t>
      </w:r>
      <w:r w:rsidRPr="00C27523">
        <w:rPr>
          <w:rFonts w:hint="eastAsia"/>
        </w:rPr>
        <w:t>克的营养值与当前输入重量换算本次摄入结果，并将计算后的热量、蛋白质、碳水和脂肪信息保存到</w:t>
      </w:r>
      <w:proofErr w:type="spellStart"/>
      <w:r w:rsidRPr="00C27523">
        <w:rPr>
          <w:rFonts w:hint="eastAsia"/>
        </w:rPr>
        <w:t>MealRecord</w:t>
      </w:r>
      <w:proofErr w:type="spellEnd"/>
      <w:r w:rsidRPr="00C27523">
        <w:rPr>
          <w:rFonts w:hint="eastAsia"/>
        </w:rPr>
        <w:t>表中。与此同时，系统还会自动为该记录绑定当天的身体快照，以确保饮食记录与身体状态保持关联。关键代码如下</w:t>
      </w:r>
      <w:r w:rsidR="002237CA" w:rsidRPr="00C27523">
        <w:rPr>
          <w:rFonts w:hint="eastAsia"/>
        </w:rPr>
        <w:t>：</w:t>
      </w:r>
    </w:p>
    <w:p w14:paraId="7DD3E91E" w14:textId="77777777" w:rsidR="00C27523" w:rsidRDefault="00C27523" w:rsidP="00354F3C">
      <w:pPr>
        <w:pStyle w:val="afff7"/>
        <w:ind w:left="420" w:right="420"/>
      </w:pPr>
      <w:r>
        <w:t xml:space="preserve">def </w:t>
      </w:r>
      <w:proofErr w:type="spellStart"/>
      <w:r>
        <w:t>calculate_</w:t>
      </w:r>
      <w:proofErr w:type="gramStart"/>
      <w:r>
        <w:t>nutrition</w:t>
      </w:r>
      <w:proofErr w:type="spellEnd"/>
      <w:r>
        <w:t>(</w:t>
      </w:r>
      <w:proofErr w:type="gramEnd"/>
      <w:r>
        <w:t xml:space="preserve">food, </w:t>
      </w:r>
      <w:proofErr w:type="spellStart"/>
      <w:r>
        <w:t>weight_g</w:t>
      </w:r>
      <w:proofErr w:type="spellEnd"/>
      <w:r>
        <w:t>):</w:t>
      </w:r>
    </w:p>
    <w:p w14:paraId="45A30E4C" w14:textId="77777777" w:rsidR="00C27523" w:rsidRDefault="00C27523" w:rsidP="00354F3C">
      <w:pPr>
        <w:pStyle w:val="afff7"/>
        <w:ind w:left="420" w:right="420"/>
      </w:pPr>
      <w:r>
        <w:t xml:space="preserve">    ratio = float(</w:t>
      </w:r>
      <w:proofErr w:type="spellStart"/>
      <w:r>
        <w:t>weight_g</w:t>
      </w:r>
      <w:proofErr w:type="spellEnd"/>
      <w:r>
        <w:t>) / 100</w:t>
      </w:r>
    </w:p>
    <w:p w14:paraId="1B6850C1" w14:textId="77777777" w:rsidR="00C27523" w:rsidRDefault="00C27523" w:rsidP="00354F3C">
      <w:pPr>
        <w:pStyle w:val="afff7"/>
        <w:ind w:left="420" w:right="420"/>
      </w:pPr>
      <w:r>
        <w:t xml:space="preserve">    return {</w:t>
      </w:r>
    </w:p>
    <w:p w14:paraId="0BEEB91C" w14:textId="77777777" w:rsidR="00C27523" w:rsidRDefault="00C27523" w:rsidP="00354F3C">
      <w:pPr>
        <w:pStyle w:val="afff7"/>
        <w:ind w:left="420" w:right="420"/>
      </w:pPr>
      <w:r>
        <w:t xml:space="preserve">        'calorie': </w:t>
      </w:r>
      <w:proofErr w:type="gramStart"/>
      <w:r>
        <w:t>int(food.calorie</w:t>
      </w:r>
      <w:proofErr w:type="gramEnd"/>
      <w:r>
        <w:t>_per_100g * ratio),</w:t>
      </w:r>
    </w:p>
    <w:p w14:paraId="6040151A" w14:textId="77777777" w:rsidR="00C27523" w:rsidRDefault="00C27523" w:rsidP="00354F3C">
      <w:pPr>
        <w:pStyle w:val="afff7"/>
        <w:ind w:left="420" w:right="420"/>
      </w:pPr>
      <w:r>
        <w:t xml:space="preserve">        'protein': round(float(</w:t>
      </w:r>
      <w:proofErr w:type="gramStart"/>
      <w:r>
        <w:t>food.protein</w:t>
      </w:r>
      <w:proofErr w:type="gramEnd"/>
      <w:r>
        <w:t>_per_100g) * ratio, 2),</w:t>
      </w:r>
    </w:p>
    <w:p w14:paraId="15766D8D" w14:textId="77777777" w:rsidR="00C27523" w:rsidRDefault="00C27523" w:rsidP="00354F3C">
      <w:pPr>
        <w:pStyle w:val="afff7"/>
        <w:ind w:left="420" w:right="420"/>
      </w:pPr>
      <w:r>
        <w:t xml:space="preserve">        'carb': round(float(</w:t>
      </w:r>
      <w:proofErr w:type="gramStart"/>
      <w:r>
        <w:t>food.carb</w:t>
      </w:r>
      <w:proofErr w:type="gramEnd"/>
      <w:r>
        <w:t>_per_100g) * ratio, 2),</w:t>
      </w:r>
    </w:p>
    <w:p w14:paraId="7B556B4C" w14:textId="77777777" w:rsidR="00C27523" w:rsidRDefault="00C27523" w:rsidP="00354F3C">
      <w:pPr>
        <w:pStyle w:val="afff7"/>
        <w:ind w:left="420" w:right="420"/>
      </w:pPr>
      <w:r>
        <w:t xml:space="preserve">        'fat': round(float(food.fat_per_100g) * ratio, 2)</w:t>
      </w:r>
    </w:p>
    <w:p w14:paraId="4CA49911" w14:textId="414F6431" w:rsidR="00C27523" w:rsidRDefault="00C27523" w:rsidP="00354F3C">
      <w:pPr>
        <w:pStyle w:val="afff7"/>
        <w:ind w:left="420" w:right="420"/>
      </w:pPr>
      <w:r>
        <w:t xml:space="preserve">    }</w:t>
      </w:r>
    </w:p>
    <w:p w14:paraId="6190F159" w14:textId="77777777" w:rsidR="00C27523" w:rsidRDefault="00C27523" w:rsidP="00354F3C">
      <w:pPr>
        <w:pStyle w:val="afff7"/>
        <w:ind w:left="420" w:right="420"/>
      </w:pPr>
      <w:r>
        <w:t>@meal_</w:t>
      </w:r>
      <w:proofErr w:type="gramStart"/>
      <w:r>
        <w:t>bp.route</w:t>
      </w:r>
      <w:proofErr w:type="gramEnd"/>
      <w:r>
        <w:t>('/meals', methods=['POST'])</w:t>
      </w:r>
    </w:p>
    <w:p w14:paraId="1087CAD0" w14:textId="77777777" w:rsidR="00C27523" w:rsidRDefault="00C27523" w:rsidP="00354F3C">
      <w:pPr>
        <w:pStyle w:val="afff7"/>
        <w:ind w:left="420" w:right="420"/>
      </w:pPr>
      <w:r>
        <w:t>@login_required</w:t>
      </w:r>
    </w:p>
    <w:p w14:paraId="447C3B1E" w14:textId="77777777" w:rsidR="00C27523" w:rsidRDefault="00C27523" w:rsidP="00354F3C">
      <w:pPr>
        <w:pStyle w:val="afff7"/>
        <w:ind w:left="420" w:right="420"/>
      </w:pPr>
      <w:r>
        <w:t xml:space="preserve">def </w:t>
      </w:r>
      <w:proofErr w:type="spellStart"/>
      <w:r>
        <w:t>add_</w:t>
      </w:r>
      <w:proofErr w:type="gramStart"/>
      <w:r>
        <w:t>meal</w:t>
      </w:r>
      <w:proofErr w:type="spellEnd"/>
      <w:r>
        <w:t>(</w:t>
      </w:r>
      <w:proofErr w:type="gramEnd"/>
      <w:r>
        <w:t>):</w:t>
      </w:r>
    </w:p>
    <w:p w14:paraId="6CF4D885" w14:textId="77777777" w:rsidR="00C27523" w:rsidRDefault="00C27523" w:rsidP="00354F3C">
      <w:pPr>
        <w:pStyle w:val="afff7"/>
        <w:ind w:left="420" w:right="420"/>
      </w:pPr>
      <w:r>
        <w:t xml:space="preserve">    user = </w:t>
      </w:r>
      <w:proofErr w:type="spellStart"/>
      <w:proofErr w:type="gramStart"/>
      <w:r>
        <w:t>g.current</w:t>
      </w:r>
      <w:proofErr w:type="gramEnd"/>
      <w:r>
        <w:t>_user</w:t>
      </w:r>
      <w:proofErr w:type="spellEnd"/>
    </w:p>
    <w:p w14:paraId="0823525E" w14:textId="77777777" w:rsidR="00C27523" w:rsidRDefault="00C27523" w:rsidP="00354F3C">
      <w:pPr>
        <w:pStyle w:val="afff7"/>
        <w:ind w:left="420" w:right="420"/>
      </w:pPr>
      <w:r>
        <w:t xml:space="preserve">    data = </w:t>
      </w:r>
      <w:proofErr w:type="spellStart"/>
      <w:r>
        <w:t>request.get_</w:t>
      </w:r>
      <w:proofErr w:type="gramStart"/>
      <w:r>
        <w:t>json</w:t>
      </w:r>
      <w:proofErr w:type="spellEnd"/>
      <w:r>
        <w:t>(</w:t>
      </w:r>
      <w:proofErr w:type="gramEnd"/>
      <w:r>
        <w:t>) or {}</w:t>
      </w:r>
    </w:p>
    <w:p w14:paraId="4E1B90ED" w14:textId="77777777" w:rsidR="00C27523" w:rsidRDefault="00C27523" w:rsidP="00354F3C">
      <w:pPr>
        <w:pStyle w:val="afff7"/>
        <w:ind w:left="420" w:right="420"/>
      </w:pPr>
      <w:r>
        <w:t xml:space="preserve">    food = </w:t>
      </w:r>
      <w:proofErr w:type="spellStart"/>
      <w:r>
        <w:t>Food.query.get</w:t>
      </w:r>
      <w:proofErr w:type="spellEnd"/>
      <w:r>
        <w:t>(</w:t>
      </w:r>
      <w:proofErr w:type="spellStart"/>
      <w:r>
        <w:t>data.get</w:t>
      </w:r>
      <w:proofErr w:type="spellEnd"/>
      <w:r>
        <w:t>('</w:t>
      </w:r>
      <w:proofErr w:type="spellStart"/>
      <w:r>
        <w:t>food_id</w:t>
      </w:r>
      <w:proofErr w:type="spellEnd"/>
      <w:r>
        <w:t>'))</w:t>
      </w:r>
    </w:p>
    <w:p w14:paraId="1293B775" w14:textId="77777777" w:rsidR="00C27523" w:rsidRDefault="00C27523" w:rsidP="00354F3C">
      <w:pPr>
        <w:pStyle w:val="afff7"/>
        <w:ind w:left="420" w:right="420"/>
      </w:pPr>
      <w:r>
        <w:t xml:space="preserve">    </w:t>
      </w:r>
      <w:proofErr w:type="spellStart"/>
      <w:r>
        <w:t>body_record</w:t>
      </w:r>
      <w:proofErr w:type="spellEnd"/>
      <w:r>
        <w:t xml:space="preserve"> = </w:t>
      </w:r>
      <w:proofErr w:type="spellStart"/>
      <w:r>
        <w:t>get_or_create_body_record</w:t>
      </w:r>
      <w:proofErr w:type="spellEnd"/>
      <w:r>
        <w:t>(user)</w:t>
      </w:r>
    </w:p>
    <w:p w14:paraId="1E30D66E" w14:textId="4C8C66C5" w:rsidR="00C27523" w:rsidRDefault="00C27523" w:rsidP="00354F3C">
      <w:pPr>
        <w:pStyle w:val="afff7"/>
        <w:ind w:left="420" w:right="420"/>
      </w:pPr>
      <w:r>
        <w:t xml:space="preserve">    nutrition = </w:t>
      </w:r>
      <w:proofErr w:type="spellStart"/>
      <w:r>
        <w:t>calculate_</w:t>
      </w:r>
      <w:proofErr w:type="gramStart"/>
      <w:r>
        <w:t>nutrition</w:t>
      </w:r>
      <w:proofErr w:type="spellEnd"/>
      <w:r>
        <w:t>(</w:t>
      </w:r>
      <w:proofErr w:type="gramEnd"/>
      <w:r>
        <w:t xml:space="preserve">food, </w:t>
      </w:r>
      <w:proofErr w:type="spellStart"/>
      <w:r>
        <w:t>data.get</w:t>
      </w:r>
      <w:proofErr w:type="spellEnd"/>
      <w:r>
        <w:t>('</w:t>
      </w:r>
      <w:proofErr w:type="spellStart"/>
      <w:r>
        <w:t>weight_g</w:t>
      </w:r>
      <w:proofErr w:type="spellEnd"/>
      <w:r>
        <w:t>'))</w:t>
      </w:r>
    </w:p>
    <w:p w14:paraId="529EEB0A" w14:textId="77777777" w:rsidR="00C27523" w:rsidRDefault="00C27523" w:rsidP="00354F3C">
      <w:pPr>
        <w:pStyle w:val="afff7"/>
        <w:ind w:left="420" w:right="420"/>
      </w:pPr>
      <w:r>
        <w:t xml:space="preserve">    meal = </w:t>
      </w:r>
      <w:proofErr w:type="spellStart"/>
      <w:proofErr w:type="gramStart"/>
      <w:r>
        <w:t>MealRecord</w:t>
      </w:r>
      <w:proofErr w:type="spellEnd"/>
      <w:r>
        <w:t>(</w:t>
      </w:r>
      <w:proofErr w:type="gramEnd"/>
    </w:p>
    <w:p w14:paraId="35ABB780" w14:textId="77777777" w:rsidR="00C27523" w:rsidRDefault="00C27523" w:rsidP="00354F3C">
      <w:pPr>
        <w:pStyle w:val="afff7"/>
        <w:ind w:left="420" w:right="420"/>
      </w:pPr>
      <w:r>
        <w:t xml:space="preserve">        </w:t>
      </w:r>
      <w:proofErr w:type="spellStart"/>
      <w:r>
        <w:t>user_id</w:t>
      </w:r>
      <w:proofErr w:type="spellEnd"/>
      <w:r>
        <w:t>=user.id,</w:t>
      </w:r>
    </w:p>
    <w:p w14:paraId="17AB6D50" w14:textId="77777777" w:rsidR="00C27523" w:rsidRDefault="00C27523" w:rsidP="00354F3C">
      <w:pPr>
        <w:pStyle w:val="afff7"/>
        <w:ind w:left="420" w:right="420"/>
      </w:pPr>
      <w:r>
        <w:t xml:space="preserve">        </w:t>
      </w:r>
      <w:proofErr w:type="spellStart"/>
      <w:r>
        <w:t>food_id</w:t>
      </w:r>
      <w:proofErr w:type="spellEnd"/>
      <w:r>
        <w:t>=</w:t>
      </w:r>
      <w:proofErr w:type="spellStart"/>
      <w:r>
        <w:t>data.get</w:t>
      </w:r>
      <w:proofErr w:type="spellEnd"/>
      <w:r>
        <w:t>('</w:t>
      </w:r>
      <w:proofErr w:type="spellStart"/>
      <w:r>
        <w:t>food_id</w:t>
      </w:r>
      <w:proofErr w:type="spellEnd"/>
      <w:r>
        <w:t>'),</w:t>
      </w:r>
    </w:p>
    <w:p w14:paraId="268D584D" w14:textId="77777777" w:rsidR="00C27523" w:rsidRDefault="00C27523" w:rsidP="00354F3C">
      <w:pPr>
        <w:pStyle w:val="afff7"/>
        <w:ind w:left="420" w:right="420"/>
      </w:pPr>
      <w:r>
        <w:t xml:space="preserve">        </w:t>
      </w:r>
      <w:proofErr w:type="spellStart"/>
      <w:r>
        <w:t>body_record_id</w:t>
      </w:r>
      <w:proofErr w:type="spellEnd"/>
      <w:r>
        <w:t>=body_record.id,</w:t>
      </w:r>
    </w:p>
    <w:p w14:paraId="17814B55" w14:textId="77777777" w:rsidR="00C27523" w:rsidRDefault="00C27523" w:rsidP="00354F3C">
      <w:pPr>
        <w:pStyle w:val="afff7"/>
        <w:ind w:left="420" w:right="420"/>
      </w:pPr>
      <w:r>
        <w:t xml:space="preserve">        date=</w:t>
      </w:r>
      <w:proofErr w:type="spellStart"/>
      <w:proofErr w:type="gramStart"/>
      <w:r>
        <w:t>date.fromisoformat</w:t>
      </w:r>
      <w:proofErr w:type="spellEnd"/>
      <w:proofErr w:type="gramEnd"/>
      <w:r>
        <w:t>(</w:t>
      </w:r>
      <w:proofErr w:type="spellStart"/>
      <w:proofErr w:type="gramStart"/>
      <w:r>
        <w:t>data.get</w:t>
      </w:r>
      <w:proofErr w:type="spellEnd"/>
      <w:r>
        <w:t>(</w:t>
      </w:r>
      <w:proofErr w:type="gramEnd"/>
      <w:r>
        <w:t xml:space="preserve">'date', </w:t>
      </w:r>
      <w:proofErr w:type="spellStart"/>
      <w:proofErr w:type="gramStart"/>
      <w:r>
        <w:t>date.today</w:t>
      </w:r>
      <w:proofErr w:type="spellEnd"/>
      <w:proofErr w:type="gramEnd"/>
      <w:r>
        <w:t>(</w:t>
      </w:r>
      <w:proofErr w:type="gramStart"/>
      <w:r>
        <w:t>).</w:t>
      </w:r>
      <w:proofErr w:type="spellStart"/>
      <w:r>
        <w:t>isoformat</w:t>
      </w:r>
      <w:proofErr w:type="spellEnd"/>
      <w:proofErr w:type="gramEnd"/>
      <w:r>
        <w:t>())),</w:t>
      </w:r>
    </w:p>
    <w:p w14:paraId="5633A8AF" w14:textId="77777777" w:rsidR="00C27523" w:rsidRDefault="00C27523" w:rsidP="00354F3C">
      <w:pPr>
        <w:pStyle w:val="afff7"/>
        <w:ind w:left="420" w:right="420"/>
      </w:pPr>
      <w:r>
        <w:t xml:space="preserve">        </w:t>
      </w:r>
      <w:proofErr w:type="spellStart"/>
      <w:r>
        <w:t>meal_type</w:t>
      </w:r>
      <w:proofErr w:type="spellEnd"/>
      <w:r>
        <w:t>=</w:t>
      </w:r>
      <w:proofErr w:type="spellStart"/>
      <w:r>
        <w:t>data.get</w:t>
      </w:r>
      <w:proofErr w:type="spellEnd"/>
      <w:r>
        <w:t>('</w:t>
      </w:r>
      <w:proofErr w:type="spellStart"/>
      <w:r>
        <w:t>meal_type</w:t>
      </w:r>
      <w:proofErr w:type="spellEnd"/>
      <w:r>
        <w:t>'),</w:t>
      </w:r>
    </w:p>
    <w:p w14:paraId="16DB333E" w14:textId="77777777" w:rsidR="00C27523" w:rsidRDefault="00C27523" w:rsidP="00354F3C">
      <w:pPr>
        <w:pStyle w:val="afff7"/>
        <w:ind w:left="420" w:right="420"/>
      </w:pPr>
      <w:r>
        <w:t xml:space="preserve">        </w:t>
      </w:r>
      <w:proofErr w:type="spellStart"/>
      <w:r>
        <w:t>weight_g</w:t>
      </w:r>
      <w:proofErr w:type="spellEnd"/>
      <w:r>
        <w:t>=</w:t>
      </w:r>
      <w:proofErr w:type="spellStart"/>
      <w:r>
        <w:t>data.get</w:t>
      </w:r>
      <w:proofErr w:type="spellEnd"/>
      <w:r>
        <w:t>('</w:t>
      </w:r>
      <w:proofErr w:type="spellStart"/>
      <w:r>
        <w:t>weight_g</w:t>
      </w:r>
      <w:proofErr w:type="spellEnd"/>
      <w:r>
        <w:t>'),</w:t>
      </w:r>
    </w:p>
    <w:p w14:paraId="72499A0D" w14:textId="77777777" w:rsidR="00C27523" w:rsidRDefault="00C27523" w:rsidP="00354F3C">
      <w:pPr>
        <w:pStyle w:val="afff7"/>
        <w:ind w:left="420" w:right="420"/>
      </w:pPr>
      <w:r>
        <w:t xml:space="preserve">        calorie=nutrition['calorie'],</w:t>
      </w:r>
    </w:p>
    <w:p w14:paraId="0CA7DE56" w14:textId="77777777" w:rsidR="00C27523" w:rsidRDefault="00C27523" w:rsidP="00354F3C">
      <w:pPr>
        <w:pStyle w:val="afff7"/>
        <w:ind w:left="420" w:right="420"/>
      </w:pPr>
      <w:r>
        <w:t xml:space="preserve">        protein=nutrition['protein'],</w:t>
      </w:r>
    </w:p>
    <w:p w14:paraId="1F09353A" w14:textId="77777777" w:rsidR="00C27523" w:rsidRDefault="00C27523" w:rsidP="00354F3C">
      <w:pPr>
        <w:pStyle w:val="afff7"/>
        <w:ind w:left="420" w:right="420"/>
      </w:pPr>
      <w:r>
        <w:t xml:space="preserve">        carb=nutrition['carb'],</w:t>
      </w:r>
    </w:p>
    <w:p w14:paraId="3F4BBD73" w14:textId="77777777" w:rsidR="00C27523" w:rsidRDefault="00C27523" w:rsidP="00354F3C">
      <w:pPr>
        <w:pStyle w:val="afff7"/>
        <w:ind w:left="420" w:right="420"/>
      </w:pPr>
      <w:r>
        <w:t xml:space="preserve">        fat=nutrition['fat']</w:t>
      </w:r>
    </w:p>
    <w:p w14:paraId="57AFB446" w14:textId="77777777" w:rsidR="00C27523" w:rsidRDefault="00C27523" w:rsidP="00354F3C">
      <w:pPr>
        <w:pStyle w:val="afff7"/>
        <w:ind w:left="420" w:right="420"/>
      </w:pPr>
      <w:r>
        <w:t xml:space="preserve">    )</w:t>
      </w:r>
    </w:p>
    <w:p w14:paraId="0AA3D6EC" w14:textId="77777777" w:rsidR="00C27523" w:rsidRDefault="00C27523" w:rsidP="00354F3C">
      <w:pPr>
        <w:pStyle w:val="afff7"/>
        <w:ind w:left="420" w:right="420"/>
      </w:pPr>
      <w:r>
        <w:t xml:space="preserve">    </w:t>
      </w:r>
      <w:proofErr w:type="spellStart"/>
      <w:r>
        <w:t>db.session.add</w:t>
      </w:r>
      <w:proofErr w:type="spellEnd"/>
      <w:r>
        <w:t>(meal)</w:t>
      </w:r>
    </w:p>
    <w:p w14:paraId="4A78C804" w14:textId="77777777" w:rsidR="00C27523" w:rsidRDefault="00C27523" w:rsidP="00354F3C">
      <w:pPr>
        <w:pStyle w:val="afff7"/>
        <w:ind w:left="420" w:right="420"/>
      </w:pPr>
      <w:r>
        <w:t xml:space="preserve">    </w:t>
      </w:r>
      <w:proofErr w:type="spellStart"/>
      <w:proofErr w:type="gramStart"/>
      <w:r>
        <w:t>db.session</w:t>
      </w:r>
      <w:proofErr w:type="gramEnd"/>
      <w:r>
        <w:t>.</w:t>
      </w:r>
      <w:proofErr w:type="gramStart"/>
      <w:r>
        <w:t>commit</w:t>
      </w:r>
      <w:proofErr w:type="spellEnd"/>
      <w:r>
        <w:t>(</w:t>
      </w:r>
      <w:proofErr w:type="gramEnd"/>
      <w:r>
        <w:t>)</w:t>
      </w:r>
    </w:p>
    <w:p w14:paraId="6337169E" w14:textId="169E28B5" w:rsidR="00C27523" w:rsidRPr="00C27523" w:rsidRDefault="00C27523" w:rsidP="00354F3C">
      <w:pPr>
        <w:pStyle w:val="afff7"/>
        <w:ind w:left="420" w:right="420"/>
      </w:pPr>
      <w:r>
        <w:rPr>
          <w:rFonts w:hint="eastAsia"/>
        </w:rPr>
        <w:t xml:space="preserve">    return success(</w:t>
      </w:r>
      <w:proofErr w:type="spellStart"/>
      <w:r>
        <w:rPr>
          <w:rFonts w:hint="eastAsia"/>
        </w:rPr>
        <w:t>meal.to_dict</w:t>
      </w:r>
      <w:proofErr w:type="spellEnd"/>
      <w:r>
        <w:rPr>
          <w:rFonts w:hint="eastAsia"/>
        </w:rPr>
        <w:t>(), '</w:t>
      </w:r>
      <w:r>
        <w:rPr>
          <w:rFonts w:hint="eastAsia"/>
        </w:rPr>
        <w:t>添加成功</w:t>
      </w:r>
      <w:r>
        <w:rPr>
          <w:rFonts w:hint="eastAsia"/>
        </w:rPr>
        <w:t>')</w:t>
      </w:r>
    </w:p>
    <w:p w14:paraId="03C9AF0E" w14:textId="4BC8B31B" w:rsidR="00C27523" w:rsidRDefault="00C27523" w:rsidP="00354F3C">
      <w:pPr>
        <w:pStyle w:val="affff1"/>
        <w:ind w:firstLine="480"/>
      </w:pPr>
      <w:r>
        <w:rPr>
          <w:rFonts w:hint="eastAsia"/>
        </w:rPr>
        <w:t>当用户需要修改已录入记录时，系统支持在记录</w:t>
      </w:r>
      <w:proofErr w:type="gramStart"/>
      <w:r>
        <w:rPr>
          <w:rFonts w:hint="eastAsia"/>
        </w:rPr>
        <w:t>页直接</w:t>
      </w:r>
      <w:proofErr w:type="gramEnd"/>
      <w:r>
        <w:rPr>
          <w:rFonts w:hint="eastAsia"/>
        </w:rPr>
        <w:t>对重量进行编辑。后端在</w:t>
      </w:r>
      <w:proofErr w:type="spellStart"/>
      <w:r>
        <w:rPr>
          <w:rFonts w:hint="eastAsia"/>
        </w:rPr>
        <w:lastRenderedPageBreak/>
        <w:t>update_meal</w:t>
      </w:r>
      <w:proofErr w:type="spellEnd"/>
      <w:r>
        <w:rPr>
          <w:rFonts w:hint="eastAsia"/>
        </w:rPr>
        <w:t>()</w:t>
      </w:r>
      <w:r>
        <w:rPr>
          <w:rFonts w:hint="eastAsia"/>
        </w:rPr>
        <w:t>中会根据新重量重新计算热量与营养素结果，从而保证数据的一致性。该功能实现效果如图</w:t>
      </w:r>
      <w:r>
        <w:rPr>
          <w:rFonts w:hint="eastAsia"/>
        </w:rPr>
        <w:t>6-5</w:t>
      </w:r>
      <w:r>
        <w:rPr>
          <w:rFonts w:hint="eastAsia"/>
        </w:rPr>
        <w:t>所示。</w:t>
      </w:r>
    </w:p>
    <w:p w14:paraId="3A6E5A1E" w14:textId="77777777" w:rsidR="00586836" w:rsidRDefault="00586836" w:rsidP="00586836">
      <w:pPr>
        <w:keepNext/>
      </w:pPr>
      <w:r>
        <w:rPr>
          <w:noProof/>
        </w:rPr>
        <w:drawing>
          <wp:inline distT="0" distB="0" distL="0" distR="0" wp14:anchorId="041A1310" wp14:editId="5F061C1F">
            <wp:extent cx="3939472" cy="4259580"/>
            <wp:effectExtent l="0" t="0" r="4445" b="7620"/>
            <wp:docPr id="7395882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60180" cy="4281971"/>
                    </a:xfrm>
                    <a:prstGeom prst="rect">
                      <a:avLst/>
                    </a:prstGeom>
                    <a:noFill/>
                    <a:ln>
                      <a:noFill/>
                    </a:ln>
                  </pic:spPr>
                </pic:pic>
              </a:graphicData>
            </a:graphic>
          </wp:inline>
        </w:drawing>
      </w:r>
    </w:p>
    <w:p w14:paraId="1223C5B3" w14:textId="32F4E8B2" w:rsidR="00586836" w:rsidRPr="00586836" w:rsidRDefault="00586836" w:rsidP="00586836">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6</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5</w:t>
      </w:r>
      <w:r w:rsidR="00A21B56">
        <w:fldChar w:fldCharType="end"/>
      </w:r>
      <w:r w:rsidRPr="00586836">
        <w:rPr>
          <w:rFonts w:hint="eastAsia"/>
        </w:rPr>
        <w:t>饮食记录新增与编辑页</w:t>
      </w:r>
      <w:r>
        <w:rPr>
          <w:rFonts w:hint="eastAsia"/>
        </w:rPr>
        <w:t>面</w:t>
      </w:r>
    </w:p>
    <w:p w14:paraId="141F9ACF" w14:textId="7A80C969" w:rsidR="002237CA" w:rsidRDefault="00C27523" w:rsidP="00986653">
      <w:pPr>
        <w:pStyle w:val="3"/>
      </w:pPr>
      <w:bookmarkStart w:id="59" w:name="_Toc227292331"/>
      <w:r w:rsidRPr="00C27523">
        <w:rPr>
          <w:rFonts w:hint="eastAsia"/>
        </w:rPr>
        <w:t>食物检索与食物库交互实现</w:t>
      </w:r>
      <w:bookmarkEnd w:id="59"/>
    </w:p>
    <w:p w14:paraId="3875BE64" w14:textId="3A8590B5" w:rsidR="00C27523" w:rsidRDefault="00C27523" w:rsidP="00354F3C">
      <w:pPr>
        <w:pStyle w:val="affff1"/>
        <w:ind w:firstLine="480"/>
      </w:pPr>
      <w:r>
        <w:rPr>
          <w:rFonts w:hint="eastAsia"/>
        </w:rPr>
        <w:t>食物库模块是饮食记录功能的重要支撑模块。用户在食物库页面中可以通过关键字搜索、分类筛选和详情查看等方式选择食物，并在确认重量后将其加入指定餐次。后端食物查询接口位于</w:t>
      </w:r>
      <w:r>
        <w:rPr>
          <w:rFonts w:hint="eastAsia"/>
        </w:rPr>
        <w:t>server/app/api/food.py</w:t>
      </w:r>
      <w:r>
        <w:rPr>
          <w:rFonts w:hint="eastAsia"/>
        </w:rPr>
        <w:t>中，系统只返回已审核通过的食物数据，从而保证用户端使用的数据具有统一性和可靠性。</w:t>
      </w:r>
    </w:p>
    <w:p w14:paraId="6FA4E978" w14:textId="69D2B8C5" w:rsidR="002237CA" w:rsidRDefault="00C27523" w:rsidP="00354F3C">
      <w:pPr>
        <w:pStyle w:val="affff1"/>
        <w:ind w:firstLine="480"/>
      </w:pPr>
      <w:r>
        <w:rPr>
          <w:rFonts w:hint="eastAsia"/>
        </w:rPr>
        <w:t>除了基础查询外，系统还实现了分类树、食物详情、低热量替代推荐以及收藏功能。其中，分类</w:t>
      </w:r>
      <w:proofErr w:type="gramStart"/>
      <w:r>
        <w:rPr>
          <w:rFonts w:hint="eastAsia"/>
        </w:rPr>
        <w:t>树用于</w:t>
      </w:r>
      <w:proofErr w:type="gramEnd"/>
      <w:r>
        <w:rPr>
          <w:rFonts w:hint="eastAsia"/>
        </w:rPr>
        <w:t>支撑用户端的分类检索，低热量替代功能可在同类食物中返回热量更低的选项，而收藏功能则便于用户快速访问高频食物。关键代码如下</w:t>
      </w:r>
      <w:r w:rsidR="00BD37E0" w:rsidRPr="00BD37E0">
        <w:rPr>
          <w:rFonts w:hint="eastAsia"/>
        </w:rPr>
        <w:t>：</w:t>
      </w:r>
    </w:p>
    <w:p w14:paraId="325510CA" w14:textId="77777777" w:rsidR="00C27523" w:rsidRDefault="00C27523" w:rsidP="00354F3C">
      <w:pPr>
        <w:pStyle w:val="afff7"/>
        <w:ind w:left="420" w:right="420"/>
      </w:pPr>
      <w:r>
        <w:t>@food_</w:t>
      </w:r>
      <w:proofErr w:type="gramStart"/>
      <w:r>
        <w:t>bp.route</w:t>
      </w:r>
      <w:proofErr w:type="gramEnd"/>
      <w:r>
        <w:t>('/foods', methods=['GET'])</w:t>
      </w:r>
    </w:p>
    <w:p w14:paraId="0471DA9F" w14:textId="77777777" w:rsidR="00C27523" w:rsidRDefault="00C27523" w:rsidP="00354F3C">
      <w:pPr>
        <w:pStyle w:val="afff7"/>
        <w:ind w:left="420" w:right="420"/>
      </w:pPr>
      <w:r>
        <w:t xml:space="preserve">def </w:t>
      </w:r>
      <w:proofErr w:type="spellStart"/>
      <w:r>
        <w:t>search_</w:t>
      </w:r>
      <w:proofErr w:type="gramStart"/>
      <w:r>
        <w:t>foods</w:t>
      </w:r>
      <w:proofErr w:type="spellEnd"/>
      <w:r>
        <w:t>(</w:t>
      </w:r>
      <w:proofErr w:type="gramEnd"/>
      <w:r>
        <w:t>):</w:t>
      </w:r>
    </w:p>
    <w:p w14:paraId="1EDCB2F2" w14:textId="77777777" w:rsidR="00C27523" w:rsidRDefault="00C27523" w:rsidP="00354F3C">
      <w:pPr>
        <w:pStyle w:val="afff7"/>
        <w:ind w:left="420" w:right="420"/>
      </w:pPr>
      <w:r>
        <w:t xml:space="preserve">    keyword = </w:t>
      </w:r>
      <w:proofErr w:type="spellStart"/>
      <w:proofErr w:type="gramStart"/>
      <w:r>
        <w:t>request.args.get</w:t>
      </w:r>
      <w:proofErr w:type="spellEnd"/>
      <w:r>
        <w:t>(</w:t>
      </w:r>
      <w:proofErr w:type="gramEnd"/>
      <w:r>
        <w:t>'keyword', '')</w:t>
      </w:r>
    </w:p>
    <w:p w14:paraId="13C9B5B3" w14:textId="77777777" w:rsidR="00C27523" w:rsidRDefault="00C27523" w:rsidP="00354F3C">
      <w:pPr>
        <w:pStyle w:val="afff7"/>
        <w:ind w:left="420" w:right="420"/>
      </w:pPr>
      <w:r>
        <w:t xml:space="preserve">    </w:t>
      </w:r>
      <w:proofErr w:type="spellStart"/>
      <w:r>
        <w:t>category_code</w:t>
      </w:r>
      <w:proofErr w:type="spellEnd"/>
      <w:r>
        <w:t xml:space="preserve"> = </w:t>
      </w:r>
      <w:proofErr w:type="spellStart"/>
      <w:r>
        <w:t>request.args.get</w:t>
      </w:r>
      <w:proofErr w:type="spellEnd"/>
      <w:r>
        <w:t>('</w:t>
      </w:r>
      <w:proofErr w:type="spellStart"/>
      <w:r>
        <w:t>category_code</w:t>
      </w:r>
      <w:proofErr w:type="spellEnd"/>
      <w:r>
        <w:t>')</w:t>
      </w:r>
    </w:p>
    <w:p w14:paraId="3C4C47F4" w14:textId="77777777" w:rsidR="00C27523" w:rsidRDefault="00C27523" w:rsidP="00354F3C">
      <w:pPr>
        <w:pStyle w:val="afff7"/>
        <w:ind w:left="420" w:right="420"/>
      </w:pPr>
      <w:r>
        <w:t xml:space="preserve">    </w:t>
      </w:r>
      <w:proofErr w:type="spellStart"/>
      <w:r>
        <w:t>sub_category_code</w:t>
      </w:r>
      <w:proofErr w:type="spellEnd"/>
      <w:r>
        <w:t xml:space="preserve"> = </w:t>
      </w:r>
      <w:proofErr w:type="spellStart"/>
      <w:r>
        <w:t>request.args.get</w:t>
      </w:r>
      <w:proofErr w:type="spellEnd"/>
      <w:r>
        <w:t>('</w:t>
      </w:r>
      <w:proofErr w:type="spellStart"/>
      <w:r>
        <w:t>sub_category_code</w:t>
      </w:r>
      <w:proofErr w:type="spellEnd"/>
      <w:r>
        <w:t>')</w:t>
      </w:r>
    </w:p>
    <w:p w14:paraId="557130C2" w14:textId="77777777" w:rsidR="00C27523" w:rsidRDefault="00C27523" w:rsidP="00354F3C">
      <w:pPr>
        <w:pStyle w:val="afff7"/>
        <w:ind w:left="420" w:right="420"/>
      </w:pPr>
      <w:r>
        <w:t xml:space="preserve">    page = </w:t>
      </w:r>
      <w:proofErr w:type="spellStart"/>
      <w:proofErr w:type="gramStart"/>
      <w:r>
        <w:t>request.args.get</w:t>
      </w:r>
      <w:proofErr w:type="spellEnd"/>
      <w:r>
        <w:t>(</w:t>
      </w:r>
      <w:proofErr w:type="gramEnd"/>
      <w:r>
        <w:t>'page', 1, type=int)</w:t>
      </w:r>
    </w:p>
    <w:p w14:paraId="2AA44A57" w14:textId="39B6E475" w:rsidR="00C27523" w:rsidRDefault="00C27523" w:rsidP="00354F3C">
      <w:pPr>
        <w:pStyle w:val="afff7"/>
        <w:ind w:left="420" w:right="420"/>
      </w:pPr>
      <w:r>
        <w:t xml:space="preserve">    </w:t>
      </w:r>
      <w:proofErr w:type="spellStart"/>
      <w:r>
        <w:t>per_page</w:t>
      </w:r>
      <w:proofErr w:type="spellEnd"/>
      <w:r>
        <w:t xml:space="preserve"> = </w:t>
      </w:r>
      <w:proofErr w:type="spellStart"/>
      <w:proofErr w:type="gramStart"/>
      <w:r>
        <w:t>request.args.get</w:t>
      </w:r>
      <w:proofErr w:type="spellEnd"/>
      <w:r>
        <w:t>(</w:t>
      </w:r>
      <w:proofErr w:type="gramEnd"/>
      <w:r>
        <w:t>'</w:t>
      </w:r>
      <w:proofErr w:type="spellStart"/>
      <w:r>
        <w:t>per_page</w:t>
      </w:r>
      <w:proofErr w:type="spellEnd"/>
      <w:r>
        <w:t>', 20, type=int)</w:t>
      </w:r>
    </w:p>
    <w:p w14:paraId="7BC4A260" w14:textId="77777777" w:rsidR="00C27523" w:rsidRDefault="00C27523" w:rsidP="00354F3C">
      <w:pPr>
        <w:pStyle w:val="afff7"/>
        <w:ind w:left="420" w:right="420"/>
      </w:pPr>
      <w:r>
        <w:t xml:space="preserve">    query = </w:t>
      </w:r>
      <w:proofErr w:type="spellStart"/>
      <w:proofErr w:type="gramStart"/>
      <w:r>
        <w:t>Food.query.filter</w:t>
      </w:r>
      <w:proofErr w:type="gramEnd"/>
      <w:r>
        <w:t>_by</w:t>
      </w:r>
      <w:proofErr w:type="spellEnd"/>
      <w:r>
        <w:t>(</w:t>
      </w:r>
      <w:proofErr w:type="spellStart"/>
      <w:r>
        <w:t>is_approved</w:t>
      </w:r>
      <w:proofErr w:type="spellEnd"/>
      <w:r>
        <w:t>=True)</w:t>
      </w:r>
    </w:p>
    <w:p w14:paraId="4196349C" w14:textId="77777777" w:rsidR="00C27523" w:rsidRDefault="00C27523" w:rsidP="00354F3C">
      <w:pPr>
        <w:pStyle w:val="afff7"/>
        <w:ind w:left="420" w:right="420"/>
      </w:pPr>
      <w:r>
        <w:t xml:space="preserve">    if keyword:</w:t>
      </w:r>
    </w:p>
    <w:p w14:paraId="3A6D28B4" w14:textId="77777777" w:rsidR="00C27523" w:rsidRDefault="00C27523" w:rsidP="00354F3C">
      <w:pPr>
        <w:pStyle w:val="afff7"/>
        <w:ind w:left="420" w:right="420"/>
      </w:pPr>
      <w:r>
        <w:lastRenderedPageBreak/>
        <w:t xml:space="preserve">        query = </w:t>
      </w:r>
      <w:proofErr w:type="spellStart"/>
      <w:proofErr w:type="gramStart"/>
      <w:r>
        <w:t>query.filter</w:t>
      </w:r>
      <w:proofErr w:type="spellEnd"/>
      <w:proofErr w:type="gramEnd"/>
      <w:r>
        <w:t>(</w:t>
      </w:r>
      <w:proofErr w:type="spellStart"/>
      <w:r>
        <w:t>Food.name.like</w:t>
      </w:r>
      <w:proofErr w:type="spellEnd"/>
      <w:r>
        <w:t>(f'%{keyword}%'))</w:t>
      </w:r>
    </w:p>
    <w:p w14:paraId="08BF47AD" w14:textId="77777777" w:rsidR="00C27523" w:rsidRDefault="00C27523" w:rsidP="00354F3C">
      <w:pPr>
        <w:pStyle w:val="afff7"/>
        <w:ind w:left="420" w:right="420"/>
      </w:pPr>
      <w:r>
        <w:t xml:space="preserve">    if </w:t>
      </w:r>
      <w:proofErr w:type="spellStart"/>
      <w:r>
        <w:t>sub_category_code</w:t>
      </w:r>
      <w:proofErr w:type="spellEnd"/>
      <w:r>
        <w:t>:</w:t>
      </w:r>
    </w:p>
    <w:p w14:paraId="2D2D79DC" w14:textId="77777777" w:rsidR="00C27523" w:rsidRDefault="00C27523" w:rsidP="00354F3C">
      <w:pPr>
        <w:pStyle w:val="afff7"/>
        <w:ind w:left="420" w:right="420"/>
      </w:pPr>
      <w:r>
        <w:t xml:space="preserve">        query = </w:t>
      </w:r>
      <w:proofErr w:type="spellStart"/>
      <w:proofErr w:type="gramStart"/>
      <w:r>
        <w:t>query.filter</w:t>
      </w:r>
      <w:proofErr w:type="gramEnd"/>
      <w:r>
        <w:t>_by</w:t>
      </w:r>
      <w:proofErr w:type="spellEnd"/>
      <w:r>
        <w:t>(</w:t>
      </w:r>
      <w:proofErr w:type="spellStart"/>
      <w:r>
        <w:t>sub_category_code</w:t>
      </w:r>
      <w:proofErr w:type="spellEnd"/>
      <w:r>
        <w:t>=</w:t>
      </w:r>
      <w:proofErr w:type="spellStart"/>
      <w:r>
        <w:t>sub_category_code</w:t>
      </w:r>
      <w:proofErr w:type="spellEnd"/>
      <w:r>
        <w:t>)</w:t>
      </w:r>
    </w:p>
    <w:p w14:paraId="44A8C7BC" w14:textId="77777777" w:rsidR="00C27523" w:rsidRDefault="00C27523" w:rsidP="00354F3C">
      <w:pPr>
        <w:pStyle w:val="afff7"/>
        <w:ind w:left="420" w:right="420"/>
      </w:pPr>
      <w:r>
        <w:t xml:space="preserve">    </w:t>
      </w:r>
      <w:proofErr w:type="spellStart"/>
      <w:r>
        <w:t>elif</w:t>
      </w:r>
      <w:proofErr w:type="spellEnd"/>
      <w:r>
        <w:t xml:space="preserve"> </w:t>
      </w:r>
      <w:proofErr w:type="spellStart"/>
      <w:r>
        <w:t>category_code</w:t>
      </w:r>
      <w:proofErr w:type="spellEnd"/>
      <w:r>
        <w:t>:</w:t>
      </w:r>
    </w:p>
    <w:p w14:paraId="0D26F390" w14:textId="38672AE1" w:rsidR="00C27523" w:rsidRDefault="00C27523" w:rsidP="00354F3C">
      <w:pPr>
        <w:pStyle w:val="afff7"/>
        <w:ind w:left="420" w:right="420"/>
      </w:pPr>
      <w:r>
        <w:t xml:space="preserve">        query = </w:t>
      </w:r>
      <w:proofErr w:type="spellStart"/>
      <w:proofErr w:type="gramStart"/>
      <w:r>
        <w:t>query.filter</w:t>
      </w:r>
      <w:proofErr w:type="gramEnd"/>
      <w:r>
        <w:t>_by</w:t>
      </w:r>
      <w:proofErr w:type="spellEnd"/>
      <w:r>
        <w:t>(</w:t>
      </w:r>
      <w:proofErr w:type="spellStart"/>
      <w:r>
        <w:t>category_code</w:t>
      </w:r>
      <w:proofErr w:type="spellEnd"/>
      <w:r>
        <w:t>=</w:t>
      </w:r>
      <w:proofErr w:type="spellStart"/>
      <w:r>
        <w:t>category_code</w:t>
      </w:r>
      <w:proofErr w:type="spellEnd"/>
      <w:r>
        <w:t>)</w:t>
      </w:r>
    </w:p>
    <w:p w14:paraId="2A5A880C" w14:textId="77777777" w:rsidR="00C27523" w:rsidRDefault="00C27523" w:rsidP="00354F3C">
      <w:pPr>
        <w:pStyle w:val="afff7"/>
        <w:ind w:left="420" w:right="420"/>
      </w:pPr>
      <w:r>
        <w:t xml:space="preserve">    pagination = </w:t>
      </w:r>
      <w:proofErr w:type="spellStart"/>
      <w:proofErr w:type="gramStart"/>
      <w:r>
        <w:t>query.order</w:t>
      </w:r>
      <w:proofErr w:type="gramEnd"/>
      <w:r>
        <w:t>_</w:t>
      </w:r>
      <w:proofErr w:type="gramStart"/>
      <w:r>
        <w:t>by</w:t>
      </w:r>
      <w:proofErr w:type="spellEnd"/>
      <w:r>
        <w:t>(</w:t>
      </w:r>
      <w:proofErr w:type="gramEnd"/>
      <w:r>
        <w:t>Food.id</w:t>
      </w:r>
      <w:proofErr w:type="gramStart"/>
      <w:r>
        <w:t>).paginate</w:t>
      </w:r>
      <w:proofErr w:type="gramEnd"/>
      <w:r>
        <w:t xml:space="preserve">(page=page, </w:t>
      </w:r>
      <w:proofErr w:type="spellStart"/>
      <w:r>
        <w:t>per_page</w:t>
      </w:r>
      <w:proofErr w:type="spellEnd"/>
      <w:r>
        <w:t>=</w:t>
      </w:r>
      <w:proofErr w:type="spellStart"/>
      <w:r>
        <w:t>per_page</w:t>
      </w:r>
      <w:proofErr w:type="spellEnd"/>
      <w:r>
        <w:t xml:space="preserve">, </w:t>
      </w:r>
      <w:proofErr w:type="spellStart"/>
      <w:r>
        <w:t>error_out</w:t>
      </w:r>
      <w:proofErr w:type="spellEnd"/>
      <w:r>
        <w:t>=False)</w:t>
      </w:r>
    </w:p>
    <w:p w14:paraId="6E21F8B1" w14:textId="77777777" w:rsidR="00C27523" w:rsidRDefault="00C27523" w:rsidP="00354F3C">
      <w:pPr>
        <w:pStyle w:val="afff7"/>
        <w:ind w:left="420" w:right="420"/>
      </w:pPr>
      <w:r>
        <w:t xml:space="preserve">    return </w:t>
      </w:r>
      <w:proofErr w:type="gramStart"/>
      <w:r>
        <w:t>success(</w:t>
      </w:r>
      <w:proofErr w:type="gramEnd"/>
      <w:r>
        <w:t>{</w:t>
      </w:r>
    </w:p>
    <w:p w14:paraId="284E9151" w14:textId="77777777" w:rsidR="00C27523" w:rsidRDefault="00C27523" w:rsidP="00354F3C">
      <w:pPr>
        <w:pStyle w:val="afff7"/>
        <w:ind w:left="420" w:right="420"/>
      </w:pPr>
      <w:r>
        <w:t xml:space="preserve">        'items': [</w:t>
      </w:r>
      <w:proofErr w:type="spellStart"/>
      <w:r>
        <w:t>food.to_</w:t>
      </w:r>
      <w:proofErr w:type="gramStart"/>
      <w:r>
        <w:t>dict</w:t>
      </w:r>
      <w:proofErr w:type="spellEnd"/>
      <w:r>
        <w:t>(</w:t>
      </w:r>
      <w:proofErr w:type="gramEnd"/>
      <w:r>
        <w:t xml:space="preserve">) for food in </w:t>
      </w:r>
      <w:proofErr w:type="spellStart"/>
      <w:proofErr w:type="gramStart"/>
      <w:r>
        <w:t>pagination.items</w:t>
      </w:r>
      <w:proofErr w:type="spellEnd"/>
      <w:proofErr w:type="gramEnd"/>
      <w:r>
        <w:t>],</w:t>
      </w:r>
    </w:p>
    <w:p w14:paraId="6929A35F" w14:textId="77777777" w:rsidR="00C27523" w:rsidRDefault="00C27523" w:rsidP="00354F3C">
      <w:pPr>
        <w:pStyle w:val="afff7"/>
        <w:ind w:left="420" w:right="420"/>
      </w:pPr>
      <w:r>
        <w:t xml:space="preserve">        'total': </w:t>
      </w:r>
      <w:proofErr w:type="spellStart"/>
      <w:proofErr w:type="gramStart"/>
      <w:r>
        <w:t>pagination.total</w:t>
      </w:r>
      <w:proofErr w:type="spellEnd"/>
      <w:proofErr w:type="gramEnd"/>
      <w:r>
        <w:t>,</w:t>
      </w:r>
    </w:p>
    <w:p w14:paraId="7D6D5045" w14:textId="77777777" w:rsidR="00C27523" w:rsidRDefault="00C27523" w:rsidP="00354F3C">
      <w:pPr>
        <w:pStyle w:val="afff7"/>
        <w:ind w:left="420" w:right="420"/>
      </w:pPr>
      <w:r>
        <w:t xml:space="preserve">        'page': page,</w:t>
      </w:r>
    </w:p>
    <w:p w14:paraId="65AD6252" w14:textId="77777777" w:rsidR="00C27523" w:rsidRDefault="00C27523" w:rsidP="00354F3C">
      <w:pPr>
        <w:pStyle w:val="afff7"/>
        <w:ind w:left="420" w:right="420"/>
      </w:pPr>
      <w:r>
        <w:t xml:space="preserve">        '</w:t>
      </w:r>
      <w:proofErr w:type="spellStart"/>
      <w:proofErr w:type="gramStart"/>
      <w:r>
        <w:t>per</w:t>
      </w:r>
      <w:proofErr w:type="gramEnd"/>
      <w:r>
        <w:t>_page</w:t>
      </w:r>
      <w:proofErr w:type="spellEnd"/>
      <w:r>
        <w:t xml:space="preserve">': </w:t>
      </w:r>
      <w:proofErr w:type="spellStart"/>
      <w:r>
        <w:t>per_page</w:t>
      </w:r>
      <w:proofErr w:type="spellEnd"/>
      <w:r>
        <w:t>,</w:t>
      </w:r>
    </w:p>
    <w:p w14:paraId="47A1DC59" w14:textId="77777777" w:rsidR="00C27523" w:rsidRDefault="00C27523" w:rsidP="00354F3C">
      <w:pPr>
        <w:pStyle w:val="afff7"/>
        <w:ind w:left="420" w:right="420"/>
      </w:pPr>
      <w:r>
        <w:t xml:space="preserve">        'pages': </w:t>
      </w:r>
      <w:proofErr w:type="spellStart"/>
      <w:r>
        <w:t>pagination.pages</w:t>
      </w:r>
      <w:proofErr w:type="spellEnd"/>
    </w:p>
    <w:p w14:paraId="63A536B8" w14:textId="278F2623" w:rsidR="00C27523" w:rsidRDefault="00C27523" w:rsidP="00354F3C">
      <w:pPr>
        <w:pStyle w:val="afff7"/>
        <w:ind w:left="420" w:right="420"/>
      </w:pPr>
      <w:r>
        <w:t xml:space="preserve">    })</w:t>
      </w:r>
    </w:p>
    <w:p w14:paraId="3F03AFD5" w14:textId="294B18AF" w:rsidR="00C27523" w:rsidRDefault="00C27523" w:rsidP="00354F3C">
      <w:pPr>
        <w:pStyle w:val="affff1"/>
        <w:ind w:firstLine="480"/>
      </w:pPr>
      <w:r>
        <w:rPr>
          <w:rFonts w:hint="eastAsia"/>
        </w:rPr>
        <w:t>该功能实现效果如图</w:t>
      </w:r>
      <w:r>
        <w:rPr>
          <w:rFonts w:hint="eastAsia"/>
        </w:rPr>
        <w:t>6-</w:t>
      </w:r>
      <w:r w:rsidR="00A21B56">
        <w:rPr>
          <w:rFonts w:hint="eastAsia"/>
        </w:rPr>
        <w:t>6</w:t>
      </w:r>
      <w:r>
        <w:rPr>
          <w:rFonts w:hint="eastAsia"/>
        </w:rPr>
        <w:t>所示。</w:t>
      </w:r>
    </w:p>
    <w:p w14:paraId="13B893C2" w14:textId="77777777" w:rsidR="00384E31" w:rsidRDefault="00384E31" w:rsidP="00384E31">
      <w:pPr>
        <w:keepNext/>
      </w:pPr>
      <w:r>
        <w:rPr>
          <w:noProof/>
        </w:rPr>
        <w:drawing>
          <wp:inline distT="0" distB="0" distL="0" distR="0" wp14:anchorId="24719ED1" wp14:editId="3A6047D0">
            <wp:extent cx="4267302" cy="4625340"/>
            <wp:effectExtent l="0" t="0" r="0" b="3810"/>
            <wp:docPr id="90314285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01315" cy="4662207"/>
                    </a:xfrm>
                    <a:prstGeom prst="rect">
                      <a:avLst/>
                    </a:prstGeom>
                    <a:noFill/>
                    <a:ln>
                      <a:noFill/>
                    </a:ln>
                  </pic:spPr>
                </pic:pic>
              </a:graphicData>
            </a:graphic>
          </wp:inline>
        </w:drawing>
      </w:r>
    </w:p>
    <w:p w14:paraId="13CD12FB" w14:textId="2B5F3030" w:rsidR="00384E31" w:rsidRPr="00384E31" w:rsidRDefault="00384E31" w:rsidP="00384E31">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6</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6</w:t>
      </w:r>
      <w:r w:rsidR="00A21B56">
        <w:fldChar w:fldCharType="end"/>
      </w:r>
      <w:r>
        <w:rPr>
          <w:rFonts w:hint="eastAsia"/>
        </w:rPr>
        <w:t>食物库检索与食物添加页面</w:t>
      </w:r>
    </w:p>
    <w:p w14:paraId="05D3D90F" w14:textId="610C405A" w:rsidR="00733FFF" w:rsidRDefault="00361F1F" w:rsidP="00354F3C">
      <w:pPr>
        <w:pStyle w:val="2"/>
      </w:pPr>
      <w:bookmarkStart w:id="60" w:name="_Toc227292332"/>
      <w:r w:rsidRPr="00361F1F">
        <w:rPr>
          <w:rFonts w:hint="eastAsia"/>
        </w:rPr>
        <w:t>统计分析与智能辅助模块实现</w:t>
      </w:r>
      <w:bookmarkEnd w:id="60"/>
    </w:p>
    <w:p w14:paraId="2B3ABEB6" w14:textId="335CB88A" w:rsidR="00733FFF" w:rsidRDefault="00361F1F" w:rsidP="00354F3C">
      <w:pPr>
        <w:pStyle w:val="affff1"/>
        <w:ind w:firstLine="480"/>
      </w:pPr>
      <w:r w:rsidRPr="00361F1F">
        <w:rPr>
          <w:rFonts w:hint="eastAsia"/>
        </w:rPr>
        <w:t>统计分析与智能辅助模块是本系统区别于普通饮食记录工具的核心体现。系统不仅能够汇总用户当日热量和营养素摄入情况，还能够进一步实现近</w:t>
      </w:r>
      <w:r w:rsidRPr="00361F1F">
        <w:rPr>
          <w:rFonts w:hint="eastAsia"/>
        </w:rPr>
        <w:t>7</w:t>
      </w:r>
      <w:r w:rsidRPr="00361F1F">
        <w:rPr>
          <w:rFonts w:hint="eastAsia"/>
        </w:rPr>
        <w:t>天、近</w:t>
      </w:r>
      <w:r w:rsidRPr="00361F1F">
        <w:rPr>
          <w:rFonts w:hint="eastAsia"/>
        </w:rPr>
        <w:t>30</w:t>
      </w:r>
      <w:r w:rsidRPr="00361F1F">
        <w:rPr>
          <w:rFonts w:hint="eastAsia"/>
        </w:rPr>
        <w:t>天的趋势分析、体重变化分析、饮食评分、超标来源分析，以及基于上下文信息的</w:t>
      </w:r>
      <w:r w:rsidR="00284BBA">
        <w:rPr>
          <w:rFonts w:hint="eastAsia"/>
        </w:rPr>
        <w:t>AI</w:t>
      </w:r>
      <w:r w:rsidRPr="00361F1F">
        <w:rPr>
          <w:rFonts w:hint="eastAsia"/>
        </w:rPr>
        <w:t>饮食建议和智能问答功能。通过该模块，系统能够把原始记录数据转化为更具解释性的健康</w:t>
      </w:r>
      <w:r w:rsidRPr="00361F1F">
        <w:rPr>
          <w:rFonts w:hint="eastAsia"/>
        </w:rPr>
        <w:lastRenderedPageBreak/>
        <w:t>反馈结果。</w:t>
      </w:r>
    </w:p>
    <w:p w14:paraId="75E32C63" w14:textId="417FF473" w:rsidR="00361F1F" w:rsidRDefault="00361F1F" w:rsidP="00986653">
      <w:pPr>
        <w:pStyle w:val="3"/>
      </w:pPr>
      <w:bookmarkStart w:id="61" w:name="_Toc227292333"/>
      <w:r w:rsidRPr="00361F1F">
        <w:rPr>
          <w:rFonts w:hint="eastAsia"/>
        </w:rPr>
        <w:t>每日营养统计与饮食评分实现</w:t>
      </w:r>
      <w:bookmarkEnd w:id="61"/>
    </w:p>
    <w:p w14:paraId="36573CFE" w14:textId="07205A22" w:rsidR="00361F1F" w:rsidRDefault="00361F1F" w:rsidP="00354F3C">
      <w:pPr>
        <w:pStyle w:val="affff1"/>
        <w:ind w:firstLine="480"/>
      </w:pPr>
      <w:r>
        <w:rPr>
          <w:rFonts w:hint="eastAsia"/>
        </w:rPr>
        <w:t>系统首页和统计分析页都会调用今日统计接口获取当日营养汇总结果。后端</w:t>
      </w:r>
      <w:proofErr w:type="spellStart"/>
      <w:r>
        <w:rPr>
          <w:rFonts w:hint="eastAsia"/>
        </w:rPr>
        <w:t>get_today_stats</w:t>
      </w:r>
      <w:proofErr w:type="spellEnd"/>
      <w:r>
        <w:rPr>
          <w:rFonts w:hint="eastAsia"/>
        </w:rPr>
        <w:t>()</w:t>
      </w:r>
      <w:r>
        <w:rPr>
          <w:rFonts w:hint="eastAsia"/>
        </w:rPr>
        <w:t>方法会先读取用户当天全部饮食记录，再结合用户当前热量目标与营养素比例计算目标值、剩余值、按餐次汇总结果以及饮食评分。前端则据此展示今日已摄入热量、剩余热量、</w:t>
      </w:r>
      <w:r>
        <w:rPr>
          <w:rFonts w:hint="eastAsia"/>
        </w:rPr>
        <w:t>BMI</w:t>
      </w:r>
      <w:r>
        <w:rPr>
          <w:rFonts w:hint="eastAsia"/>
        </w:rPr>
        <w:t>状态、营养素完成情况和餐次分布结果。</w:t>
      </w:r>
    </w:p>
    <w:p w14:paraId="10246A78" w14:textId="3CC4776E" w:rsidR="00361F1F" w:rsidRDefault="00361F1F" w:rsidP="00354F3C">
      <w:pPr>
        <w:pStyle w:val="affff1"/>
        <w:ind w:firstLine="480"/>
      </w:pPr>
      <w:r>
        <w:rPr>
          <w:rFonts w:hint="eastAsia"/>
        </w:rPr>
        <w:t>进一步地，系统还实现了</w:t>
      </w:r>
      <w:r>
        <w:rPr>
          <w:rFonts w:hint="eastAsia"/>
        </w:rPr>
        <w:t>analysis</w:t>
      </w:r>
      <w:r>
        <w:rPr>
          <w:rFonts w:hint="eastAsia"/>
        </w:rPr>
        <w:t>接口，用于输出热量是否超标、超标百分比、超标食物来源、个性化建议和推荐食物等更具解释性的结果。这使得统计页面不再只是简单的数据罗列，而是具备了较明显的健康反馈能力。今日统计的关键代码如下：</w:t>
      </w:r>
    </w:p>
    <w:p w14:paraId="31D4CCBC" w14:textId="77777777" w:rsidR="00361F1F" w:rsidRDefault="00361F1F" w:rsidP="00354F3C">
      <w:pPr>
        <w:pStyle w:val="afff7"/>
        <w:ind w:left="420" w:right="420"/>
      </w:pPr>
      <w:r>
        <w:t>@stats_</w:t>
      </w:r>
      <w:proofErr w:type="gramStart"/>
      <w:r>
        <w:t>bp.route</w:t>
      </w:r>
      <w:proofErr w:type="gramEnd"/>
      <w:r>
        <w:t>('/today', methods=['GET'])</w:t>
      </w:r>
    </w:p>
    <w:p w14:paraId="4BBF0537" w14:textId="77777777" w:rsidR="00361F1F" w:rsidRDefault="00361F1F" w:rsidP="00354F3C">
      <w:pPr>
        <w:pStyle w:val="afff7"/>
        <w:ind w:left="420" w:right="420"/>
      </w:pPr>
      <w:r>
        <w:t>@login_required</w:t>
      </w:r>
    </w:p>
    <w:p w14:paraId="7A37DC4E" w14:textId="77777777" w:rsidR="00361F1F" w:rsidRDefault="00361F1F" w:rsidP="00354F3C">
      <w:pPr>
        <w:pStyle w:val="afff7"/>
        <w:ind w:left="420" w:right="420"/>
      </w:pPr>
      <w:r>
        <w:t xml:space="preserve">def </w:t>
      </w:r>
      <w:proofErr w:type="spellStart"/>
      <w:r>
        <w:t>get_today_</w:t>
      </w:r>
      <w:proofErr w:type="gramStart"/>
      <w:r>
        <w:t>stats</w:t>
      </w:r>
      <w:proofErr w:type="spellEnd"/>
      <w:r>
        <w:t>(</w:t>
      </w:r>
      <w:proofErr w:type="gramEnd"/>
      <w:r>
        <w:t>):</w:t>
      </w:r>
    </w:p>
    <w:p w14:paraId="4C0B878F" w14:textId="77777777" w:rsidR="00361F1F" w:rsidRDefault="00361F1F" w:rsidP="00354F3C">
      <w:pPr>
        <w:pStyle w:val="afff7"/>
        <w:ind w:left="420" w:right="420"/>
      </w:pPr>
      <w:r>
        <w:t xml:space="preserve">    user = </w:t>
      </w:r>
      <w:proofErr w:type="spellStart"/>
      <w:proofErr w:type="gramStart"/>
      <w:r>
        <w:t>g.current</w:t>
      </w:r>
      <w:proofErr w:type="gramEnd"/>
      <w:r>
        <w:t>_user</w:t>
      </w:r>
      <w:proofErr w:type="spellEnd"/>
    </w:p>
    <w:p w14:paraId="715C5017" w14:textId="77777777" w:rsidR="00361F1F" w:rsidRDefault="00361F1F" w:rsidP="00354F3C">
      <w:pPr>
        <w:pStyle w:val="afff7"/>
        <w:ind w:left="420" w:right="420"/>
      </w:pPr>
      <w:r>
        <w:t xml:space="preserve">    today = </w:t>
      </w:r>
      <w:proofErr w:type="spellStart"/>
      <w:proofErr w:type="gramStart"/>
      <w:r>
        <w:t>date.today</w:t>
      </w:r>
      <w:proofErr w:type="spellEnd"/>
      <w:proofErr w:type="gramEnd"/>
      <w:r>
        <w:t>()</w:t>
      </w:r>
    </w:p>
    <w:p w14:paraId="353FCB90" w14:textId="002FEFA8" w:rsidR="00361F1F" w:rsidRDefault="00361F1F" w:rsidP="00354F3C">
      <w:pPr>
        <w:pStyle w:val="afff7"/>
        <w:ind w:left="420" w:right="420"/>
      </w:pPr>
      <w:r>
        <w:t xml:space="preserve">    stats = </w:t>
      </w:r>
      <w:proofErr w:type="spellStart"/>
      <w:r>
        <w:t>get_daily_</w:t>
      </w:r>
      <w:proofErr w:type="gramStart"/>
      <w:r>
        <w:t>stats</w:t>
      </w:r>
      <w:proofErr w:type="spellEnd"/>
      <w:r>
        <w:t>(</w:t>
      </w:r>
      <w:proofErr w:type="gramEnd"/>
      <w:r>
        <w:t>user.id, today)</w:t>
      </w:r>
    </w:p>
    <w:p w14:paraId="6B71220F" w14:textId="77777777" w:rsidR="00361F1F" w:rsidRDefault="00361F1F" w:rsidP="00354F3C">
      <w:pPr>
        <w:pStyle w:val="afff7"/>
        <w:ind w:left="420" w:right="420"/>
      </w:pPr>
      <w:r>
        <w:t xml:space="preserve">    targets = </w:t>
      </w:r>
      <w:proofErr w:type="spellStart"/>
      <w:r>
        <w:t>NutritionService.calculate_nutrient_</w:t>
      </w:r>
      <w:proofErr w:type="gramStart"/>
      <w:r>
        <w:t>targets</w:t>
      </w:r>
      <w:proofErr w:type="spellEnd"/>
      <w:r>
        <w:t>(</w:t>
      </w:r>
      <w:proofErr w:type="gramEnd"/>
    </w:p>
    <w:p w14:paraId="6E3495FA" w14:textId="77777777" w:rsidR="00361F1F" w:rsidRDefault="00361F1F" w:rsidP="00354F3C">
      <w:pPr>
        <w:pStyle w:val="afff7"/>
        <w:ind w:left="420" w:right="420"/>
      </w:pPr>
      <w:r>
        <w:t xml:space="preserve">        </w:t>
      </w:r>
      <w:proofErr w:type="spellStart"/>
      <w:proofErr w:type="gramStart"/>
      <w:r>
        <w:t>user.daily</w:t>
      </w:r>
      <w:proofErr w:type="gramEnd"/>
      <w:r>
        <w:t>_calorie_goal</w:t>
      </w:r>
      <w:proofErr w:type="spellEnd"/>
      <w:r>
        <w:t>,</w:t>
      </w:r>
    </w:p>
    <w:p w14:paraId="726A93D3" w14:textId="77777777" w:rsidR="00361F1F" w:rsidRDefault="00361F1F" w:rsidP="00354F3C">
      <w:pPr>
        <w:pStyle w:val="afff7"/>
        <w:ind w:left="420" w:right="420"/>
      </w:pPr>
      <w:r>
        <w:t xml:space="preserve">        float(</w:t>
      </w:r>
      <w:proofErr w:type="spellStart"/>
      <w:proofErr w:type="gramStart"/>
      <w:r>
        <w:t>user.protein</w:t>
      </w:r>
      <w:proofErr w:type="gramEnd"/>
      <w:r>
        <w:t>_ratio</w:t>
      </w:r>
      <w:proofErr w:type="spellEnd"/>
      <w:r>
        <w:t xml:space="preserve">) if </w:t>
      </w:r>
      <w:proofErr w:type="spellStart"/>
      <w:proofErr w:type="gramStart"/>
      <w:r>
        <w:t>user.protein</w:t>
      </w:r>
      <w:proofErr w:type="gramEnd"/>
      <w:r>
        <w:t>_ratio</w:t>
      </w:r>
      <w:proofErr w:type="spellEnd"/>
      <w:r>
        <w:t xml:space="preserve"> else 0.15,</w:t>
      </w:r>
    </w:p>
    <w:p w14:paraId="7DB5F72A" w14:textId="77777777" w:rsidR="00361F1F" w:rsidRDefault="00361F1F" w:rsidP="00354F3C">
      <w:pPr>
        <w:pStyle w:val="afff7"/>
        <w:ind w:left="420" w:right="420"/>
      </w:pPr>
      <w:r>
        <w:t xml:space="preserve">        float(</w:t>
      </w:r>
      <w:proofErr w:type="spellStart"/>
      <w:r>
        <w:t>user.fat_ratio</w:t>
      </w:r>
      <w:proofErr w:type="spellEnd"/>
      <w:r>
        <w:t xml:space="preserve">) if </w:t>
      </w:r>
      <w:proofErr w:type="spellStart"/>
      <w:r>
        <w:t>user.fat_ratio</w:t>
      </w:r>
      <w:proofErr w:type="spellEnd"/>
      <w:r>
        <w:t xml:space="preserve"> else 0.25,</w:t>
      </w:r>
    </w:p>
    <w:p w14:paraId="48D80DA7" w14:textId="77777777" w:rsidR="00361F1F" w:rsidRDefault="00361F1F" w:rsidP="00354F3C">
      <w:pPr>
        <w:pStyle w:val="afff7"/>
        <w:ind w:left="420" w:right="420"/>
      </w:pPr>
      <w:r>
        <w:t xml:space="preserve">        float(</w:t>
      </w:r>
      <w:proofErr w:type="spellStart"/>
      <w:proofErr w:type="gramStart"/>
      <w:r>
        <w:t>user.carb</w:t>
      </w:r>
      <w:proofErr w:type="gramEnd"/>
      <w:r>
        <w:t>_ratio</w:t>
      </w:r>
      <w:proofErr w:type="spellEnd"/>
      <w:r>
        <w:t xml:space="preserve">) if </w:t>
      </w:r>
      <w:proofErr w:type="spellStart"/>
      <w:proofErr w:type="gramStart"/>
      <w:r>
        <w:t>user.carb</w:t>
      </w:r>
      <w:proofErr w:type="gramEnd"/>
      <w:r>
        <w:t>_ratio</w:t>
      </w:r>
      <w:proofErr w:type="spellEnd"/>
      <w:r>
        <w:t xml:space="preserve"> else 0.55</w:t>
      </w:r>
    </w:p>
    <w:p w14:paraId="7EAB52E5" w14:textId="506650A0" w:rsidR="00361F1F" w:rsidRDefault="00361F1F" w:rsidP="00354F3C">
      <w:pPr>
        <w:pStyle w:val="afff7"/>
        <w:ind w:left="420" w:right="420"/>
      </w:pPr>
      <w:r>
        <w:t xml:space="preserve">    )</w:t>
      </w:r>
    </w:p>
    <w:p w14:paraId="0D980944" w14:textId="77777777" w:rsidR="00361F1F" w:rsidRDefault="00361F1F" w:rsidP="00354F3C">
      <w:pPr>
        <w:pStyle w:val="afff7"/>
        <w:ind w:left="420" w:right="420"/>
      </w:pPr>
      <w:r>
        <w:t xml:space="preserve">    score = </w:t>
      </w:r>
      <w:proofErr w:type="spellStart"/>
      <w:r>
        <w:t>NutritionService.calculate_diet_score</w:t>
      </w:r>
      <w:proofErr w:type="spellEnd"/>
      <w:r>
        <w:t>(stats['total'], targets)</w:t>
      </w:r>
    </w:p>
    <w:p w14:paraId="1CA822BD" w14:textId="77777777" w:rsidR="00361F1F" w:rsidRDefault="00361F1F" w:rsidP="00354F3C">
      <w:pPr>
        <w:pStyle w:val="afff7"/>
        <w:ind w:left="420" w:right="420"/>
      </w:pPr>
      <w:r>
        <w:t xml:space="preserve">    remaining = {</w:t>
      </w:r>
    </w:p>
    <w:p w14:paraId="79496680" w14:textId="77777777" w:rsidR="00361F1F" w:rsidRDefault="00361F1F" w:rsidP="00354F3C">
      <w:pPr>
        <w:pStyle w:val="afff7"/>
        <w:ind w:left="420" w:right="420"/>
      </w:pPr>
      <w:r>
        <w:t xml:space="preserve">        'calorie': </w:t>
      </w:r>
      <w:proofErr w:type="gramStart"/>
      <w:r>
        <w:t>max(</w:t>
      </w:r>
      <w:proofErr w:type="gramEnd"/>
      <w:r>
        <w:t>0, targets['calorie'] - stats['total</w:t>
      </w:r>
      <w:proofErr w:type="gramStart"/>
      <w:r>
        <w:t>'][</w:t>
      </w:r>
      <w:proofErr w:type="gramEnd"/>
      <w:r>
        <w:t>'calorie']),</w:t>
      </w:r>
    </w:p>
    <w:p w14:paraId="0FEE4566" w14:textId="77777777" w:rsidR="00361F1F" w:rsidRDefault="00361F1F" w:rsidP="00354F3C">
      <w:pPr>
        <w:pStyle w:val="afff7"/>
        <w:ind w:left="420" w:right="420"/>
      </w:pPr>
      <w:r>
        <w:t xml:space="preserve">        'protein': </w:t>
      </w:r>
      <w:proofErr w:type="gramStart"/>
      <w:r>
        <w:t>max(</w:t>
      </w:r>
      <w:proofErr w:type="gramEnd"/>
      <w:r>
        <w:t>0, targets['protein'] - stats['total</w:t>
      </w:r>
      <w:proofErr w:type="gramStart"/>
      <w:r>
        <w:t>'][</w:t>
      </w:r>
      <w:proofErr w:type="gramEnd"/>
      <w:r>
        <w:t>'protein']),</w:t>
      </w:r>
    </w:p>
    <w:p w14:paraId="42E90823" w14:textId="77777777" w:rsidR="00361F1F" w:rsidRDefault="00361F1F" w:rsidP="00354F3C">
      <w:pPr>
        <w:pStyle w:val="afff7"/>
        <w:ind w:left="420" w:right="420"/>
      </w:pPr>
      <w:r>
        <w:t xml:space="preserve">        'carb': </w:t>
      </w:r>
      <w:proofErr w:type="gramStart"/>
      <w:r>
        <w:t>max(</w:t>
      </w:r>
      <w:proofErr w:type="gramEnd"/>
      <w:r>
        <w:t>0, targets['carb'] - stats['total</w:t>
      </w:r>
      <w:proofErr w:type="gramStart"/>
      <w:r>
        <w:t>'][</w:t>
      </w:r>
      <w:proofErr w:type="gramEnd"/>
      <w:r>
        <w:t>'carb']),</w:t>
      </w:r>
    </w:p>
    <w:p w14:paraId="00E9F565" w14:textId="77777777" w:rsidR="00361F1F" w:rsidRDefault="00361F1F" w:rsidP="00354F3C">
      <w:pPr>
        <w:pStyle w:val="afff7"/>
        <w:ind w:left="420" w:right="420"/>
      </w:pPr>
      <w:r>
        <w:t xml:space="preserve">        'fat': </w:t>
      </w:r>
      <w:proofErr w:type="gramStart"/>
      <w:r>
        <w:t>max(</w:t>
      </w:r>
      <w:proofErr w:type="gramEnd"/>
      <w:r>
        <w:t>0, targets['fat'] - stats['total</w:t>
      </w:r>
      <w:proofErr w:type="gramStart"/>
      <w:r>
        <w:t>'][</w:t>
      </w:r>
      <w:proofErr w:type="gramEnd"/>
      <w:r>
        <w:t>'fat'])</w:t>
      </w:r>
    </w:p>
    <w:p w14:paraId="50EE30A8" w14:textId="423D9ABE" w:rsidR="00361F1F" w:rsidRDefault="00361F1F" w:rsidP="00354F3C">
      <w:pPr>
        <w:pStyle w:val="afff7"/>
        <w:ind w:left="420" w:right="420"/>
      </w:pPr>
      <w:r>
        <w:t xml:space="preserve">    }</w:t>
      </w:r>
    </w:p>
    <w:p w14:paraId="5CCD8BA9" w14:textId="77777777" w:rsidR="00361F1F" w:rsidRDefault="00361F1F" w:rsidP="00354F3C">
      <w:pPr>
        <w:pStyle w:val="afff7"/>
        <w:ind w:left="420" w:right="420"/>
      </w:pPr>
      <w:r>
        <w:t xml:space="preserve">    return </w:t>
      </w:r>
      <w:proofErr w:type="gramStart"/>
      <w:r>
        <w:t>success(</w:t>
      </w:r>
      <w:proofErr w:type="gramEnd"/>
      <w:r>
        <w:t>{</w:t>
      </w:r>
    </w:p>
    <w:p w14:paraId="5473C6D5" w14:textId="77777777" w:rsidR="00361F1F" w:rsidRDefault="00361F1F" w:rsidP="00354F3C">
      <w:pPr>
        <w:pStyle w:val="afff7"/>
        <w:ind w:left="420" w:right="420"/>
      </w:pPr>
      <w:r>
        <w:t xml:space="preserve">        'date': </w:t>
      </w:r>
      <w:proofErr w:type="spellStart"/>
      <w:proofErr w:type="gramStart"/>
      <w:r>
        <w:t>today.isoformat</w:t>
      </w:r>
      <w:proofErr w:type="spellEnd"/>
      <w:proofErr w:type="gramEnd"/>
      <w:r>
        <w:t>(),</w:t>
      </w:r>
    </w:p>
    <w:p w14:paraId="789FBD8E" w14:textId="77777777" w:rsidR="00361F1F" w:rsidRDefault="00361F1F" w:rsidP="00354F3C">
      <w:pPr>
        <w:pStyle w:val="afff7"/>
        <w:ind w:left="420" w:right="420"/>
      </w:pPr>
      <w:r>
        <w:t xml:space="preserve">        'actual': stats['total'],</w:t>
      </w:r>
    </w:p>
    <w:p w14:paraId="2337EB2C" w14:textId="77777777" w:rsidR="00361F1F" w:rsidRDefault="00361F1F" w:rsidP="00354F3C">
      <w:pPr>
        <w:pStyle w:val="afff7"/>
        <w:ind w:left="420" w:right="420"/>
      </w:pPr>
      <w:r>
        <w:t xml:space="preserve">        'target': targets,</w:t>
      </w:r>
    </w:p>
    <w:p w14:paraId="3345B0C1" w14:textId="77777777" w:rsidR="00361F1F" w:rsidRDefault="00361F1F" w:rsidP="00354F3C">
      <w:pPr>
        <w:pStyle w:val="afff7"/>
        <w:ind w:left="420" w:right="420"/>
      </w:pPr>
      <w:r>
        <w:t xml:space="preserve">        'remaining': remaining,</w:t>
      </w:r>
    </w:p>
    <w:p w14:paraId="139AB7AE" w14:textId="77777777" w:rsidR="00361F1F" w:rsidRDefault="00361F1F" w:rsidP="00354F3C">
      <w:pPr>
        <w:pStyle w:val="afff7"/>
        <w:ind w:left="420" w:right="420"/>
      </w:pPr>
      <w:r>
        <w:t xml:space="preserve">        '</w:t>
      </w:r>
      <w:proofErr w:type="spellStart"/>
      <w:proofErr w:type="gramStart"/>
      <w:r>
        <w:t>by</w:t>
      </w:r>
      <w:proofErr w:type="gramEnd"/>
      <w:r>
        <w:t>_meal_type</w:t>
      </w:r>
      <w:proofErr w:type="spellEnd"/>
      <w:r>
        <w:t>': stats['</w:t>
      </w:r>
      <w:proofErr w:type="spellStart"/>
      <w:r>
        <w:t>by_meal_type</w:t>
      </w:r>
      <w:proofErr w:type="spellEnd"/>
      <w:r>
        <w:t>'],</w:t>
      </w:r>
    </w:p>
    <w:p w14:paraId="31854057" w14:textId="77777777" w:rsidR="00361F1F" w:rsidRDefault="00361F1F" w:rsidP="00354F3C">
      <w:pPr>
        <w:pStyle w:val="afff7"/>
        <w:ind w:left="420" w:right="420"/>
      </w:pPr>
      <w:r>
        <w:t xml:space="preserve">        'score': score,</w:t>
      </w:r>
    </w:p>
    <w:p w14:paraId="600210F0" w14:textId="77777777" w:rsidR="00361F1F" w:rsidRDefault="00361F1F" w:rsidP="00354F3C">
      <w:pPr>
        <w:pStyle w:val="afff7"/>
        <w:ind w:left="420" w:right="420"/>
      </w:pPr>
      <w:r>
        <w:t xml:space="preserve">        '</w:t>
      </w:r>
      <w:proofErr w:type="spellStart"/>
      <w:r>
        <w:t>bmi</w:t>
      </w:r>
      <w:proofErr w:type="spellEnd"/>
      <w:r>
        <w:t>': float(</w:t>
      </w:r>
      <w:proofErr w:type="spellStart"/>
      <w:r>
        <w:t>user.bmi</w:t>
      </w:r>
      <w:proofErr w:type="spellEnd"/>
      <w:r>
        <w:t>),</w:t>
      </w:r>
    </w:p>
    <w:p w14:paraId="4A509E07" w14:textId="77777777" w:rsidR="00361F1F" w:rsidRDefault="00361F1F" w:rsidP="00354F3C">
      <w:pPr>
        <w:pStyle w:val="afff7"/>
        <w:ind w:left="420" w:right="420"/>
      </w:pPr>
      <w:r>
        <w:t xml:space="preserve">        '</w:t>
      </w:r>
      <w:proofErr w:type="spellStart"/>
      <w:proofErr w:type="gramStart"/>
      <w:r>
        <w:t>bmi</w:t>
      </w:r>
      <w:proofErr w:type="gramEnd"/>
      <w:r>
        <w:t>_status</w:t>
      </w:r>
      <w:proofErr w:type="spellEnd"/>
      <w:r>
        <w:t xml:space="preserve">': </w:t>
      </w:r>
      <w:proofErr w:type="spellStart"/>
      <w:r>
        <w:t>NutritionService.get_bmi_status</w:t>
      </w:r>
      <w:proofErr w:type="spellEnd"/>
      <w:r>
        <w:t>(float(</w:t>
      </w:r>
      <w:proofErr w:type="spellStart"/>
      <w:r>
        <w:t>user.bmi</w:t>
      </w:r>
      <w:proofErr w:type="spellEnd"/>
      <w:r>
        <w:t>))</w:t>
      </w:r>
    </w:p>
    <w:p w14:paraId="58157698" w14:textId="11CB6064" w:rsidR="00361F1F" w:rsidRDefault="00361F1F" w:rsidP="00354F3C">
      <w:pPr>
        <w:pStyle w:val="afff7"/>
        <w:ind w:left="420" w:right="420"/>
      </w:pPr>
      <w:r>
        <w:t xml:space="preserve">    })</w:t>
      </w:r>
    </w:p>
    <w:p w14:paraId="6C1E38BB" w14:textId="6C9D6C94" w:rsidR="00361F1F" w:rsidRDefault="00361F1F" w:rsidP="00354F3C">
      <w:pPr>
        <w:pStyle w:val="affff1"/>
        <w:ind w:firstLine="480"/>
      </w:pPr>
      <w:r>
        <w:rPr>
          <w:rFonts w:hint="eastAsia"/>
        </w:rPr>
        <w:t>该功能实现效果如图</w:t>
      </w:r>
      <w:r>
        <w:rPr>
          <w:rFonts w:hint="eastAsia"/>
        </w:rPr>
        <w:t>6-</w:t>
      </w:r>
      <w:r w:rsidR="001D4C73">
        <w:rPr>
          <w:rFonts w:hint="eastAsia"/>
        </w:rPr>
        <w:t>7</w:t>
      </w:r>
      <w:r>
        <w:rPr>
          <w:rFonts w:hint="eastAsia"/>
        </w:rPr>
        <w:t>所示。</w:t>
      </w:r>
    </w:p>
    <w:p w14:paraId="1FB9B25F" w14:textId="77777777" w:rsidR="001D4C73" w:rsidRDefault="001D4C73" w:rsidP="001D4C73">
      <w:pPr>
        <w:keepNext/>
      </w:pPr>
      <w:r>
        <w:rPr>
          <w:noProof/>
        </w:rPr>
        <w:lastRenderedPageBreak/>
        <w:drawing>
          <wp:inline distT="0" distB="0" distL="0" distR="0" wp14:anchorId="458623E8" wp14:editId="5F6CE497">
            <wp:extent cx="3642360" cy="3949572"/>
            <wp:effectExtent l="0" t="0" r="0" b="0"/>
            <wp:docPr id="15473732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55497" cy="3963817"/>
                    </a:xfrm>
                    <a:prstGeom prst="rect">
                      <a:avLst/>
                    </a:prstGeom>
                    <a:noFill/>
                    <a:ln>
                      <a:noFill/>
                    </a:ln>
                  </pic:spPr>
                </pic:pic>
              </a:graphicData>
            </a:graphic>
          </wp:inline>
        </w:drawing>
      </w:r>
    </w:p>
    <w:p w14:paraId="4F704AFF" w14:textId="5B73F191" w:rsidR="00361F1F" w:rsidRPr="00361F1F" w:rsidRDefault="001D4C73" w:rsidP="001D4C73">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6</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7</w:t>
      </w:r>
      <w:r w:rsidR="00A21B56">
        <w:fldChar w:fldCharType="end"/>
      </w:r>
      <w:r w:rsidRPr="001D4C73">
        <w:rPr>
          <w:rFonts w:hint="eastAsia"/>
        </w:rPr>
        <w:t>今日营养分析页</w:t>
      </w:r>
      <w:r>
        <w:rPr>
          <w:rFonts w:hint="eastAsia"/>
        </w:rPr>
        <w:t>面</w:t>
      </w:r>
    </w:p>
    <w:p w14:paraId="3DCAB55C" w14:textId="24B24125" w:rsidR="00361F1F" w:rsidRDefault="00361F1F" w:rsidP="00986653">
      <w:pPr>
        <w:pStyle w:val="3"/>
      </w:pPr>
      <w:bookmarkStart w:id="62" w:name="_Toc227292334"/>
      <w:r w:rsidRPr="00361F1F">
        <w:rPr>
          <w:rFonts w:hint="eastAsia"/>
        </w:rPr>
        <w:t>AI饮食建议与智能问答实现</w:t>
      </w:r>
      <w:bookmarkEnd w:id="62"/>
    </w:p>
    <w:p w14:paraId="539A510A" w14:textId="7F2E6F36" w:rsidR="00361F1F" w:rsidRDefault="00361F1F" w:rsidP="00354F3C">
      <w:pPr>
        <w:pStyle w:val="affff1"/>
        <w:ind w:firstLine="480"/>
      </w:pPr>
      <w:r>
        <w:rPr>
          <w:rFonts w:hint="eastAsia"/>
        </w:rPr>
        <w:t>AI</w:t>
      </w:r>
      <w:r>
        <w:rPr>
          <w:rFonts w:hint="eastAsia"/>
        </w:rPr>
        <w:t>辅助功能建立在用户身体档案和饮食统计结果之上，并不是简单调用一个通用聊天接口。系统在执行</w:t>
      </w:r>
      <w:r>
        <w:rPr>
          <w:rFonts w:hint="eastAsia"/>
        </w:rPr>
        <w:t>AI</w:t>
      </w:r>
      <w:r>
        <w:rPr>
          <w:rFonts w:hint="eastAsia"/>
        </w:rPr>
        <w:t>建议、饮食评价、下一餐推荐和智能问答之前，会先判断</w:t>
      </w:r>
      <w:r>
        <w:rPr>
          <w:rFonts w:hint="eastAsia"/>
        </w:rPr>
        <w:t>AI</w:t>
      </w:r>
      <w:r>
        <w:rPr>
          <w:rFonts w:hint="eastAsia"/>
        </w:rPr>
        <w:t>功能是否开启、用户当日剩余调用次数是否充足，然后再提取用户当天热量和三大营养素摄入情况、目标值以及健康目标等上下文信息，最后交由</w:t>
      </w:r>
      <w:proofErr w:type="spellStart"/>
      <w:r>
        <w:rPr>
          <w:rFonts w:hint="eastAsia"/>
        </w:rPr>
        <w:t>AIService</w:t>
      </w:r>
      <w:proofErr w:type="spellEnd"/>
      <w:r>
        <w:rPr>
          <w:rFonts w:hint="eastAsia"/>
        </w:rPr>
        <w:t>完成模型调用。这样设计可以使</w:t>
      </w:r>
      <w:r>
        <w:rPr>
          <w:rFonts w:hint="eastAsia"/>
        </w:rPr>
        <w:t>AI</w:t>
      </w:r>
      <w:r>
        <w:rPr>
          <w:rFonts w:hint="eastAsia"/>
        </w:rPr>
        <w:t>的回答更加贴合用户当前饮食场景。</w:t>
      </w:r>
    </w:p>
    <w:p w14:paraId="212A05A1" w14:textId="59A7DE20" w:rsidR="00733FFF" w:rsidRDefault="00361F1F" w:rsidP="00354F3C">
      <w:pPr>
        <w:pStyle w:val="affff1"/>
        <w:ind w:firstLine="480"/>
      </w:pPr>
      <w:r>
        <w:rPr>
          <w:rFonts w:hint="eastAsia"/>
        </w:rPr>
        <w:t>为保证系统运行可控，后端</w:t>
      </w:r>
      <w:r>
        <w:rPr>
          <w:rFonts w:hint="eastAsia"/>
        </w:rPr>
        <w:t>ai.py</w:t>
      </w:r>
      <w:r>
        <w:rPr>
          <w:rFonts w:hint="eastAsia"/>
        </w:rPr>
        <w:t>中实现了</w:t>
      </w:r>
      <w:r>
        <w:rPr>
          <w:rFonts w:hint="eastAsia"/>
        </w:rPr>
        <w:t>/status</w:t>
      </w:r>
      <w:r>
        <w:rPr>
          <w:rFonts w:hint="eastAsia"/>
        </w:rPr>
        <w:t>、</w:t>
      </w:r>
      <w:r>
        <w:rPr>
          <w:rFonts w:hint="eastAsia"/>
        </w:rPr>
        <w:t>/suggestion</w:t>
      </w:r>
      <w:r>
        <w:rPr>
          <w:rFonts w:hint="eastAsia"/>
        </w:rPr>
        <w:t>、</w:t>
      </w:r>
      <w:r>
        <w:rPr>
          <w:rFonts w:hint="eastAsia"/>
        </w:rPr>
        <w:t>/evaluate</w:t>
      </w:r>
      <w:r>
        <w:rPr>
          <w:rFonts w:hint="eastAsia"/>
        </w:rPr>
        <w:t>、</w:t>
      </w:r>
      <w:r>
        <w:rPr>
          <w:rFonts w:hint="eastAsia"/>
        </w:rPr>
        <w:t>/recommend-food</w:t>
      </w:r>
      <w:r>
        <w:rPr>
          <w:rFonts w:hint="eastAsia"/>
        </w:rPr>
        <w:t>和</w:t>
      </w:r>
      <w:r>
        <w:rPr>
          <w:rFonts w:hint="eastAsia"/>
        </w:rPr>
        <w:t>/chat</w:t>
      </w:r>
      <w:r>
        <w:rPr>
          <w:rFonts w:hint="eastAsia"/>
        </w:rPr>
        <w:t>等接口，并统一返回免责声明信息。同时，系统会把每次</w:t>
      </w:r>
      <w:r w:rsidR="00284BBA">
        <w:rPr>
          <w:rFonts w:hint="eastAsia"/>
        </w:rPr>
        <w:t>AI</w:t>
      </w:r>
      <w:r>
        <w:rPr>
          <w:rFonts w:hint="eastAsia"/>
        </w:rPr>
        <w:t>调用结果保存为</w:t>
      </w:r>
      <w:proofErr w:type="spellStart"/>
      <w:r>
        <w:rPr>
          <w:rFonts w:hint="eastAsia"/>
        </w:rPr>
        <w:t>AISuggestion</w:t>
      </w:r>
      <w:proofErr w:type="spellEnd"/>
      <w:r>
        <w:rPr>
          <w:rFonts w:hint="eastAsia"/>
        </w:rPr>
        <w:t>记录，用于后续后台统计与审计。智能问答方面，前端</w:t>
      </w:r>
      <w:r w:rsidR="00284BBA">
        <w:rPr>
          <w:rFonts w:hint="eastAsia"/>
        </w:rPr>
        <w:t>AI</w:t>
      </w:r>
      <w:r>
        <w:rPr>
          <w:rFonts w:hint="eastAsia"/>
        </w:rPr>
        <w:t>页面采用对话式布局，并在本地缓存聊天记录，以增强连续交互体验。关键代码如下：</w:t>
      </w:r>
    </w:p>
    <w:p w14:paraId="0EC5D34D" w14:textId="77777777" w:rsidR="00361F1F" w:rsidRDefault="00361F1F" w:rsidP="00354F3C">
      <w:pPr>
        <w:pStyle w:val="afff7"/>
        <w:ind w:left="420" w:right="420"/>
      </w:pPr>
      <w:r>
        <w:t>@ai_</w:t>
      </w:r>
      <w:proofErr w:type="gramStart"/>
      <w:r>
        <w:t>bp.route</w:t>
      </w:r>
      <w:proofErr w:type="gramEnd"/>
      <w:r>
        <w:t>('/chat', methods=['POST'])</w:t>
      </w:r>
    </w:p>
    <w:p w14:paraId="5647DE01" w14:textId="77777777" w:rsidR="00361F1F" w:rsidRDefault="00361F1F" w:rsidP="00354F3C">
      <w:pPr>
        <w:pStyle w:val="afff7"/>
        <w:ind w:left="420" w:right="420"/>
      </w:pPr>
      <w:r>
        <w:t>@login_required</w:t>
      </w:r>
    </w:p>
    <w:p w14:paraId="1E1CAC93" w14:textId="77777777" w:rsidR="00361F1F" w:rsidRDefault="00361F1F" w:rsidP="00354F3C">
      <w:pPr>
        <w:pStyle w:val="afff7"/>
        <w:ind w:left="420" w:right="420"/>
      </w:pPr>
      <w:r>
        <w:t xml:space="preserve">def </w:t>
      </w:r>
      <w:proofErr w:type="spellStart"/>
      <w:r>
        <w:t>ai_</w:t>
      </w:r>
      <w:proofErr w:type="gramStart"/>
      <w:r>
        <w:t>chat</w:t>
      </w:r>
      <w:proofErr w:type="spellEnd"/>
      <w:r>
        <w:t>(</w:t>
      </w:r>
      <w:proofErr w:type="gramEnd"/>
      <w:r>
        <w:t>):</w:t>
      </w:r>
    </w:p>
    <w:p w14:paraId="4D153F92" w14:textId="77777777" w:rsidR="00361F1F" w:rsidRDefault="00361F1F" w:rsidP="00354F3C">
      <w:pPr>
        <w:pStyle w:val="afff7"/>
        <w:ind w:left="420" w:right="420"/>
      </w:pPr>
      <w:r>
        <w:t xml:space="preserve">    user = </w:t>
      </w:r>
      <w:proofErr w:type="spellStart"/>
      <w:proofErr w:type="gramStart"/>
      <w:r>
        <w:t>g.current</w:t>
      </w:r>
      <w:proofErr w:type="gramEnd"/>
      <w:r>
        <w:t>_user</w:t>
      </w:r>
      <w:proofErr w:type="spellEnd"/>
    </w:p>
    <w:p w14:paraId="43349869" w14:textId="77777777" w:rsidR="00361F1F" w:rsidRDefault="00361F1F" w:rsidP="00354F3C">
      <w:pPr>
        <w:pStyle w:val="afff7"/>
        <w:ind w:left="420" w:right="420"/>
      </w:pPr>
      <w:r>
        <w:t xml:space="preserve">    data = </w:t>
      </w:r>
      <w:proofErr w:type="spellStart"/>
      <w:r>
        <w:t>request.get_</w:t>
      </w:r>
      <w:proofErr w:type="gramStart"/>
      <w:r>
        <w:t>json</w:t>
      </w:r>
      <w:proofErr w:type="spellEnd"/>
      <w:r>
        <w:t>(</w:t>
      </w:r>
      <w:proofErr w:type="gramEnd"/>
      <w:r>
        <w:t>) or {}</w:t>
      </w:r>
    </w:p>
    <w:p w14:paraId="307E6D84" w14:textId="6A2E0C4E" w:rsidR="00361F1F" w:rsidRDefault="00361F1F" w:rsidP="00354F3C">
      <w:pPr>
        <w:pStyle w:val="afff7"/>
        <w:ind w:left="420" w:right="420"/>
      </w:pPr>
      <w:r>
        <w:t xml:space="preserve">    question = </w:t>
      </w:r>
      <w:proofErr w:type="spellStart"/>
      <w:proofErr w:type="gramStart"/>
      <w:r>
        <w:t>data.get</w:t>
      </w:r>
      <w:proofErr w:type="spellEnd"/>
      <w:r>
        <w:t>(</w:t>
      </w:r>
      <w:proofErr w:type="gramEnd"/>
      <w:r>
        <w:t>'question', ''</w:t>
      </w:r>
      <w:proofErr w:type="gramStart"/>
      <w:r>
        <w:t>).strip</w:t>
      </w:r>
      <w:proofErr w:type="gramEnd"/>
      <w:r>
        <w:t>()</w:t>
      </w:r>
    </w:p>
    <w:p w14:paraId="7D3C3A30" w14:textId="77777777" w:rsidR="00361F1F" w:rsidRDefault="00361F1F" w:rsidP="00354F3C">
      <w:pPr>
        <w:pStyle w:val="afff7"/>
        <w:ind w:left="420" w:right="420"/>
      </w:pPr>
      <w:r>
        <w:t xml:space="preserve">    if not question:</w:t>
      </w:r>
    </w:p>
    <w:p w14:paraId="0A915075" w14:textId="77777777" w:rsidR="00361F1F" w:rsidRDefault="00361F1F" w:rsidP="00354F3C">
      <w:pPr>
        <w:pStyle w:val="afff7"/>
        <w:ind w:left="420" w:right="420"/>
      </w:pPr>
      <w:r>
        <w:rPr>
          <w:rFonts w:hint="eastAsia"/>
        </w:rPr>
        <w:t xml:space="preserve">        return error('</w:t>
      </w:r>
      <w:r>
        <w:rPr>
          <w:rFonts w:hint="eastAsia"/>
        </w:rPr>
        <w:t>请输入问题</w:t>
      </w:r>
      <w:r>
        <w:rPr>
          <w:rFonts w:hint="eastAsia"/>
        </w:rPr>
        <w:t>')</w:t>
      </w:r>
    </w:p>
    <w:p w14:paraId="03C8464A" w14:textId="77777777" w:rsidR="00361F1F" w:rsidRDefault="00361F1F" w:rsidP="00354F3C">
      <w:pPr>
        <w:pStyle w:val="afff7"/>
        <w:ind w:left="420" w:right="420"/>
      </w:pPr>
      <w:r>
        <w:t xml:space="preserve">    if </w:t>
      </w:r>
      <w:proofErr w:type="spellStart"/>
      <w:r>
        <w:t>len</w:t>
      </w:r>
      <w:proofErr w:type="spellEnd"/>
      <w:r>
        <w:t>(question) &gt; 500:</w:t>
      </w:r>
    </w:p>
    <w:p w14:paraId="353D37AF" w14:textId="77777777" w:rsidR="00361F1F" w:rsidRDefault="00361F1F" w:rsidP="00354F3C">
      <w:pPr>
        <w:pStyle w:val="afff7"/>
        <w:ind w:left="420" w:right="420"/>
      </w:pPr>
      <w:r>
        <w:rPr>
          <w:rFonts w:hint="eastAsia"/>
        </w:rPr>
        <w:t xml:space="preserve">        return error('</w:t>
      </w:r>
      <w:r>
        <w:rPr>
          <w:rFonts w:hint="eastAsia"/>
        </w:rPr>
        <w:t>问题过长，请精简</w:t>
      </w:r>
      <w:r>
        <w:rPr>
          <w:rFonts w:hint="eastAsia"/>
        </w:rPr>
        <w:t>')</w:t>
      </w:r>
    </w:p>
    <w:p w14:paraId="088E1443" w14:textId="77777777" w:rsidR="00361F1F" w:rsidRDefault="00361F1F" w:rsidP="00354F3C">
      <w:pPr>
        <w:pStyle w:val="afff7"/>
        <w:ind w:left="420" w:right="420"/>
      </w:pPr>
      <w:r>
        <w:lastRenderedPageBreak/>
        <w:t xml:space="preserve">    if not </w:t>
      </w:r>
      <w:proofErr w:type="spellStart"/>
      <w:r>
        <w:t>AIService.is_</w:t>
      </w:r>
      <w:proofErr w:type="gramStart"/>
      <w:r>
        <w:t>enabled</w:t>
      </w:r>
      <w:proofErr w:type="spellEnd"/>
      <w:r>
        <w:t>(</w:t>
      </w:r>
      <w:proofErr w:type="gramEnd"/>
      <w:r>
        <w:t>):</w:t>
      </w:r>
    </w:p>
    <w:p w14:paraId="4DAC0017" w14:textId="77777777" w:rsidR="00361F1F" w:rsidRDefault="00361F1F" w:rsidP="00354F3C">
      <w:pPr>
        <w:pStyle w:val="afff7"/>
        <w:ind w:left="420" w:right="420"/>
      </w:pPr>
      <w:r>
        <w:rPr>
          <w:rFonts w:hint="eastAsia"/>
        </w:rPr>
        <w:t xml:space="preserve">        return error('AI</w:t>
      </w:r>
      <w:r>
        <w:rPr>
          <w:rFonts w:hint="eastAsia"/>
        </w:rPr>
        <w:t>功能暂未开启</w:t>
      </w:r>
      <w:r>
        <w:rPr>
          <w:rFonts w:hint="eastAsia"/>
        </w:rPr>
        <w:t>')</w:t>
      </w:r>
    </w:p>
    <w:p w14:paraId="5A8C6392" w14:textId="77777777" w:rsidR="00361F1F" w:rsidRDefault="00361F1F" w:rsidP="00354F3C">
      <w:pPr>
        <w:pStyle w:val="afff7"/>
        <w:ind w:left="420" w:right="420"/>
      </w:pPr>
      <w:r>
        <w:t xml:space="preserve">    if </w:t>
      </w:r>
      <w:proofErr w:type="spellStart"/>
      <w:r>
        <w:t>AIService.get_remaining_calls</w:t>
      </w:r>
      <w:proofErr w:type="spellEnd"/>
      <w:r>
        <w:t>(user.id) &lt;= 0:</w:t>
      </w:r>
    </w:p>
    <w:p w14:paraId="3B5C5805" w14:textId="6BF67D33" w:rsidR="00361F1F" w:rsidRDefault="00361F1F" w:rsidP="00354F3C">
      <w:pPr>
        <w:pStyle w:val="afff7"/>
        <w:ind w:left="420" w:right="420"/>
      </w:pPr>
      <w:r>
        <w:rPr>
          <w:rFonts w:hint="eastAsia"/>
        </w:rPr>
        <w:t xml:space="preserve">        return error('</w:t>
      </w:r>
      <w:r>
        <w:rPr>
          <w:rFonts w:hint="eastAsia"/>
        </w:rPr>
        <w:t>今日</w:t>
      </w:r>
      <w:r>
        <w:rPr>
          <w:rFonts w:hint="eastAsia"/>
        </w:rPr>
        <w:t>AI</w:t>
      </w:r>
      <w:r>
        <w:rPr>
          <w:rFonts w:hint="eastAsia"/>
        </w:rPr>
        <w:t>调用次数已用完</w:t>
      </w:r>
      <w:r>
        <w:rPr>
          <w:rFonts w:hint="eastAsia"/>
        </w:rPr>
        <w:t>')</w:t>
      </w:r>
    </w:p>
    <w:p w14:paraId="60A987D7" w14:textId="77777777" w:rsidR="00361F1F" w:rsidRDefault="00361F1F" w:rsidP="00354F3C">
      <w:pPr>
        <w:pStyle w:val="afff7"/>
        <w:ind w:left="420" w:right="420"/>
      </w:pPr>
      <w:r>
        <w:t xml:space="preserve">    </w:t>
      </w:r>
      <w:proofErr w:type="spellStart"/>
      <w:r>
        <w:t>daily_stats</w:t>
      </w:r>
      <w:proofErr w:type="spellEnd"/>
      <w:r>
        <w:t xml:space="preserve"> = </w:t>
      </w:r>
      <w:proofErr w:type="spellStart"/>
      <w:r>
        <w:t>get_today_stats</w:t>
      </w:r>
      <w:proofErr w:type="spellEnd"/>
      <w:r>
        <w:t>(user.id)</w:t>
      </w:r>
    </w:p>
    <w:p w14:paraId="62CD1CA5" w14:textId="77777777" w:rsidR="00361F1F" w:rsidRDefault="00361F1F" w:rsidP="00354F3C">
      <w:pPr>
        <w:pStyle w:val="afff7"/>
        <w:ind w:left="420" w:right="420"/>
      </w:pPr>
      <w:r>
        <w:t xml:space="preserve">    targets = NutritionService.calculate_nutrient_targets(</w:t>
      </w:r>
      <w:proofErr w:type="gramStart"/>
      <w:r>
        <w:t>user.daily</w:t>
      </w:r>
      <w:proofErr w:type="gramEnd"/>
      <w:r>
        <w:t>_calorie_goal)</w:t>
      </w:r>
    </w:p>
    <w:p w14:paraId="70B34951" w14:textId="3A1C5505" w:rsidR="00361F1F" w:rsidRDefault="00361F1F" w:rsidP="00354F3C">
      <w:pPr>
        <w:pStyle w:val="afff7"/>
        <w:ind w:left="420" w:right="420"/>
      </w:pPr>
      <w:r>
        <w:t xml:space="preserve">    content, err = </w:t>
      </w:r>
      <w:proofErr w:type="spellStart"/>
      <w:r>
        <w:t>AIService.chat</w:t>
      </w:r>
      <w:proofErr w:type="spellEnd"/>
      <w:r>
        <w:t xml:space="preserve">(user, </w:t>
      </w:r>
      <w:proofErr w:type="spellStart"/>
      <w:r>
        <w:t>daily_stats</w:t>
      </w:r>
      <w:proofErr w:type="spellEnd"/>
      <w:r>
        <w:t>, targets, question)</w:t>
      </w:r>
    </w:p>
    <w:p w14:paraId="29109B98" w14:textId="77777777" w:rsidR="00361F1F" w:rsidRDefault="00361F1F" w:rsidP="00354F3C">
      <w:pPr>
        <w:pStyle w:val="afff7"/>
        <w:ind w:left="420" w:right="420"/>
      </w:pPr>
      <w:r>
        <w:t xml:space="preserve">    if err:</w:t>
      </w:r>
    </w:p>
    <w:p w14:paraId="61ADB72D" w14:textId="69032E83" w:rsidR="00361F1F" w:rsidRDefault="00361F1F" w:rsidP="00354F3C">
      <w:pPr>
        <w:pStyle w:val="afff7"/>
        <w:ind w:left="420" w:right="420"/>
      </w:pPr>
      <w:r>
        <w:t xml:space="preserve">        return error(err)</w:t>
      </w:r>
    </w:p>
    <w:p w14:paraId="6059355A" w14:textId="77777777" w:rsidR="00361F1F" w:rsidRDefault="00361F1F" w:rsidP="00354F3C">
      <w:pPr>
        <w:pStyle w:val="afff7"/>
        <w:ind w:left="420" w:right="420"/>
      </w:pPr>
      <w:r>
        <w:t xml:space="preserve">    return </w:t>
      </w:r>
      <w:proofErr w:type="gramStart"/>
      <w:r>
        <w:t>success(</w:t>
      </w:r>
      <w:proofErr w:type="gramEnd"/>
      <w:r>
        <w:t>{</w:t>
      </w:r>
    </w:p>
    <w:p w14:paraId="5960AF23" w14:textId="77777777" w:rsidR="00361F1F" w:rsidRDefault="00361F1F" w:rsidP="00354F3C">
      <w:pPr>
        <w:pStyle w:val="afff7"/>
        <w:ind w:left="420" w:right="420"/>
      </w:pPr>
      <w:r>
        <w:t xml:space="preserve">        'question': question,</w:t>
      </w:r>
    </w:p>
    <w:p w14:paraId="6D2BABB4" w14:textId="77777777" w:rsidR="00361F1F" w:rsidRDefault="00361F1F" w:rsidP="00354F3C">
      <w:pPr>
        <w:pStyle w:val="afff7"/>
        <w:ind w:left="420" w:right="420"/>
      </w:pPr>
      <w:r>
        <w:t xml:space="preserve">        'answer': content,</w:t>
      </w:r>
    </w:p>
    <w:p w14:paraId="3F66F800" w14:textId="77777777" w:rsidR="00361F1F" w:rsidRDefault="00361F1F" w:rsidP="00354F3C">
      <w:pPr>
        <w:pStyle w:val="afff7"/>
        <w:ind w:left="420" w:right="420"/>
      </w:pPr>
      <w:r>
        <w:t xml:space="preserve">        '</w:t>
      </w:r>
      <w:proofErr w:type="spellStart"/>
      <w:proofErr w:type="gramStart"/>
      <w:r>
        <w:t>remaining</w:t>
      </w:r>
      <w:proofErr w:type="gramEnd"/>
      <w:r>
        <w:t>_calls</w:t>
      </w:r>
      <w:proofErr w:type="spellEnd"/>
      <w:r>
        <w:t xml:space="preserve">': </w:t>
      </w:r>
      <w:proofErr w:type="spellStart"/>
      <w:r>
        <w:t>AIService.get_remaining_calls</w:t>
      </w:r>
      <w:proofErr w:type="spellEnd"/>
      <w:r>
        <w:t>(user.id),</w:t>
      </w:r>
    </w:p>
    <w:p w14:paraId="6C44E925" w14:textId="77777777" w:rsidR="00361F1F" w:rsidRDefault="00361F1F" w:rsidP="00354F3C">
      <w:pPr>
        <w:pStyle w:val="afff7"/>
        <w:ind w:left="420" w:right="420"/>
      </w:pPr>
      <w:r>
        <w:rPr>
          <w:rFonts w:hint="eastAsia"/>
        </w:rPr>
        <w:t xml:space="preserve">        'disclaimer': '</w:t>
      </w:r>
      <w:r>
        <w:rPr>
          <w:rFonts w:hint="eastAsia"/>
        </w:rPr>
        <w:t>仅供参考，不替代专业医疗建议</w:t>
      </w:r>
      <w:r>
        <w:rPr>
          <w:rFonts w:hint="eastAsia"/>
        </w:rPr>
        <w:t>'</w:t>
      </w:r>
    </w:p>
    <w:p w14:paraId="1D541588" w14:textId="2AB125C8" w:rsidR="00361F1F" w:rsidRPr="00361F1F" w:rsidRDefault="00361F1F" w:rsidP="00354F3C">
      <w:pPr>
        <w:pStyle w:val="afff7"/>
        <w:ind w:left="420" w:right="420"/>
      </w:pPr>
      <w:r>
        <w:t xml:space="preserve">    })</w:t>
      </w:r>
    </w:p>
    <w:p w14:paraId="6426B0CD" w14:textId="0200F3BB" w:rsidR="00733FFF" w:rsidRDefault="00361F1F" w:rsidP="009655A2">
      <w:pPr>
        <w:pStyle w:val="affff1"/>
        <w:ind w:firstLine="480"/>
      </w:pPr>
      <w:r>
        <w:rPr>
          <w:rFonts w:hint="eastAsia"/>
        </w:rPr>
        <w:t>该功能实现效果如图</w:t>
      </w:r>
      <w:r>
        <w:rPr>
          <w:rFonts w:hint="eastAsia"/>
        </w:rPr>
        <w:t>6-</w:t>
      </w:r>
      <w:r w:rsidR="00A21B56">
        <w:rPr>
          <w:rFonts w:hint="eastAsia"/>
        </w:rPr>
        <w:t>8</w:t>
      </w:r>
      <w:r>
        <w:rPr>
          <w:rFonts w:hint="eastAsia"/>
        </w:rPr>
        <w:t>所示。</w:t>
      </w:r>
    </w:p>
    <w:p w14:paraId="7177A646" w14:textId="77777777" w:rsidR="009655A2" w:rsidRDefault="009655A2" w:rsidP="009655A2">
      <w:pPr>
        <w:keepNext/>
      </w:pPr>
      <w:r>
        <w:rPr>
          <w:noProof/>
        </w:rPr>
        <w:drawing>
          <wp:inline distT="0" distB="0" distL="0" distR="0" wp14:anchorId="2B13EE47" wp14:editId="57DC9F03">
            <wp:extent cx="4097549" cy="4411980"/>
            <wp:effectExtent l="0" t="0" r="0" b="7620"/>
            <wp:docPr id="59218122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05941" cy="4421016"/>
                    </a:xfrm>
                    <a:prstGeom prst="rect">
                      <a:avLst/>
                    </a:prstGeom>
                    <a:noFill/>
                    <a:ln>
                      <a:noFill/>
                    </a:ln>
                  </pic:spPr>
                </pic:pic>
              </a:graphicData>
            </a:graphic>
          </wp:inline>
        </w:drawing>
      </w:r>
    </w:p>
    <w:p w14:paraId="7F6CFEF5" w14:textId="6C4917F3" w:rsidR="009655A2" w:rsidRPr="009655A2" w:rsidRDefault="009655A2" w:rsidP="009655A2">
      <w:pPr>
        <w:pStyle w:val="a9"/>
      </w:pPr>
      <w:r>
        <w:rPr>
          <w:rFonts w:hint="eastAsia"/>
        </w:rPr>
        <w:t>图</w:t>
      </w:r>
      <w:r>
        <w:rPr>
          <w:rFonts w:hint="eastAsia"/>
        </w:rPr>
        <w:t xml:space="preserve"> </w:t>
      </w:r>
      <w:r w:rsidR="00A21B56">
        <w:fldChar w:fldCharType="begin"/>
      </w:r>
      <w:r w:rsidR="00A21B56">
        <w:instrText xml:space="preserve"> </w:instrText>
      </w:r>
      <w:r w:rsidR="00A21B56">
        <w:rPr>
          <w:rFonts w:hint="eastAsia"/>
        </w:rPr>
        <w:instrText>STYLEREF 1 \s</w:instrText>
      </w:r>
      <w:r w:rsidR="00A21B56">
        <w:instrText xml:space="preserve"> </w:instrText>
      </w:r>
      <w:r w:rsidR="00A21B56">
        <w:fldChar w:fldCharType="separate"/>
      </w:r>
      <w:r w:rsidR="00A21B56">
        <w:rPr>
          <w:noProof/>
        </w:rPr>
        <w:t>6</w:t>
      </w:r>
      <w:r w:rsidR="00A21B56">
        <w:fldChar w:fldCharType="end"/>
      </w:r>
      <w:r w:rsidR="00A21B56">
        <w:noBreakHyphen/>
      </w:r>
      <w:r w:rsidR="00A21B56">
        <w:fldChar w:fldCharType="begin"/>
      </w:r>
      <w:r w:rsidR="00A21B56">
        <w:instrText xml:space="preserve"> </w:instrText>
      </w:r>
      <w:r w:rsidR="00A21B56">
        <w:rPr>
          <w:rFonts w:hint="eastAsia"/>
        </w:rPr>
        <w:instrText xml:space="preserve">SEQ </w:instrText>
      </w:r>
      <w:r w:rsidR="00A21B56">
        <w:rPr>
          <w:rFonts w:hint="eastAsia"/>
        </w:rPr>
        <w:instrText>图</w:instrText>
      </w:r>
      <w:r w:rsidR="00A21B56">
        <w:rPr>
          <w:rFonts w:hint="eastAsia"/>
        </w:rPr>
        <w:instrText xml:space="preserve"> \* ARABIC \s 1</w:instrText>
      </w:r>
      <w:r w:rsidR="00A21B56">
        <w:instrText xml:space="preserve"> </w:instrText>
      </w:r>
      <w:r w:rsidR="00A21B56">
        <w:fldChar w:fldCharType="separate"/>
      </w:r>
      <w:r w:rsidR="00A21B56">
        <w:rPr>
          <w:noProof/>
        </w:rPr>
        <w:t>8</w:t>
      </w:r>
      <w:r w:rsidR="00A21B56">
        <w:fldChar w:fldCharType="end"/>
      </w:r>
      <w:r>
        <w:rPr>
          <w:rFonts w:hint="eastAsia"/>
        </w:rPr>
        <w:t>AI</w:t>
      </w:r>
      <w:r>
        <w:rPr>
          <w:rFonts w:hint="eastAsia"/>
        </w:rPr>
        <w:t>饮食建议页面</w:t>
      </w:r>
    </w:p>
    <w:p w14:paraId="3B5994F8" w14:textId="70D87D94" w:rsidR="00733FFF" w:rsidRDefault="00361F1F" w:rsidP="00354F3C">
      <w:pPr>
        <w:pStyle w:val="2"/>
      </w:pPr>
      <w:bookmarkStart w:id="63" w:name="_Toc227292335"/>
      <w:r w:rsidRPr="00361F1F">
        <w:rPr>
          <w:rFonts w:hint="eastAsia"/>
        </w:rPr>
        <w:t>后台管理模块实现</w:t>
      </w:r>
      <w:bookmarkEnd w:id="63"/>
    </w:p>
    <w:p w14:paraId="76B4C887" w14:textId="18CDA836" w:rsidR="00733FFF" w:rsidRDefault="00361F1F" w:rsidP="00986653">
      <w:pPr>
        <w:pStyle w:val="3"/>
      </w:pPr>
      <w:bookmarkStart w:id="64" w:name="_Toc227292336"/>
      <w:r w:rsidRPr="00361F1F">
        <w:rPr>
          <w:rFonts w:hint="eastAsia"/>
        </w:rPr>
        <w:t>管理员认证与后台权限实现</w:t>
      </w:r>
      <w:bookmarkEnd w:id="64"/>
    </w:p>
    <w:p w14:paraId="27AAAE30" w14:textId="75938163" w:rsidR="00361F1F" w:rsidRDefault="00361F1F" w:rsidP="00354F3C">
      <w:pPr>
        <w:pStyle w:val="affff1"/>
        <w:ind w:firstLine="480"/>
      </w:pPr>
      <w:r>
        <w:rPr>
          <w:rFonts w:hint="eastAsia"/>
        </w:rPr>
        <w:t>系统采用独立的管理员账号体系，与普通用户账号完全分离。管理员认证接口位于</w:t>
      </w:r>
      <w:r>
        <w:rPr>
          <w:rFonts w:hint="eastAsia"/>
        </w:rPr>
        <w:t>server/app/api/admin/auth.py</w:t>
      </w:r>
      <w:r>
        <w:rPr>
          <w:rFonts w:hint="eastAsia"/>
        </w:rPr>
        <w:t>中，包含管理员登录和初始化超级管理员两个功能。管</w:t>
      </w:r>
      <w:r>
        <w:rPr>
          <w:rFonts w:hint="eastAsia"/>
        </w:rPr>
        <w:lastRenderedPageBreak/>
        <w:t>理员登录成功后，后端会生成包含管理员身份信息的</w:t>
      </w:r>
      <w:r w:rsidR="00284BBA">
        <w:rPr>
          <w:rFonts w:hint="eastAsia"/>
        </w:rPr>
        <w:t>JWT</w:t>
      </w:r>
      <w:r>
        <w:rPr>
          <w:rFonts w:hint="eastAsia"/>
        </w:rPr>
        <w:t>令牌；同时根据管理员角色区分普通管理员和超级管理员，为后续用户冻结、配置修改等敏感操作提供权限依据。</w:t>
      </w:r>
    </w:p>
    <w:p w14:paraId="31858BC2" w14:textId="59E925ED" w:rsidR="00361F1F" w:rsidRDefault="00361F1F" w:rsidP="00354F3C">
      <w:pPr>
        <w:pStyle w:val="affff1"/>
        <w:ind w:firstLine="480"/>
      </w:pPr>
      <w:r>
        <w:rPr>
          <w:rFonts w:hint="eastAsia"/>
        </w:rPr>
        <w:t>其关键代码如下：</w:t>
      </w:r>
    </w:p>
    <w:p w14:paraId="5986ADA4" w14:textId="77777777" w:rsidR="00361F1F" w:rsidRDefault="00361F1F" w:rsidP="00354F3C">
      <w:pPr>
        <w:pStyle w:val="afff7"/>
        <w:ind w:left="420" w:right="420"/>
      </w:pPr>
      <w:r>
        <w:t>@admin_auth_</w:t>
      </w:r>
      <w:proofErr w:type="gramStart"/>
      <w:r>
        <w:t>bp.route</w:t>
      </w:r>
      <w:proofErr w:type="gramEnd"/>
      <w:r>
        <w:t>('/auth/login', methods=['POST'])</w:t>
      </w:r>
    </w:p>
    <w:p w14:paraId="1EC05ABA" w14:textId="77777777" w:rsidR="00361F1F" w:rsidRDefault="00361F1F" w:rsidP="00354F3C">
      <w:pPr>
        <w:pStyle w:val="afff7"/>
        <w:ind w:left="420" w:right="420"/>
      </w:pPr>
      <w:r>
        <w:t xml:space="preserve">def </w:t>
      </w:r>
      <w:proofErr w:type="spellStart"/>
      <w:r>
        <w:t>admin_</w:t>
      </w:r>
      <w:proofErr w:type="gramStart"/>
      <w:r>
        <w:t>login</w:t>
      </w:r>
      <w:proofErr w:type="spellEnd"/>
      <w:r>
        <w:t>(</w:t>
      </w:r>
      <w:proofErr w:type="gramEnd"/>
      <w:r>
        <w:t>):</w:t>
      </w:r>
    </w:p>
    <w:p w14:paraId="5465457F" w14:textId="77777777" w:rsidR="00361F1F" w:rsidRDefault="00361F1F" w:rsidP="00354F3C">
      <w:pPr>
        <w:pStyle w:val="afff7"/>
        <w:ind w:left="420" w:right="420"/>
      </w:pPr>
      <w:r>
        <w:t xml:space="preserve">    data = </w:t>
      </w:r>
      <w:proofErr w:type="spellStart"/>
      <w:r>
        <w:t>request.get_</w:t>
      </w:r>
      <w:proofErr w:type="gramStart"/>
      <w:r>
        <w:t>json</w:t>
      </w:r>
      <w:proofErr w:type="spellEnd"/>
      <w:r>
        <w:t>(</w:t>
      </w:r>
      <w:proofErr w:type="gramEnd"/>
      <w:r>
        <w:t>) or {}</w:t>
      </w:r>
    </w:p>
    <w:p w14:paraId="4C27EE41" w14:textId="77777777" w:rsidR="00361F1F" w:rsidRDefault="00361F1F" w:rsidP="00354F3C">
      <w:pPr>
        <w:pStyle w:val="afff7"/>
        <w:ind w:left="420" w:right="420"/>
      </w:pPr>
      <w:r>
        <w:t xml:space="preserve">    username = </w:t>
      </w:r>
      <w:proofErr w:type="spellStart"/>
      <w:r>
        <w:t>data.get</w:t>
      </w:r>
      <w:proofErr w:type="spellEnd"/>
      <w:r>
        <w:t>('username')</w:t>
      </w:r>
    </w:p>
    <w:p w14:paraId="26C6D60E" w14:textId="09AAFA6E" w:rsidR="00361F1F" w:rsidRDefault="00361F1F" w:rsidP="00354F3C">
      <w:pPr>
        <w:pStyle w:val="afff7"/>
        <w:ind w:left="420" w:right="420"/>
      </w:pPr>
      <w:r>
        <w:t xml:space="preserve">    password = </w:t>
      </w:r>
      <w:proofErr w:type="spellStart"/>
      <w:r>
        <w:t>data.get</w:t>
      </w:r>
      <w:proofErr w:type="spellEnd"/>
      <w:r>
        <w:t>('password')</w:t>
      </w:r>
    </w:p>
    <w:p w14:paraId="350E8DB6" w14:textId="77777777" w:rsidR="00361F1F" w:rsidRDefault="00361F1F" w:rsidP="00354F3C">
      <w:pPr>
        <w:pStyle w:val="afff7"/>
        <w:ind w:left="420" w:right="420"/>
      </w:pPr>
      <w:r>
        <w:t xml:space="preserve">    if not username or not password:</w:t>
      </w:r>
    </w:p>
    <w:p w14:paraId="03890759" w14:textId="7F55FD2A" w:rsidR="00361F1F" w:rsidRDefault="00361F1F" w:rsidP="00354F3C">
      <w:pPr>
        <w:pStyle w:val="afff7"/>
        <w:ind w:left="420" w:right="420"/>
      </w:pPr>
      <w:r>
        <w:rPr>
          <w:rFonts w:hint="eastAsia"/>
        </w:rPr>
        <w:t xml:space="preserve">        return error('</w:t>
      </w:r>
      <w:r>
        <w:rPr>
          <w:rFonts w:hint="eastAsia"/>
        </w:rPr>
        <w:t>请输入用户名和密码</w:t>
      </w:r>
      <w:r>
        <w:rPr>
          <w:rFonts w:hint="eastAsia"/>
        </w:rPr>
        <w:t>')</w:t>
      </w:r>
    </w:p>
    <w:p w14:paraId="3AEB98EE" w14:textId="77777777" w:rsidR="00361F1F" w:rsidRDefault="00361F1F" w:rsidP="00354F3C">
      <w:pPr>
        <w:pStyle w:val="afff7"/>
        <w:ind w:left="420" w:right="420"/>
      </w:pPr>
      <w:r>
        <w:t xml:space="preserve">    admin = </w:t>
      </w:r>
      <w:proofErr w:type="spellStart"/>
      <w:proofErr w:type="gramStart"/>
      <w:r>
        <w:t>Admin.query.filter</w:t>
      </w:r>
      <w:proofErr w:type="gramEnd"/>
      <w:r>
        <w:t>_by</w:t>
      </w:r>
      <w:proofErr w:type="spellEnd"/>
      <w:r>
        <w:t>(username=username</w:t>
      </w:r>
      <w:proofErr w:type="gramStart"/>
      <w:r>
        <w:t>).first</w:t>
      </w:r>
      <w:proofErr w:type="gramEnd"/>
      <w:r>
        <w:t>()</w:t>
      </w:r>
    </w:p>
    <w:p w14:paraId="7B56B3C1" w14:textId="77777777" w:rsidR="00361F1F" w:rsidRDefault="00361F1F" w:rsidP="00354F3C">
      <w:pPr>
        <w:pStyle w:val="afff7"/>
        <w:ind w:left="420" w:right="420"/>
      </w:pPr>
      <w:r>
        <w:t xml:space="preserve">    if not admin:</w:t>
      </w:r>
    </w:p>
    <w:p w14:paraId="483AF663" w14:textId="77777777" w:rsidR="00361F1F" w:rsidRDefault="00361F1F" w:rsidP="00354F3C">
      <w:pPr>
        <w:pStyle w:val="afff7"/>
        <w:ind w:left="420" w:right="420"/>
      </w:pPr>
      <w:r>
        <w:rPr>
          <w:rFonts w:hint="eastAsia"/>
        </w:rPr>
        <w:t xml:space="preserve">        return error('</w:t>
      </w:r>
      <w:r>
        <w:rPr>
          <w:rFonts w:hint="eastAsia"/>
        </w:rPr>
        <w:t>用户名或密码错误</w:t>
      </w:r>
      <w:r>
        <w:rPr>
          <w:rFonts w:hint="eastAsia"/>
        </w:rPr>
        <w:t>')</w:t>
      </w:r>
    </w:p>
    <w:p w14:paraId="190B16CC" w14:textId="77777777" w:rsidR="00361F1F" w:rsidRDefault="00361F1F" w:rsidP="00354F3C">
      <w:pPr>
        <w:pStyle w:val="afff7"/>
        <w:ind w:left="420" w:right="420"/>
      </w:pPr>
      <w:r>
        <w:t xml:space="preserve">    if not </w:t>
      </w:r>
      <w:proofErr w:type="spellStart"/>
      <w:r>
        <w:t>admin.is_active</w:t>
      </w:r>
      <w:proofErr w:type="spellEnd"/>
      <w:r>
        <w:t>:</w:t>
      </w:r>
    </w:p>
    <w:p w14:paraId="597659FD" w14:textId="77777777" w:rsidR="00361F1F" w:rsidRDefault="00361F1F" w:rsidP="00354F3C">
      <w:pPr>
        <w:pStyle w:val="afff7"/>
        <w:ind w:left="420" w:right="420"/>
      </w:pPr>
      <w:r>
        <w:rPr>
          <w:rFonts w:hint="eastAsia"/>
        </w:rPr>
        <w:t xml:space="preserve">        return error('</w:t>
      </w:r>
      <w:r>
        <w:rPr>
          <w:rFonts w:hint="eastAsia"/>
        </w:rPr>
        <w:t>账号已被禁用</w:t>
      </w:r>
      <w:r>
        <w:rPr>
          <w:rFonts w:hint="eastAsia"/>
        </w:rPr>
        <w:t>')</w:t>
      </w:r>
    </w:p>
    <w:p w14:paraId="2C671C7F" w14:textId="77777777" w:rsidR="00361F1F" w:rsidRDefault="00361F1F" w:rsidP="00354F3C">
      <w:pPr>
        <w:pStyle w:val="afff7"/>
        <w:ind w:left="420" w:right="420"/>
      </w:pPr>
      <w:r>
        <w:t xml:space="preserve">    if not </w:t>
      </w:r>
      <w:proofErr w:type="spellStart"/>
      <w:r>
        <w:t>check_password_</w:t>
      </w:r>
      <w:proofErr w:type="gramStart"/>
      <w:r>
        <w:t>hash</w:t>
      </w:r>
      <w:proofErr w:type="spellEnd"/>
      <w:r>
        <w:t>(</w:t>
      </w:r>
      <w:proofErr w:type="spellStart"/>
      <w:r>
        <w:t>admin.password</w:t>
      </w:r>
      <w:proofErr w:type="gramEnd"/>
      <w:r>
        <w:t>_hash</w:t>
      </w:r>
      <w:proofErr w:type="spellEnd"/>
      <w:r>
        <w:t>, password):</w:t>
      </w:r>
    </w:p>
    <w:p w14:paraId="110D6A29" w14:textId="498A4FC6" w:rsidR="00361F1F" w:rsidRDefault="00361F1F" w:rsidP="00354F3C">
      <w:pPr>
        <w:pStyle w:val="afff7"/>
        <w:ind w:left="420" w:right="420"/>
      </w:pPr>
      <w:r>
        <w:rPr>
          <w:rFonts w:hint="eastAsia"/>
        </w:rPr>
        <w:t xml:space="preserve">        return error('</w:t>
      </w:r>
      <w:r>
        <w:rPr>
          <w:rFonts w:hint="eastAsia"/>
        </w:rPr>
        <w:t>用户名或密码错误</w:t>
      </w:r>
      <w:r>
        <w:rPr>
          <w:rFonts w:hint="eastAsia"/>
        </w:rPr>
        <w:t>')</w:t>
      </w:r>
    </w:p>
    <w:p w14:paraId="4AAE617D" w14:textId="77777777" w:rsidR="00361F1F" w:rsidRDefault="00361F1F" w:rsidP="00354F3C">
      <w:pPr>
        <w:pStyle w:val="afff7"/>
        <w:ind w:left="420" w:right="420"/>
      </w:pPr>
      <w:r>
        <w:t xml:space="preserve">    </w:t>
      </w:r>
      <w:proofErr w:type="spellStart"/>
      <w:r>
        <w:t>access_token</w:t>
      </w:r>
      <w:proofErr w:type="spellEnd"/>
      <w:r>
        <w:t xml:space="preserve"> = </w:t>
      </w:r>
      <w:proofErr w:type="spellStart"/>
      <w:r>
        <w:t>create_access_</w:t>
      </w:r>
      <w:proofErr w:type="gramStart"/>
      <w:r>
        <w:t>token</w:t>
      </w:r>
      <w:proofErr w:type="spellEnd"/>
      <w:r>
        <w:t>(</w:t>
      </w:r>
      <w:proofErr w:type="gramEnd"/>
    </w:p>
    <w:p w14:paraId="1EDED3E6" w14:textId="77777777" w:rsidR="00361F1F" w:rsidRDefault="00361F1F" w:rsidP="00354F3C">
      <w:pPr>
        <w:pStyle w:val="afff7"/>
        <w:ind w:left="420" w:right="420"/>
      </w:pPr>
      <w:r>
        <w:t xml:space="preserve">        identity=</w:t>
      </w:r>
      <w:proofErr w:type="spellStart"/>
      <w:proofErr w:type="gramStart"/>
      <w:r>
        <w:t>json.dumps</w:t>
      </w:r>
      <w:proofErr w:type="spellEnd"/>
      <w:proofErr w:type="gramEnd"/>
      <w:r>
        <w:t>({'type': 'admin', 'id': admin.id})</w:t>
      </w:r>
    </w:p>
    <w:p w14:paraId="6573F013" w14:textId="77777777" w:rsidR="00361F1F" w:rsidRDefault="00361F1F" w:rsidP="00354F3C">
      <w:pPr>
        <w:pStyle w:val="afff7"/>
        <w:ind w:left="420" w:right="420"/>
      </w:pPr>
      <w:r>
        <w:t xml:space="preserve">    )</w:t>
      </w:r>
    </w:p>
    <w:p w14:paraId="7A7AB84A" w14:textId="2BCDFAB8" w:rsidR="00361F1F" w:rsidRDefault="00361F1F" w:rsidP="00354F3C">
      <w:pPr>
        <w:pStyle w:val="afff7"/>
        <w:ind w:left="420" w:right="420"/>
      </w:pPr>
      <w:r>
        <w:rPr>
          <w:rFonts w:hint="eastAsia"/>
        </w:rPr>
        <w:t xml:space="preserve">    return success({'token': </w:t>
      </w:r>
      <w:proofErr w:type="spellStart"/>
      <w:r>
        <w:rPr>
          <w:rFonts w:hint="eastAsia"/>
        </w:rPr>
        <w:t>access_token</w:t>
      </w:r>
      <w:proofErr w:type="spellEnd"/>
      <w:r>
        <w:rPr>
          <w:rFonts w:hint="eastAsia"/>
        </w:rPr>
        <w:t xml:space="preserve">, 'admin': </w:t>
      </w:r>
      <w:proofErr w:type="spellStart"/>
      <w:r>
        <w:rPr>
          <w:rFonts w:hint="eastAsia"/>
        </w:rPr>
        <w:t>admin.to_dict</w:t>
      </w:r>
      <w:proofErr w:type="spellEnd"/>
      <w:r>
        <w:rPr>
          <w:rFonts w:hint="eastAsia"/>
        </w:rPr>
        <w:t>()}, '</w:t>
      </w:r>
      <w:r>
        <w:rPr>
          <w:rFonts w:hint="eastAsia"/>
        </w:rPr>
        <w:t>登录成功</w:t>
      </w:r>
      <w:r>
        <w:rPr>
          <w:rFonts w:hint="eastAsia"/>
        </w:rPr>
        <w:t>')</w:t>
      </w:r>
    </w:p>
    <w:p w14:paraId="1369E660" w14:textId="7FCFC65F" w:rsidR="00361F1F" w:rsidRDefault="00361F1F" w:rsidP="00354F3C">
      <w:pPr>
        <w:pStyle w:val="affff1"/>
        <w:ind w:firstLine="480"/>
      </w:pPr>
      <w:r w:rsidRPr="00361F1F">
        <w:rPr>
          <w:rFonts w:hint="eastAsia"/>
        </w:rPr>
        <w:t>该功能实现效果如图</w:t>
      </w:r>
      <w:r w:rsidRPr="00361F1F">
        <w:rPr>
          <w:rFonts w:hint="eastAsia"/>
        </w:rPr>
        <w:t xml:space="preserve"> 6-14 </w:t>
      </w:r>
      <w:r w:rsidRPr="00361F1F">
        <w:rPr>
          <w:rFonts w:hint="eastAsia"/>
        </w:rPr>
        <w:t>所示。</w:t>
      </w:r>
    </w:p>
    <w:p w14:paraId="36CFF9B6" w14:textId="77777777" w:rsidR="00A21B56" w:rsidRDefault="00A21B56" w:rsidP="00A21B56">
      <w:pPr>
        <w:keepNext/>
      </w:pPr>
      <w:r>
        <w:rPr>
          <w:noProof/>
        </w:rPr>
        <w:drawing>
          <wp:inline distT="0" distB="0" distL="0" distR="0" wp14:anchorId="4574B62D" wp14:editId="3413AA17">
            <wp:extent cx="5759450" cy="2918460"/>
            <wp:effectExtent l="0" t="0" r="0" b="0"/>
            <wp:docPr id="118963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3231" name=""/>
                    <pic:cNvPicPr/>
                  </pic:nvPicPr>
                  <pic:blipFill>
                    <a:blip r:embed="rId40"/>
                    <a:stretch>
                      <a:fillRect/>
                    </a:stretch>
                  </pic:blipFill>
                  <pic:spPr>
                    <a:xfrm>
                      <a:off x="0" y="0"/>
                      <a:ext cx="5759450" cy="2918460"/>
                    </a:xfrm>
                    <a:prstGeom prst="rect">
                      <a:avLst/>
                    </a:prstGeom>
                  </pic:spPr>
                </pic:pic>
              </a:graphicData>
            </a:graphic>
          </wp:inline>
        </w:drawing>
      </w:r>
    </w:p>
    <w:p w14:paraId="1417B14F" w14:textId="5F4C21A1" w:rsidR="00361F1F" w:rsidRPr="00361F1F" w:rsidRDefault="00A21B56" w:rsidP="00A21B56">
      <w:pPr>
        <w:pStyle w:val="a9"/>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Pr>
          <w:rFonts w:hint="eastAsia"/>
        </w:rPr>
        <w:t>管理员登录页面</w:t>
      </w:r>
    </w:p>
    <w:p w14:paraId="619704EF" w14:textId="2C7329D3" w:rsidR="00733FFF" w:rsidRDefault="00361F1F" w:rsidP="00986653">
      <w:pPr>
        <w:pStyle w:val="3"/>
      </w:pPr>
      <w:bookmarkStart w:id="65" w:name="_Toc227292337"/>
      <w:r w:rsidRPr="00361F1F">
        <w:rPr>
          <w:rFonts w:hint="eastAsia"/>
        </w:rPr>
        <w:t>用户管理与操作日志实现</w:t>
      </w:r>
      <w:bookmarkEnd w:id="65"/>
    </w:p>
    <w:p w14:paraId="3FDC01A6" w14:textId="47011912" w:rsidR="00335554" w:rsidRDefault="00335554" w:rsidP="00354F3C">
      <w:pPr>
        <w:pStyle w:val="affff1"/>
        <w:ind w:firstLine="480"/>
      </w:pPr>
      <w:r>
        <w:rPr>
          <w:rFonts w:hint="eastAsia"/>
        </w:rPr>
        <w:t>后台用户管理接口主要位于</w:t>
      </w:r>
      <w:r>
        <w:rPr>
          <w:rFonts w:hint="eastAsia"/>
        </w:rPr>
        <w:t>server/app/api/admin/users.py</w:t>
      </w:r>
      <w:r>
        <w:rPr>
          <w:rFonts w:hint="eastAsia"/>
        </w:rPr>
        <w:t>中，系统支持获取后台概览信息、分页查询用户、查看用户详情、冻结或解冻用户以及查询管理员操作日志。该模块一方面服务于系统运维，另一方面也能够辅助演示系统运行情况。例如，在后台概览接口中，系统统计了总用户数、今日新增用户数、今日活跃用户数、今日饮食</w:t>
      </w:r>
      <w:r>
        <w:rPr>
          <w:rFonts w:hint="eastAsia"/>
        </w:rPr>
        <w:lastRenderedPageBreak/>
        <w:t>记录数以及</w:t>
      </w:r>
      <w:r>
        <w:rPr>
          <w:rFonts w:hint="eastAsia"/>
        </w:rPr>
        <w:t>BMI</w:t>
      </w:r>
      <w:r>
        <w:rPr>
          <w:rFonts w:hint="eastAsia"/>
        </w:rPr>
        <w:t>分布结果；</w:t>
      </w:r>
    </w:p>
    <w:p w14:paraId="1EE319D2" w14:textId="4B1F407D" w:rsidR="00733FFF" w:rsidRDefault="00335554" w:rsidP="00354F3C">
      <w:pPr>
        <w:pStyle w:val="affff1"/>
        <w:ind w:firstLine="480"/>
      </w:pPr>
      <w:r>
        <w:rPr>
          <w:rFonts w:hint="eastAsia"/>
        </w:rPr>
        <w:t>当管理员执行冻结或解冻操作时，系统会自动写入</w:t>
      </w:r>
      <w:proofErr w:type="spellStart"/>
      <w:r>
        <w:rPr>
          <w:rFonts w:hint="eastAsia"/>
        </w:rPr>
        <w:t>AdminLog</w:t>
      </w:r>
      <w:proofErr w:type="spellEnd"/>
      <w:r>
        <w:rPr>
          <w:rFonts w:hint="eastAsia"/>
        </w:rPr>
        <w:t>日志记录，以保证后台管理行为具备可追踪性。关键代码如下：</w:t>
      </w:r>
    </w:p>
    <w:p w14:paraId="46ADCD0D" w14:textId="77777777" w:rsidR="00335554" w:rsidRDefault="00335554" w:rsidP="00354F3C">
      <w:pPr>
        <w:pStyle w:val="afff7"/>
        <w:ind w:left="420" w:right="420"/>
      </w:pPr>
      <w:r>
        <w:t xml:space="preserve">def </w:t>
      </w:r>
      <w:proofErr w:type="spellStart"/>
      <w:r>
        <w:t>log_</w:t>
      </w:r>
      <w:proofErr w:type="gramStart"/>
      <w:r>
        <w:t>action</w:t>
      </w:r>
      <w:proofErr w:type="spellEnd"/>
      <w:r>
        <w:t>(</w:t>
      </w:r>
      <w:proofErr w:type="gramEnd"/>
      <w:r>
        <w:t xml:space="preserve">action, </w:t>
      </w:r>
      <w:proofErr w:type="spellStart"/>
      <w:r>
        <w:t>target_type</w:t>
      </w:r>
      <w:proofErr w:type="spellEnd"/>
      <w:r>
        <w:t xml:space="preserve">, </w:t>
      </w:r>
      <w:proofErr w:type="spellStart"/>
      <w:r>
        <w:t>target_id</w:t>
      </w:r>
      <w:proofErr w:type="spellEnd"/>
      <w:r>
        <w:t>, details=None):</w:t>
      </w:r>
    </w:p>
    <w:p w14:paraId="14A03D2C" w14:textId="77777777" w:rsidR="00335554" w:rsidRDefault="00335554" w:rsidP="00354F3C">
      <w:pPr>
        <w:pStyle w:val="afff7"/>
        <w:ind w:left="420" w:right="420"/>
      </w:pPr>
      <w:r>
        <w:t xml:space="preserve">    log = </w:t>
      </w:r>
      <w:proofErr w:type="spellStart"/>
      <w:proofErr w:type="gramStart"/>
      <w:r>
        <w:t>AdminLog</w:t>
      </w:r>
      <w:proofErr w:type="spellEnd"/>
      <w:r>
        <w:t>(</w:t>
      </w:r>
      <w:proofErr w:type="gramEnd"/>
    </w:p>
    <w:p w14:paraId="62578578" w14:textId="77777777" w:rsidR="00335554" w:rsidRDefault="00335554" w:rsidP="00354F3C">
      <w:pPr>
        <w:pStyle w:val="afff7"/>
        <w:ind w:left="420" w:right="420"/>
      </w:pPr>
      <w:r>
        <w:t xml:space="preserve">        </w:t>
      </w:r>
      <w:proofErr w:type="spellStart"/>
      <w:r>
        <w:t>admin_id</w:t>
      </w:r>
      <w:proofErr w:type="spellEnd"/>
      <w:r>
        <w:t>=g.current_admin.id,</w:t>
      </w:r>
    </w:p>
    <w:p w14:paraId="52A8272E" w14:textId="77777777" w:rsidR="00335554" w:rsidRDefault="00335554" w:rsidP="00354F3C">
      <w:pPr>
        <w:pStyle w:val="afff7"/>
        <w:ind w:left="420" w:right="420"/>
      </w:pPr>
      <w:r>
        <w:t xml:space="preserve">        action=action,</w:t>
      </w:r>
    </w:p>
    <w:p w14:paraId="17F400B5" w14:textId="77777777" w:rsidR="00335554" w:rsidRDefault="00335554" w:rsidP="00354F3C">
      <w:pPr>
        <w:pStyle w:val="afff7"/>
        <w:ind w:left="420" w:right="420"/>
      </w:pPr>
      <w:r>
        <w:t xml:space="preserve">        </w:t>
      </w:r>
      <w:proofErr w:type="spellStart"/>
      <w:r>
        <w:t>target_type</w:t>
      </w:r>
      <w:proofErr w:type="spellEnd"/>
      <w:r>
        <w:t>=</w:t>
      </w:r>
      <w:proofErr w:type="spellStart"/>
      <w:r>
        <w:t>target_type</w:t>
      </w:r>
      <w:proofErr w:type="spellEnd"/>
      <w:r>
        <w:t>,</w:t>
      </w:r>
    </w:p>
    <w:p w14:paraId="06CBCFF0" w14:textId="77777777" w:rsidR="00335554" w:rsidRDefault="00335554" w:rsidP="00354F3C">
      <w:pPr>
        <w:pStyle w:val="afff7"/>
        <w:ind w:left="420" w:right="420"/>
      </w:pPr>
      <w:r>
        <w:t xml:space="preserve">        </w:t>
      </w:r>
      <w:proofErr w:type="spellStart"/>
      <w:r>
        <w:t>target_id</w:t>
      </w:r>
      <w:proofErr w:type="spellEnd"/>
      <w:r>
        <w:t>=</w:t>
      </w:r>
      <w:proofErr w:type="spellStart"/>
      <w:r>
        <w:t>target_id</w:t>
      </w:r>
      <w:proofErr w:type="spellEnd"/>
      <w:r>
        <w:t>,</w:t>
      </w:r>
    </w:p>
    <w:p w14:paraId="53F4D5CB" w14:textId="77777777" w:rsidR="00335554" w:rsidRDefault="00335554" w:rsidP="00354F3C">
      <w:pPr>
        <w:pStyle w:val="afff7"/>
        <w:ind w:left="420" w:right="420"/>
      </w:pPr>
      <w:r>
        <w:t xml:space="preserve">        details=</w:t>
      </w:r>
      <w:proofErr w:type="spellStart"/>
      <w:proofErr w:type="gramStart"/>
      <w:r>
        <w:t>json.dumps</w:t>
      </w:r>
      <w:proofErr w:type="spellEnd"/>
      <w:proofErr w:type="gramEnd"/>
      <w:r>
        <w:t>(details) if details else None,</w:t>
      </w:r>
    </w:p>
    <w:p w14:paraId="72BAC202" w14:textId="77777777" w:rsidR="00335554" w:rsidRDefault="00335554" w:rsidP="00354F3C">
      <w:pPr>
        <w:pStyle w:val="afff7"/>
        <w:ind w:left="420" w:right="420"/>
      </w:pPr>
      <w:r>
        <w:t xml:space="preserve">        </w:t>
      </w:r>
      <w:proofErr w:type="spellStart"/>
      <w:r>
        <w:t>ip_address</w:t>
      </w:r>
      <w:proofErr w:type="spellEnd"/>
      <w:r>
        <w:t>=</w:t>
      </w:r>
      <w:proofErr w:type="spellStart"/>
      <w:proofErr w:type="gramStart"/>
      <w:r>
        <w:t>request.remote</w:t>
      </w:r>
      <w:proofErr w:type="gramEnd"/>
      <w:r>
        <w:t>_addr</w:t>
      </w:r>
      <w:proofErr w:type="spellEnd"/>
    </w:p>
    <w:p w14:paraId="01B1AAD6" w14:textId="77777777" w:rsidR="00335554" w:rsidRDefault="00335554" w:rsidP="00354F3C">
      <w:pPr>
        <w:pStyle w:val="afff7"/>
        <w:ind w:left="420" w:right="420"/>
      </w:pPr>
      <w:r>
        <w:t xml:space="preserve">    )</w:t>
      </w:r>
    </w:p>
    <w:p w14:paraId="72B456BE" w14:textId="52CD71AA" w:rsidR="00335554" w:rsidRDefault="00335554" w:rsidP="00354F3C">
      <w:pPr>
        <w:pStyle w:val="afff7"/>
        <w:ind w:left="420" w:right="420"/>
      </w:pPr>
      <w:r>
        <w:t xml:space="preserve">    </w:t>
      </w:r>
      <w:proofErr w:type="spellStart"/>
      <w:r>
        <w:t>db.session.add</w:t>
      </w:r>
      <w:proofErr w:type="spellEnd"/>
      <w:r>
        <w:t>(log)</w:t>
      </w:r>
    </w:p>
    <w:p w14:paraId="0B70A938" w14:textId="77777777" w:rsidR="00335554" w:rsidRDefault="00335554" w:rsidP="00354F3C">
      <w:pPr>
        <w:pStyle w:val="afff7"/>
        <w:ind w:left="420" w:right="420"/>
      </w:pPr>
      <w:r>
        <w:t>@admin_users_</w:t>
      </w:r>
      <w:proofErr w:type="gramStart"/>
      <w:r>
        <w:t>bp.route</w:t>
      </w:r>
      <w:proofErr w:type="gramEnd"/>
      <w:r>
        <w:t>('/users/&lt;int:user_id&gt;/freeze', methods=['PUT'])</w:t>
      </w:r>
    </w:p>
    <w:p w14:paraId="7C1875EC" w14:textId="77777777" w:rsidR="00335554" w:rsidRDefault="00335554" w:rsidP="00354F3C">
      <w:pPr>
        <w:pStyle w:val="afff7"/>
        <w:ind w:left="420" w:right="420"/>
      </w:pPr>
      <w:r>
        <w:t>@admin_required</w:t>
      </w:r>
    </w:p>
    <w:p w14:paraId="5170E1DC" w14:textId="77777777" w:rsidR="00335554" w:rsidRDefault="00335554" w:rsidP="00354F3C">
      <w:pPr>
        <w:pStyle w:val="afff7"/>
        <w:ind w:left="420" w:right="420"/>
      </w:pPr>
      <w:r>
        <w:t xml:space="preserve">def </w:t>
      </w:r>
      <w:proofErr w:type="spellStart"/>
      <w:r>
        <w:t>toggle_freeze_user</w:t>
      </w:r>
      <w:proofErr w:type="spellEnd"/>
      <w:r>
        <w:t>(</w:t>
      </w:r>
      <w:proofErr w:type="spellStart"/>
      <w:r>
        <w:t>user_id</w:t>
      </w:r>
      <w:proofErr w:type="spellEnd"/>
      <w:r>
        <w:t>):</w:t>
      </w:r>
    </w:p>
    <w:p w14:paraId="729589F6" w14:textId="77777777" w:rsidR="00335554" w:rsidRDefault="00335554" w:rsidP="00354F3C">
      <w:pPr>
        <w:pStyle w:val="afff7"/>
        <w:ind w:left="420" w:right="420"/>
      </w:pPr>
      <w:r>
        <w:t xml:space="preserve">    user = </w:t>
      </w:r>
      <w:proofErr w:type="spellStart"/>
      <w:proofErr w:type="gramStart"/>
      <w:r>
        <w:t>User.query.filter</w:t>
      </w:r>
      <w:proofErr w:type="gramEnd"/>
      <w:r>
        <w:t>_</w:t>
      </w:r>
      <w:proofErr w:type="gramStart"/>
      <w:r>
        <w:t>by</w:t>
      </w:r>
      <w:proofErr w:type="spellEnd"/>
      <w:r>
        <w:t>(</w:t>
      </w:r>
      <w:proofErr w:type="gramEnd"/>
      <w:r>
        <w:t>id=</w:t>
      </w:r>
      <w:proofErr w:type="spellStart"/>
      <w:r>
        <w:t>user_id</w:t>
      </w:r>
      <w:proofErr w:type="spellEnd"/>
      <w:r>
        <w:t xml:space="preserve">, </w:t>
      </w:r>
      <w:proofErr w:type="spellStart"/>
      <w:r>
        <w:t>is_deleted</w:t>
      </w:r>
      <w:proofErr w:type="spellEnd"/>
      <w:r>
        <w:t>=False</w:t>
      </w:r>
      <w:proofErr w:type="gramStart"/>
      <w:r>
        <w:t>).first</w:t>
      </w:r>
      <w:proofErr w:type="gramEnd"/>
      <w:r>
        <w:t>()</w:t>
      </w:r>
    </w:p>
    <w:p w14:paraId="6DDAA8C9" w14:textId="77777777" w:rsidR="00335554" w:rsidRDefault="00335554" w:rsidP="00354F3C">
      <w:pPr>
        <w:pStyle w:val="afff7"/>
        <w:ind w:left="420" w:right="420"/>
      </w:pPr>
      <w:r>
        <w:t xml:space="preserve">    if not user:</w:t>
      </w:r>
    </w:p>
    <w:p w14:paraId="664C103F" w14:textId="316A3704" w:rsidR="00335554" w:rsidRDefault="00335554" w:rsidP="00354F3C">
      <w:pPr>
        <w:pStyle w:val="afff7"/>
        <w:ind w:left="420" w:right="420"/>
      </w:pPr>
      <w:r>
        <w:rPr>
          <w:rFonts w:hint="eastAsia"/>
        </w:rPr>
        <w:t xml:space="preserve">        return error('</w:t>
      </w:r>
      <w:r>
        <w:rPr>
          <w:rFonts w:hint="eastAsia"/>
        </w:rPr>
        <w:t>用户不存在</w:t>
      </w:r>
      <w:r>
        <w:rPr>
          <w:rFonts w:hint="eastAsia"/>
        </w:rPr>
        <w:t>', 404)</w:t>
      </w:r>
    </w:p>
    <w:p w14:paraId="0F182D03" w14:textId="77777777" w:rsidR="00335554" w:rsidRDefault="00335554" w:rsidP="00354F3C">
      <w:pPr>
        <w:pStyle w:val="afff7"/>
        <w:ind w:left="420" w:right="420"/>
      </w:pPr>
      <w:r>
        <w:t xml:space="preserve">    </w:t>
      </w:r>
      <w:proofErr w:type="spellStart"/>
      <w:r>
        <w:t>user.is_frozen</w:t>
      </w:r>
      <w:proofErr w:type="spellEnd"/>
      <w:r>
        <w:t xml:space="preserve"> = not </w:t>
      </w:r>
      <w:proofErr w:type="spellStart"/>
      <w:r>
        <w:t>user.is_frozen</w:t>
      </w:r>
      <w:proofErr w:type="spellEnd"/>
    </w:p>
    <w:p w14:paraId="2D8383B0" w14:textId="77777777" w:rsidR="00335554" w:rsidRDefault="00335554" w:rsidP="00354F3C">
      <w:pPr>
        <w:pStyle w:val="afff7"/>
        <w:ind w:left="420" w:right="420"/>
      </w:pPr>
      <w:r>
        <w:t xml:space="preserve">    action = '</w:t>
      </w:r>
      <w:proofErr w:type="spellStart"/>
      <w:r>
        <w:t>freeze_user</w:t>
      </w:r>
      <w:proofErr w:type="spellEnd"/>
      <w:r>
        <w:t xml:space="preserve">' if </w:t>
      </w:r>
      <w:proofErr w:type="spellStart"/>
      <w:r>
        <w:t>user.is_frozen</w:t>
      </w:r>
      <w:proofErr w:type="spellEnd"/>
      <w:r>
        <w:t xml:space="preserve"> else '</w:t>
      </w:r>
      <w:proofErr w:type="spellStart"/>
      <w:r>
        <w:t>unfreeze_user</w:t>
      </w:r>
      <w:proofErr w:type="spellEnd"/>
      <w:r>
        <w:t>'</w:t>
      </w:r>
    </w:p>
    <w:p w14:paraId="295FC83D" w14:textId="77777777" w:rsidR="00335554" w:rsidRDefault="00335554" w:rsidP="00354F3C">
      <w:pPr>
        <w:pStyle w:val="afff7"/>
        <w:ind w:left="420" w:right="420"/>
      </w:pPr>
      <w:r>
        <w:t xml:space="preserve">    </w:t>
      </w:r>
      <w:proofErr w:type="spellStart"/>
      <w:r>
        <w:t>log_</w:t>
      </w:r>
      <w:proofErr w:type="gramStart"/>
      <w:r>
        <w:t>action</w:t>
      </w:r>
      <w:proofErr w:type="spellEnd"/>
      <w:r>
        <w:t>(</w:t>
      </w:r>
      <w:proofErr w:type="gramEnd"/>
      <w:r>
        <w:t xml:space="preserve">action, 'user', </w:t>
      </w:r>
      <w:proofErr w:type="spellStart"/>
      <w:r>
        <w:t>user_id</w:t>
      </w:r>
      <w:proofErr w:type="spellEnd"/>
      <w:r>
        <w:t>)</w:t>
      </w:r>
    </w:p>
    <w:p w14:paraId="5A9182B5" w14:textId="77777777" w:rsidR="00335554" w:rsidRDefault="00335554" w:rsidP="00354F3C">
      <w:pPr>
        <w:pStyle w:val="afff7"/>
        <w:ind w:left="420" w:right="420"/>
      </w:pPr>
      <w:r>
        <w:t xml:space="preserve">    </w:t>
      </w:r>
      <w:proofErr w:type="spellStart"/>
      <w:proofErr w:type="gramStart"/>
      <w:r>
        <w:t>db.session</w:t>
      </w:r>
      <w:proofErr w:type="gramEnd"/>
      <w:r>
        <w:t>.</w:t>
      </w:r>
      <w:proofErr w:type="gramStart"/>
      <w:r>
        <w:t>commit</w:t>
      </w:r>
      <w:proofErr w:type="spellEnd"/>
      <w:r>
        <w:t>(</w:t>
      </w:r>
      <w:proofErr w:type="gramEnd"/>
      <w:r>
        <w:t>)</w:t>
      </w:r>
    </w:p>
    <w:p w14:paraId="2F552531" w14:textId="1B503C96" w:rsidR="00335554" w:rsidRDefault="00335554" w:rsidP="00354F3C">
      <w:pPr>
        <w:pStyle w:val="afff7"/>
        <w:ind w:left="420" w:right="420"/>
      </w:pPr>
      <w:r>
        <w:t xml:space="preserve">    return </w:t>
      </w:r>
      <w:proofErr w:type="gramStart"/>
      <w:r>
        <w:t>success(</w:t>
      </w:r>
      <w:proofErr w:type="gramEnd"/>
      <w:r>
        <w:t>{'</w:t>
      </w:r>
      <w:proofErr w:type="spellStart"/>
      <w:r>
        <w:t>is_frozen</w:t>
      </w:r>
      <w:proofErr w:type="spellEnd"/>
      <w:r>
        <w:t xml:space="preserve">': </w:t>
      </w:r>
      <w:proofErr w:type="spellStart"/>
      <w:r>
        <w:t>user.is_frozen</w:t>
      </w:r>
      <w:proofErr w:type="spellEnd"/>
      <w:r>
        <w:t>})</w:t>
      </w:r>
    </w:p>
    <w:p w14:paraId="1B10E569" w14:textId="3CDA1434" w:rsidR="00335554" w:rsidRDefault="00335554" w:rsidP="00354F3C">
      <w:pPr>
        <w:pStyle w:val="affff1"/>
        <w:ind w:firstLine="480"/>
      </w:pPr>
      <w:r w:rsidRPr="00335554">
        <w:rPr>
          <w:rFonts w:hint="eastAsia"/>
        </w:rPr>
        <w:t>该功能实现效果如图</w:t>
      </w:r>
      <w:r w:rsidRPr="00335554">
        <w:rPr>
          <w:rFonts w:hint="eastAsia"/>
        </w:rPr>
        <w:t>6-</w:t>
      </w:r>
      <w:r w:rsidR="00A21B56">
        <w:rPr>
          <w:rFonts w:hint="eastAsia"/>
        </w:rPr>
        <w:t>10</w:t>
      </w:r>
      <w:r w:rsidRPr="00335554">
        <w:rPr>
          <w:rFonts w:hint="eastAsia"/>
        </w:rPr>
        <w:t>所示。</w:t>
      </w:r>
    </w:p>
    <w:p w14:paraId="40ADD0AB" w14:textId="77777777" w:rsidR="00A21B56" w:rsidRDefault="00A21B56" w:rsidP="00A21B56">
      <w:pPr>
        <w:keepNext/>
      </w:pPr>
      <w:r>
        <w:rPr>
          <w:noProof/>
        </w:rPr>
        <w:drawing>
          <wp:inline distT="0" distB="0" distL="0" distR="0" wp14:anchorId="4F404547" wp14:editId="310A2657">
            <wp:extent cx="5849773" cy="2796540"/>
            <wp:effectExtent l="0" t="0" r="0" b="3810"/>
            <wp:docPr id="1887469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69187" name=""/>
                    <pic:cNvPicPr/>
                  </pic:nvPicPr>
                  <pic:blipFill>
                    <a:blip r:embed="rId41"/>
                    <a:stretch>
                      <a:fillRect/>
                    </a:stretch>
                  </pic:blipFill>
                  <pic:spPr>
                    <a:xfrm>
                      <a:off x="0" y="0"/>
                      <a:ext cx="5867804" cy="2805160"/>
                    </a:xfrm>
                    <a:prstGeom prst="rect">
                      <a:avLst/>
                    </a:prstGeom>
                  </pic:spPr>
                </pic:pic>
              </a:graphicData>
            </a:graphic>
          </wp:inline>
        </w:drawing>
      </w:r>
    </w:p>
    <w:p w14:paraId="3D36EB96" w14:textId="125AAF60" w:rsidR="00A21B56" w:rsidRPr="00A21B56" w:rsidRDefault="00A21B56" w:rsidP="00A21B56">
      <w:pPr>
        <w:pStyle w:val="a9"/>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Pr="00A21B56">
        <w:rPr>
          <w:rFonts w:hint="eastAsia"/>
        </w:rPr>
        <w:t>后台用户管理</w:t>
      </w:r>
      <w:r>
        <w:rPr>
          <w:rFonts w:hint="eastAsia"/>
        </w:rPr>
        <w:t>页面</w:t>
      </w:r>
    </w:p>
    <w:p w14:paraId="016A79A3" w14:textId="04544A6F" w:rsidR="00335554" w:rsidRDefault="00335554" w:rsidP="00986653">
      <w:pPr>
        <w:pStyle w:val="3"/>
      </w:pPr>
      <w:bookmarkStart w:id="66" w:name="_Toc227292338"/>
      <w:r w:rsidRPr="00335554">
        <w:rPr>
          <w:rFonts w:hint="eastAsia"/>
        </w:rPr>
        <w:t>系统配置与</w:t>
      </w:r>
      <w:r w:rsidR="00284BBA">
        <w:rPr>
          <w:rFonts w:hint="eastAsia"/>
        </w:rPr>
        <w:t>AI</w:t>
      </w:r>
      <w:r w:rsidRPr="00335554">
        <w:rPr>
          <w:rFonts w:hint="eastAsia"/>
        </w:rPr>
        <w:t>调用统计实现</w:t>
      </w:r>
      <w:bookmarkEnd w:id="66"/>
    </w:p>
    <w:p w14:paraId="5DB30D34" w14:textId="64F820FF" w:rsidR="00335554" w:rsidRPr="00335554" w:rsidRDefault="00335554" w:rsidP="00354F3C">
      <w:pPr>
        <w:pStyle w:val="affff1"/>
        <w:ind w:firstLine="480"/>
      </w:pPr>
      <w:r w:rsidRPr="00335554">
        <w:rPr>
          <w:rFonts w:hint="eastAsia"/>
        </w:rPr>
        <w:t>后台系统配置模块主要用于维护</w:t>
      </w:r>
      <w:r w:rsidR="00284BBA">
        <w:rPr>
          <w:rFonts w:hint="eastAsia"/>
        </w:rPr>
        <w:t>AI</w:t>
      </w:r>
      <w:r w:rsidRPr="00335554">
        <w:rPr>
          <w:rFonts w:hint="eastAsia"/>
        </w:rPr>
        <w:t>相关运行参数和公告信息。该部分接口位于</w:t>
      </w:r>
      <w:r w:rsidRPr="00335554">
        <w:rPr>
          <w:rFonts w:hint="eastAsia"/>
        </w:rPr>
        <w:t>server/app/api/admin/config.py</w:t>
      </w:r>
      <w:r w:rsidRPr="00335554">
        <w:rPr>
          <w:rFonts w:hint="eastAsia"/>
        </w:rPr>
        <w:t>中，普通管理员可以查看配置内容，而超级管理员才具备修改权限。可维护内容包括</w:t>
      </w:r>
      <w:r w:rsidR="00284BBA">
        <w:rPr>
          <w:rFonts w:hint="eastAsia"/>
        </w:rPr>
        <w:t>AI</w:t>
      </w:r>
      <w:r w:rsidRPr="00335554">
        <w:rPr>
          <w:rFonts w:hint="eastAsia"/>
        </w:rPr>
        <w:t>功能开关、每日调用限额、默认模型、接口地址、提示词模板和公告信息等。这样设计使</w:t>
      </w:r>
      <w:r w:rsidR="00284BBA">
        <w:rPr>
          <w:rFonts w:hint="eastAsia"/>
        </w:rPr>
        <w:t>AI</w:t>
      </w:r>
      <w:r w:rsidRPr="00335554">
        <w:rPr>
          <w:rFonts w:hint="eastAsia"/>
        </w:rPr>
        <w:t>能力不再以硬编码形式存在，而是可以由后台统</w:t>
      </w:r>
      <w:r w:rsidRPr="00335554">
        <w:rPr>
          <w:rFonts w:hint="eastAsia"/>
        </w:rPr>
        <w:lastRenderedPageBreak/>
        <w:t>一控制与调整。</w:t>
      </w:r>
    </w:p>
    <w:p w14:paraId="7E4EFB26" w14:textId="102BB1B7" w:rsidR="00335554" w:rsidRDefault="00335554" w:rsidP="00354F3C">
      <w:pPr>
        <w:pStyle w:val="affff1"/>
        <w:ind w:firstLine="480"/>
      </w:pPr>
      <w:r w:rsidRPr="00335554">
        <w:rPr>
          <w:rFonts w:hint="eastAsia"/>
        </w:rPr>
        <w:t>此外，系统还实现了</w:t>
      </w:r>
      <w:r w:rsidR="00284BBA">
        <w:rPr>
          <w:rFonts w:hint="eastAsia"/>
        </w:rPr>
        <w:t>AI</w:t>
      </w:r>
      <w:r w:rsidRPr="00335554">
        <w:rPr>
          <w:rFonts w:hint="eastAsia"/>
        </w:rPr>
        <w:t>调用统计接口，用于汇总</w:t>
      </w:r>
      <w:proofErr w:type="gramStart"/>
      <w:r w:rsidRPr="00335554">
        <w:rPr>
          <w:rFonts w:hint="eastAsia"/>
        </w:rPr>
        <w:t>当天总</w:t>
      </w:r>
      <w:proofErr w:type="gramEnd"/>
      <w:r w:rsidRPr="00335554">
        <w:rPr>
          <w:rFonts w:hint="eastAsia"/>
        </w:rPr>
        <w:t>调用次数、各类型调用分布、</w:t>
      </w:r>
      <w:r w:rsidRPr="00335554">
        <w:rPr>
          <w:rFonts w:hint="eastAsia"/>
        </w:rPr>
        <w:t>Token</w:t>
      </w:r>
      <w:r w:rsidRPr="00335554">
        <w:rPr>
          <w:rFonts w:hint="eastAsia"/>
        </w:rPr>
        <w:t>消耗以及平均响应时间。这些结果既能够辅助管理员观察</w:t>
      </w:r>
      <w:r w:rsidR="00284BBA">
        <w:rPr>
          <w:rFonts w:hint="eastAsia"/>
        </w:rPr>
        <w:t>AI</w:t>
      </w:r>
      <w:r w:rsidRPr="00335554">
        <w:rPr>
          <w:rFonts w:hint="eastAsia"/>
        </w:rPr>
        <w:t>模块运行情况，也有助于后续论文中的系统运行分析。关键代码如下：</w:t>
      </w:r>
    </w:p>
    <w:p w14:paraId="0CD26B29" w14:textId="77777777" w:rsidR="00335554" w:rsidRDefault="00335554" w:rsidP="00354F3C">
      <w:pPr>
        <w:pStyle w:val="afff7"/>
        <w:ind w:left="420" w:right="420"/>
      </w:pPr>
      <w:r>
        <w:t>@admin_config_</w:t>
      </w:r>
      <w:proofErr w:type="gramStart"/>
      <w:r>
        <w:t>bp.route</w:t>
      </w:r>
      <w:proofErr w:type="gramEnd"/>
      <w:r>
        <w:t>('/stats/ai', methods=['GET'])</w:t>
      </w:r>
    </w:p>
    <w:p w14:paraId="7F65C2C1" w14:textId="77777777" w:rsidR="00335554" w:rsidRDefault="00335554" w:rsidP="00354F3C">
      <w:pPr>
        <w:pStyle w:val="afff7"/>
        <w:ind w:left="420" w:right="420"/>
      </w:pPr>
      <w:r>
        <w:t>@admin_required</w:t>
      </w:r>
    </w:p>
    <w:p w14:paraId="7DED7586" w14:textId="77777777" w:rsidR="00335554" w:rsidRDefault="00335554" w:rsidP="00354F3C">
      <w:pPr>
        <w:pStyle w:val="afff7"/>
        <w:ind w:left="420" w:right="420"/>
      </w:pPr>
      <w:r>
        <w:t xml:space="preserve">def </w:t>
      </w:r>
      <w:proofErr w:type="spellStart"/>
      <w:r>
        <w:t>get_ai_</w:t>
      </w:r>
      <w:proofErr w:type="gramStart"/>
      <w:r>
        <w:t>stats</w:t>
      </w:r>
      <w:proofErr w:type="spellEnd"/>
      <w:r>
        <w:t>(</w:t>
      </w:r>
      <w:proofErr w:type="gramEnd"/>
      <w:r>
        <w:t>):</w:t>
      </w:r>
    </w:p>
    <w:p w14:paraId="570E6717" w14:textId="3FE273D2" w:rsidR="00335554" w:rsidRDefault="00335554" w:rsidP="00354F3C">
      <w:pPr>
        <w:pStyle w:val="afff7"/>
        <w:ind w:left="420" w:right="420"/>
      </w:pPr>
      <w:r>
        <w:t xml:space="preserve">    today = </w:t>
      </w:r>
      <w:proofErr w:type="spellStart"/>
      <w:proofErr w:type="gramStart"/>
      <w:r>
        <w:t>date.today</w:t>
      </w:r>
      <w:proofErr w:type="spellEnd"/>
      <w:proofErr w:type="gramEnd"/>
      <w:r>
        <w:t>()</w:t>
      </w:r>
    </w:p>
    <w:p w14:paraId="5E95CFFF" w14:textId="77777777" w:rsidR="00335554" w:rsidRDefault="00335554" w:rsidP="00354F3C">
      <w:pPr>
        <w:pStyle w:val="afff7"/>
        <w:ind w:left="420" w:right="420"/>
      </w:pPr>
      <w:r>
        <w:t xml:space="preserve">    </w:t>
      </w:r>
      <w:proofErr w:type="spellStart"/>
      <w:r>
        <w:t>today_count</w:t>
      </w:r>
      <w:proofErr w:type="spellEnd"/>
      <w:r>
        <w:t xml:space="preserve"> = </w:t>
      </w:r>
      <w:proofErr w:type="spellStart"/>
      <w:proofErr w:type="gramStart"/>
      <w:r>
        <w:t>AISuggestion.query.filter</w:t>
      </w:r>
      <w:proofErr w:type="spellEnd"/>
      <w:proofErr w:type="gramEnd"/>
      <w:r>
        <w:t>(</w:t>
      </w:r>
    </w:p>
    <w:p w14:paraId="34594008" w14:textId="77777777" w:rsidR="00335554" w:rsidRDefault="00335554" w:rsidP="00354F3C">
      <w:pPr>
        <w:pStyle w:val="afff7"/>
        <w:ind w:left="420" w:right="420"/>
      </w:pPr>
      <w:r>
        <w:t xml:space="preserve">        </w:t>
      </w:r>
      <w:proofErr w:type="spellStart"/>
      <w:proofErr w:type="gramStart"/>
      <w:r>
        <w:t>func.date</w:t>
      </w:r>
      <w:proofErr w:type="spellEnd"/>
      <w:proofErr w:type="gramEnd"/>
      <w:r>
        <w:t>(</w:t>
      </w:r>
      <w:proofErr w:type="spellStart"/>
      <w:r>
        <w:t>AISuggestion.created_at</w:t>
      </w:r>
      <w:proofErr w:type="spellEnd"/>
      <w:r>
        <w:t>) == today</w:t>
      </w:r>
    </w:p>
    <w:p w14:paraId="401A92B1" w14:textId="5CBB09CA" w:rsidR="00335554" w:rsidRDefault="00335554" w:rsidP="00354F3C">
      <w:pPr>
        <w:pStyle w:val="afff7"/>
        <w:ind w:left="420" w:right="420"/>
      </w:pPr>
      <w:r>
        <w:t xml:space="preserve">    </w:t>
      </w:r>
      <w:proofErr w:type="gramStart"/>
      <w:r>
        <w:t>).count</w:t>
      </w:r>
      <w:proofErr w:type="gramEnd"/>
      <w:r>
        <w:t>()</w:t>
      </w:r>
    </w:p>
    <w:p w14:paraId="567A73A8" w14:textId="77777777" w:rsidR="00335554" w:rsidRDefault="00335554" w:rsidP="00354F3C">
      <w:pPr>
        <w:pStyle w:val="afff7"/>
        <w:ind w:left="420" w:right="420"/>
      </w:pPr>
      <w:r>
        <w:t xml:space="preserve">    </w:t>
      </w:r>
      <w:proofErr w:type="spellStart"/>
      <w:r>
        <w:t>type_stats</w:t>
      </w:r>
      <w:proofErr w:type="spellEnd"/>
      <w:r>
        <w:t xml:space="preserve"> = </w:t>
      </w:r>
      <w:proofErr w:type="spellStart"/>
      <w:proofErr w:type="gramStart"/>
      <w:r>
        <w:t>db.session</w:t>
      </w:r>
      <w:proofErr w:type="gramEnd"/>
      <w:r>
        <w:t>.</w:t>
      </w:r>
      <w:proofErr w:type="gramStart"/>
      <w:r>
        <w:t>query</w:t>
      </w:r>
      <w:proofErr w:type="spellEnd"/>
      <w:r>
        <w:t>(</w:t>
      </w:r>
      <w:proofErr w:type="gramEnd"/>
    </w:p>
    <w:p w14:paraId="32B3C854" w14:textId="77777777" w:rsidR="00335554" w:rsidRDefault="00335554" w:rsidP="00354F3C">
      <w:pPr>
        <w:pStyle w:val="afff7"/>
        <w:ind w:left="420" w:right="420"/>
      </w:pPr>
      <w:r>
        <w:t xml:space="preserve">        </w:t>
      </w:r>
      <w:proofErr w:type="spellStart"/>
      <w:r>
        <w:t>AISuggestion.suggestion_type</w:t>
      </w:r>
      <w:proofErr w:type="spellEnd"/>
      <w:r>
        <w:t>,</w:t>
      </w:r>
    </w:p>
    <w:p w14:paraId="3618FF41" w14:textId="77777777" w:rsidR="00335554" w:rsidRDefault="00335554" w:rsidP="00354F3C">
      <w:pPr>
        <w:pStyle w:val="afff7"/>
        <w:ind w:left="420" w:right="420"/>
      </w:pPr>
      <w:r>
        <w:t xml:space="preserve">        </w:t>
      </w:r>
      <w:proofErr w:type="spellStart"/>
      <w:proofErr w:type="gramStart"/>
      <w:r>
        <w:t>func.count</w:t>
      </w:r>
      <w:proofErr w:type="spellEnd"/>
      <w:proofErr w:type="gramEnd"/>
      <w:r>
        <w:t>(AISuggestion.id)</w:t>
      </w:r>
    </w:p>
    <w:p w14:paraId="7805380D" w14:textId="77777777" w:rsidR="00335554" w:rsidRDefault="00335554" w:rsidP="00354F3C">
      <w:pPr>
        <w:pStyle w:val="afff7"/>
        <w:ind w:left="420" w:right="420"/>
      </w:pPr>
      <w:r>
        <w:t xml:space="preserve">    </w:t>
      </w:r>
      <w:proofErr w:type="gramStart"/>
      <w:r>
        <w:t>).filter</w:t>
      </w:r>
      <w:proofErr w:type="gramEnd"/>
      <w:r>
        <w:t>(</w:t>
      </w:r>
    </w:p>
    <w:p w14:paraId="7B4449F3" w14:textId="77777777" w:rsidR="00335554" w:rsidRDefault="00335554" w:rsidP="00354F3C">
      <w:pPr>
        <w:pStyle w:val="afff7"/>
        <w:ind w:left="420" w:right="420"/>
      </w:pPr>
      <w:r>
        <w:t xml:space="preserve">        </w:t>
      </w:r>
      <w:proofErr w:type="spellStart"/>
      <w:proofErr w:type="gramStart"/>
      <w:r>
        <w:t>func.date</w:t>
      </w:r>
      <w:proofErr w:type="spellEnd"/>
      <w:proofErr w:type="gramEnd"/>
      <w:r>
        <w:t>(</w:t>
      </w:r>
      <w:proofErr w:type="spellStart"/>
      <w:r>
        <w:t>AISuggestion.created_at</w:t>
      </w:r>
      <w:proofErr w:type="spellEnd"/>
      <w:r>
        <w:t>) == today</w:t>
      </w:r>
    </w:p>
    <w:p w14:paraId="7809B931" w14:textId="55319831" w:rsidR="00335554" w:rsidRDefault="00335554" w:rsidP="00354F3C">
      <w:pPr>
        <w:pStyle w:val="afff7"/>
        <w:ind w:left="420" w:right="420"/>
      </w:pPr>
      <w:r>
        <w:t xml:space="preserve">    </w:t>
      </w:r>
      <w:proofErr w:type="gramStart"/>
      <w:r>
        <w:t>).</w:t>
      </w:r>
      <w:proofErr w:type="spellStart"/>
      <w:r>
        <w:t>group</w:t>
      </w:r>
      <w:proofErr w:type="gramEnd"/>
      <w:r>
        <w:t>_</w:t>
      </w:r>
      <w:proofErr w:type="gramStart"/>
      <w:r>
        <w:t>by</w:t>
      </w:r>
      <w:proofErr w:type="spellEnd"/>
      <w:r>
        <w:t>(</w:t>
      </w:r>
      <w:proofErr w:type="spellStart"/>
      <w:proofErr w:type="gramEnd"/>
      <w:r>
        <w:t>AISuggestion.suggestion_type</w:t>
      </w:r>
      <w:proofErr w:type="spellEnd"/>
      <w:proofErr w:type="gramStart"/>
      <w:r>
        <w:t>).all</w:t>
      </w:r>
      <w:proofErr w:type="gramEnd"/>
      <w:r>
        <w:t>()</w:t>
      </w:r>
    </w:p>
    <w:p w14:paraId="28127B3F" w14:textId="77777777" w:rsidR="00335554" w:rsidRDefault="00335554" w:rsidP="00354F3C">
      <w:pPr>
        <w:pStyle w:val="afff7"/>
        <w:ind w:left="420" w:right="420"/>
      </w:pPr>
      <w:r>
        <w:t xml:space="preserve">    </w:t>
      </w:r>
      <w:proofErr w:type="spellStart"/>
      <w:r>
        <w:t>today_tokens</w:t>
      </w:r>
      <w:proofErr w:type="spellEnd"/>
      <w:r>
        <w:t xml:space="preserve"> = </w:t>
      </w:r>
      <w:proofErr w:type="spellStart"/>
      <w:proofErr w:type="gramStart"/>
      <w:r>
        <w:t>db.session</w:t>
      </w:r>
      <w:proofErr w:type="gramEnd"/>
      <w:r>
        <w:t>.</w:t>
      </w:r>
      <w:proofErr w:type="gramStart"/>
      <w:r>
        <w:t>query</w:t>
      </w:r>
      <w:proofErr w:type="spellEnd"/>
      <w:r>
        <w:t>(</w:t>
      </w:r>
      <w:proofErr w:type="gramEnd"/>
    </w:p>
    <w:p w14:paraId="680EEFD5" w14:textId="77777777" w:rsidR="00335554" w:rsidRDefault="00335554" w:rsidP="00354F3C">
      <w:pPr>
        <w:pStyle w:val="afff7"/>
        <w:ind w:left="420" w:right="420"/>
      </w:pPr>
      <w:r>
        <w:t xml:space="preserve">        </w:t>
      </w:r>
      <w:proofErr w:type="spellStart"/>
      <w:proofErr w:type="gramStart"/>
      <w:r>
        <w:t>func.sum</w:t>
      </w:r>
      <w:proofErr w:type="spellEnd"/>
      <w:r>
        <w:t>(</w:t>
      </w:r>
      <w:proofErr w:type="spellStart"/>
      <w:proofErr w:type="gramEnd"/>
      <w:r>
        <w:t>AISuggestion.tokens_used</w:t>
      </w:r>
      <w:proofErr w:type="spellEnd"/>
      <w:r>
        <w:t>)</w:t>
      </w:r>
    </w:p>
    <w:p w14:paraId="2013B751" w14:textId="77777777" w:rsidR="00335554" w:rsidRDefault="00335554" w:rsidP="00354F3C">
      <w:pPr>
        <w:pStyle w:val="afff7"/>
        <w:ind w:left="420" w:right="420"/>
      </w:pPr>
      <w:r>
        <w:t xml:space="preserve">    </w:t>
      </w:r>
      <w:proofErr w:type="gramStart"/>
      <w:r>
        <w:t>).filter</w:t>
      </w:r>
      <w:proofErr w:type="gramEnd"/>
      <w:r>
        <w:t>(</w:t>
      </w:r>
    </w:p>
    <w:p w14:paraId="2F6C5859" w14:textId="77777777" w:rsidR="00335554" w:rsidRDefault="00335554" w:rsidP="00354F3C">
      <w:pPr>
        <w:pStyle w:val="afff7"/>
        <w:ind w:left="420" w:right="420"/>
      </w:pPr>
      <w:r>
        <w:t xml:space="preserve">        </w:t>
      </w:r>
      <w:proofErr w:type="spellStart"/>
      <w:proofErr w:type="gramStart"/>
      <w:r>
        <w:t>func.date</w:t>
      </w:r>
      <w:proofErr w:type="spellEnd"/>
      <w:proofErr w:type="gramEnd"/>
      <w:r>
        <w:t>(</w:t>
      </w:r>
      <w:proofErr w:type="spellStart"/>
      <w:r>
        <w:t>AISuggestion.created_at</w:t>
      </w:r>
      <w:proofErr w:type="spellEnd"/>
      <w:r>
        <w:t>) == today</w:t>
      </w:r>
    </w:p>
    <w:p w14:paraId="3458F8D8" w14:textId="6AA87C72" w:rsidR="00335554" w:rsidRDefault="00335554" w:rsidP="00354F3C">
      <w:pPr>
        <w:pStyle w:val="afff7"/>
        <w:ind w:left="420" w:right="420"/>
      </w:pPr>
      <w:r>
        <w:t xml:space="preserve">    </w:t>
      </w:r>
      <w:proofErr w:type="gramStart"/>
      <w:r>
        <w:t>).scalar</w:t>
      </w:r>
      <w:proofErr w:type="gramEnd"/>
      <w:r>
        <w:t>() or 0</w:t>
      </w:r>
    </w:p>
    <w:p w14:paraId="544F3E8D" w14:textId="77777777" w:rsidR="00335554" w:rsidRDefault="00335554" w:rsidP="00354F3C">
      <w:pPr>
        <w:pStyle w:val="afff7"/>
        <w:ind w:left="420" w:right="420"/>
      </w:pPr>
      <w:r>
        <w:t xml:space="preserve">    return </w:t>
      </w:r>
      <w:proofErr w:type="gramStart"/>
      <w:r>
        <w:t>success(</w:t>
      </w:r>
      <w:proofErr w:type="gramEnd"/>
      <w:r>
        <w:t>{</w:t>
      </w:r>
    </w:p>
    <w:p w14:paraId="7F1F7705" w14:textId="77777777" w:rsidR="00335554" w:rsidRDefault="00335554" w:rsidP="00354F3C">
      <w:pPr>
        <w:pStyle w:val="afff7"/>
        <w:ind w:left="420" w:right="420"/>
      </w:pPr>
      <w:r>
        <w:t xml:space="preserve">        'today': {</w:t>
      </w:r>
    </w:p>
    <w:p w14:paraId="7525E5D0" w14:textId="77777777" w:rsidR="00335554" w:rsidRDefault="00335554" w:rsidP="00354F3C">
      <w:pPr>
        <w:pStyle w:val="afff7"/>
        <w:ind w:left="420" w:right="420"/>
      </w:pPr>
      <w:r>
        <w:t xml:space="preserve">            '</w:t>
      </w:r>
      <w:proofErr w:type="spellStart"/>
      <w:proofErr w:type="gramStart"/>
      <w:r>
        <w:t>total</w:t>
      </w:r>
      <w:proofErr w:type="gramEnd"/>
      <w:r>
        <w:t>_calls</w:t>
      </w:r>
      <w:proofErr w:type="spellEnd"/>
      <w:r>
        <w:t xml:space="preserve">': </w:t>
      </w:r>
      <w:proofErr w:type="spellStart"/>
      <w:r>
        <w:t>today_count</w:t>
      </w:r>
      <w:proofErr w:type="spellEnd"/>
      <w:r>
        <w:t>,</w:t>
      </w:r>
    </w:p>
    <w:p w14:paraId="49EE4516" w14:textId="77777777" w:rsidR="00335554" w:rsidRDefault="00335554" w:rsidP="00354F3C">
      <w:pPr>
        <w:pStyle w:val="afff7"/>
        <w:ind w:left="420" w:right="420"/>
      </w:pPr>
      <w:r>
        <w:t xml:space="preserve">            '</w:t>
      </w:r>
      <w:proofErr w:type="spellStart"/>
      <w:proofErr w:type="gramStart"/>
      <w:r>
        <w:t>tokens</w:t>
      </w:r>
      <w:proofErr w:type="gramEnd"/>
      <w:r>
        <w:t>_used</w:t>
      </w:r>
      <w:proofErr w:type="spellEnd"/>
      <w:r>
        <w:t xml:space="preserve">': </w:t>
      </w:r>
      <w:proofErr w:type="spellStart"/>
      <w:r>
        <w:t>today_tokens</w:t>
      </w:r>
      <w:proofErr w:type="spellEnd"/>
      <w:r>
        <w:t>,</w:t>
      </w:r>
    </w:p>
    <w:p w14:paraId="54DD45D1" w14:textId="77777777" w:rsidR="00335554" w:rsidRDefault="00335554" w:rsidP="00354F3C">
      <w:pPr>
        <w:pStyle w:val="afff7"/>
        <w:ind w:left="420" w:right="420"/>
      </w:pPr>
      <w:r>
        <w:t xml:space="preserve">            '</w:t>
      </w:r>
      <w:proofErr w:type="spellStart"/>
      <w:proofErr w:type="gramStart"/>
      <w:r>
        <w:t>by</w:t>
      </w:r>
      <w:proofErr w:type="gramEnd"/>
      <w:r>
        <w:t>_type</w:t>
      </w:r>
      <w:proofErr w:type="spellEnd"/>
      <w:r>
        <w:t xml:space="preserve">': {t: c for t, c in </w:t>
      </w:r>
      <w:proofErr w:type="spellStart"/>
      <w:r>
        <w:t>type_stats</w:t>
      </w:r>
      <w:proofErr w:type="spellEnd"/>
      <w:r>
        <w:t>}</w:t>
      </w:r>
    </w:p>
    <w:p w14:paraId="47CC412F" w14:textId="77777777" w:rsidR="00335554" w:rsidRDefault="00335554" w:rsidP="00354F3C">
      <w:pPr>
        <w:pStyle w:val="afff7"/>
        <w:ind w:left="420" w:right="420"/>
      </w:pPr>
      <w:r>
        <w:t xml:space="preserve">        }</w:t>
      </w:r>
    </w:p>
    <w:p w14:paraId="4D57FEDB" w14:textId="01ED9540" w:rsidR="00335554" w:rsidRDefault="00335554" w:rsidP="00354F3C">
      <w:pPr>
        <w:pStyle w:val="afff7"/>
        <w:ind w:left="420" w:right="420"/>
      </w:pPr>
      <w:r>
        <w:t xml:space="preserve">    })</w:t>
      </w:r>
    </w:p>
    <w:p w14:paraId="285068D1" w14:textId="0DACF27B" w:rsidR="00335554" w:rsidRDefault="00335554" w:rsidP="00354F3C">
      <w:pPr>
        <w:pStyle w:val="affff1"/>
        <w:ind w:firstLine="480"/>
      </w:pPr>
      <w:r w:rsidRPr="00335554">
        <w:rPr>
          <w:rFonts w:hint="eastAsia"/>
        </w:rPr>
        <w:t>该功能实现效果如图</w:t>
      </w:r>
      <w:r w:rsidRPr="00335554">
        <w:rPr>
          <w:rFonts w:hint="eastAsia"/>
        </w:rPr>
        <w:t>6-1</w:t>
      </w:r>
      <w:r w:rsidR="00A21B56">
        <w:rPr>
          <w:rFonts w:hint="eastAsia"/>
        </w:rPr>
        <w:t>1</w:t>
      </w:r>
      <w:r w:rsidRPr="00335554">
        <w:rPr>
          <w:rFonts w:hint="eastAsia"/>
        </w:rPr>
        <w:t>所示。</w:t>
      </w:r>
    </w:p>
    <w:p w14:paraId="77B8A64A" w14:textId="77777777" w:rsidR="00A21B56" w:rsidRDefault="00A21B56" w:rsidP="00A21B56">
      <w:pPr>
        <w:keepNext/>
      </w:pPr>
      <w:r>
        <w:rPr>
          <w:noProof/>
        </w:rPr>
        <w:drawing>
          <wp:inline distT="0" distB="0" distL="0" distR="0" wp14:anchorId="342DD4FB" wp14:editId="7804ED09">
            <wp:extent cx="5759450" cy="2756535"/>
            <wp:effectExtent l="0" t="0" r="0" b="5715"/>
            <wp:docPr id="938028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28685" name=""/>
                    <pic:cNvPicPr/>
                  </pic:nvPicPr>
                  <pic:blipFill>
                    <a:blip r:embed="rId42"/>
                    <a:stretch>
                      <a:fillRect/>
                    </a:stretch>
                  </pic:blipFill>
                  <pic:spPr>
                    <a:xfrm>
                      <a:off x="0" y="0"/>
                      <a:ext cx="5759450" cy="2756535"/>
                    </a:xfrm>
                    <a:prstGeom prst="rect">
                      <a:avLst/>
                    </a:prstGeom>
                  </pic:spPr>
                </pic:pic>
              </a:graphicData>
            </a:graphic>
          </wp:inline>
        </w:drawing>
      </w:r>
    </w:p>
    <w:p w14:paraId="284ECD59" w14:textId="056D7673" w:rsidR="00733FFF" w:rsidRDefault="00A21B56" w:rsidP="00A21B56">
      <w:pPr>
        <w:pStyle w:val="a9"/>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Pr="00A21B56">
        <w:rPr>
          <w:rFonts w:hint="eastAsia"/>
        </w:rPr>
        <w:t>系统配置</w:t>
      </w:r>
      <w:r>
        <w:rPr>
          <w:rFonts w:hint="eastAsia"/>
        </w:rPr>
        <w:t>页面</w:t>
      </w:r>
    </w:p>
    <w:p w14:paraId="7228A5CC" w14:textId="77777777" w:rsidR="00733FFF" w:rsidRDefault="004003ED" w:rsidP="00354F3C">
      <w:r>
        <w:br w:type="page"/>
      </w:r>
    </w:p>
    <w:p w14:paraId="1C6D747A" w14:textId="37947D19" w:rsidR="00733FFF" w:rsidRDefault="00335554" w:rsidP="00354F3C">
      <w:pPr>
        <w:pStyle w:val="1"/>
      </w:pPr>
      <w:bookmarkStart w:id="67" w:name="_Toc227292339"/>
      <w:r w:rsidRPr="00335554">
        <w:rPr>
          <w:rFonts w:hint="eastAsia"/>
        </w:rPr>
        <w:lastRenderedPageBreak/>
        <w:t>系统测试</w:t>
      </w:r>
      <w:bookmarkEnd w:id="67"/>
    </w:p>
    <w:p w14:paraId="3FFFB035" w14:textId="34CBD903" w:rsidR="00733FFF" w:rsidRDefault="00335554" w:rsidP="00354F3C">
      <w:pPr>
        <w:pStyle w:val="2"/>
      </w:pPr>
      <w:bookmarkStart w:id="68" w:name="_Toc227292340"/>
      <w:r w:rsidRPr="00335554">
        <w:rPr>
          <w:rFonts w:hint="eastAsia"/>
        </w:rPr>
        <w:t>系统测试目的</w:t>
      </w:r>
      <w:bookmarkEnd w:id="68"/>
    </w:p>
    <w:p w14:paraId="35EAE4C0" w14:textId="3DD12C68" w:rsidR="004C2CA7" w:rsidRPr="004C2CA7" w:rsidRDefault="004C2CA7" w:rsidP="00354F3C">
      <w:pPr>
        <w:pStyle w:val="affff1"/>
        <w:ind w:firstLine="480"/>
      </w:pPr>
      <w:r w:rsidRPr="004C2CA7">
        <w:rPr>
          <w:rFonts w:hint="eastAsia"/>
        </w:rPr>
        <w:t>系统测试的主要目的在于验证个人健康饮食记录系统在当前实现范围内是否能够稳定运行，并检查各项核心业务功能是否满足系统设计要求。由于本项目当前阶段尚未构建完整的自动化测试体系，仓库中也未设置独立测试目录与批量测试脚本，因此本章测试工作主要采用人工实地测试、功能验证以及前后端联调相结合的方式展开。</w:t>
      </w:r>
    </w:p>
    <w:p w14:paraId="4F17ADE8" w14:textId="774D7BB7" w:rsidR="00733FFF" w:rsidRPr="004C2CA7" w:rsidRDefault="004C2CA7" w:rsidP="00354F3C">
      <w:pPr>
        <w:pStyle w:val="affff1"/>
        <w:ind w:firstLine="480"/>
      </w:pPr>
      <w:r w:rsidRPr="004C2CA7">
        <w:rPr>
          <w:rFonts w:hint="eastAsia"/>
        </w:rPr>
        <w:t>结合系统实际实现情况，本章测试内容主要围绕用户登录与健康档案维护、饮食记录与食物检索、统计分析与</w:t>
      </w:r>
      <w:r w:rsidR="00284BBA">
        <w:rPr>
          <w:rFonts w:hint="eastAsia"/>
        </w:rPr>
        <w:t>AI</w:t>
      </w:r>
      <w:r w:rsidRPr="004C2CA7">
        <w:rPr>
          <w:rFonts w:hint="eastAsia"/>
        </w:rPr>
        <w:t>辅助、后台管理等模块进行。测试过程中不仅关注正常业务流程是否能够顺利完成，也关注输入为空、输入非法、用户状态异常、</w:t>
      </w:r>
      <w:r w:rsidRPr="004C2CA7">
        <w:rPr>
          <w:rFonts w:hint="eastAsia"/>
        </w:rPr>
        <w:t>AI</w:t>
      </w:r>
      <w:r w:rsidRPr="004C2CA7">
        <w:rPr>
          <w:rFonts w:hint="eastAsia"/>
        </w:rPr>
        <w:t>调用受限等场景下系统能否给出正确提示，从而判断系统在当前阶段是否具备较好的可用性、稳定性和基本容错能力。</w:t>
      </w:r>
    </w:p>
    <w:p w14:paraId="207C84D3" w14:textId="7D5ECC19" w:rsidR="00733FFF" w:rsidRDefault="004C2CA7" w:rsidP="00354F3C">
      <w:pPr>
        <w:pStyle w:val="2"/>
      </w:pPr>
      <w:bookmarkStart w:id="69" w:name="_Toc227292341"/>
      <w:r w:rsidRPr="004C2CA7">
        <w:rPr>
          <w:rFonts w:hint="eastAsia"/>
        </w:rPr>
        <w:t>用户登录与健康档案功能测试</w:t>
      </w:r>
      <w:bookmarkEnd w:id="69"/>
    </w:p>
    <w:p w14:paraId="20C60122" w14:textId="73A8F5BC" w:rsidR="004C2CA7" w:rsidRDefault="004C2CA7" w:rsidP="00354F3C">
      <w:pPr>
        <w:pStyle w:val="affff1"/>
        <w:ind w:firstLine="480"/>
      </w:pPr>
      <w:r w:rsidRPr="004C2CA7">
        <w:rPr>
          <w:rFonts w:hint="eastAsia"/>
        </w:rPr>
        <w:t>本节测试的核心目标在于验证系统访问入口和用户基础健康信息维护功能是否正常，确保用户能够顺利完成登录，并在进入系统后对个人身体档案进行查看与更新。测试方法是采用人工实地测试，围绕登录校验、档案查看和档案修改等典型场景进行验证。测试用例如下表</w:t>
      </w:r>
      <w:r w:rsidRPr="004C2CA7">
        <w:rPr>
          <w:rFonts w:hint="eastAsia"/>
        </w:rPr>
        <w:t>7-1</w:t>
      </w:r>
      <w:r w:rsidRPr="004C2CA7">
        <w:rPr>
          <w:rFonts w:hint="eastAsia"/>
        </w:rPr>
        <w:t>所示。</w:t>
      </w:r>
    </w:p>
    <w:p w14:paraId="28DF4DC4" w14:textId="2326DF58" w:rsidR="0046323F" w:rsidRDefault="0046323F" w:rsidP="0046323F">
      <w:pPr>
        <w:pStyle w:val="a9"/>
        <w:keepNext/>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46323F">
        <w:rPr>
          <w:rFonts w:hint="eastAsia"/>
        </w:rPr>
        <w:t>用户登录与健康档案功能测试表</w:t>
      </w: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2562"/>
        <w:gridCol w:w="3097"/>
        <w:gridCol w:w="2046"/>
        <w:gridCol w:w="811"/>
      </w:tblGrid>
      <w:tr w:rsidR="004C2CA7" w:rsidRPr="004C2CA7" w14:paraId="2F546D2A" w14:textId="77777777" w:rsidTr="0046323F">
        <w:tc>
          <w:tcPr>
            <w:tcW w:w="305" w:type="pct"/>
            <w:tcBorders>
              <w:top w:val="single" w:sz="12" w:space="0" w:color="auto"/>
              <w:bottom w:val="single" w:sz="12" w:space="0" w:color="auto"/>
            </w:tcBorders>
            <w:vAlign w:val="center"/>
          </w:tcPr>
          <w:p w14:paraId="0452A54C" w14:textId="0429FD2B" w:rsidR="004C2CA7" w:rsidRPr="004C2CA7" w:rsidRDefault="004C2CA7" w:rsidP="0046323F">
            <w:pPr>
              <w:pStyle w:val="affff5"/>
            </w:pPr>
            <w:r w:rsidRPr="004C2CA7">
              <w:rPr>
                <w:rStyle w:val="md-plain"/>
              </w:rPr>
              <w:t>序号</w:t>
            </w:r>
          </w:p>
        </w:tc>
        <w:tc>
          <w:tcPr>
            <w:tcW w:w="1412" w:type="pct"/>
            <w:tcBorders>
              <w:top w:val="single" w:sz="12" w:space="0" w:color="auto"/>
              <w:bottom w:val="single" w:sz="12" w:space="0" w:color="auto"/>
            </w:tcBorders>
            <w:vAlign w:val="center"/>
          </w:tcPr>
          <w:p w14:paraId="719C04EF" w14:textId="59E1FD03" w:rsidR="004C2CA7" w:rsidRPr="004C2CA7" w:rsidRDefault="004C2CA7" w:rsidP="0046323F">
            <w:pPr>
              <w:pStyle w:val="affff5"/>
            </w:pPr>
            <w:r w:rsidRPr="004C2CA7">
              <w:rPr>
                <w:rStyle w:val="md-plain"/>
              </w:rPr>
              <w:t>输入</w:t>
            </w:r>
          </w:p>
        </w:tc>
        <w:tc>
          <w:tcPr>
            <w:tcW w:w="1707" w:type="pct"/>
            <w:tcBorders>
              <w:top w:val="single" w:sz="12" w:space="0" w:color="auto"/>
              <w:bottom w:val="single" w:sz="12" w:space="0" w:color="auto"/>
            </w:tcBorders>
            <w:vAlign w:val="center"/>
          </w:tcPr>
          <w:p w14:paraId="09764B19" w14:textId="4DB4443D" w:rsidR="004C2CA7" w:rsidRPr="004C2CA7" w:rsidRDefault="004C2CA7" w:rsidP="0046323F">
            <w:pPr>
              <w:pStyle w:val="affff5"/>
            </w:pPr>
            <w:r w:rsidRPr="004C2CA7">
              <w:rPr>
                <w:rStyle w:val="md-plain"/>
              </w:rPr>
              <w:t>预期结果</w:t>
            </w:r>
          </w:p>
        </w:tc>
        <w:tc>
          <w:tcPr>
            <w:tcW w:w="1128" w:type="pct"/>
            <w:tcBorders>
              <w:top w:val="single" w:sz="12" w:space="0" w:color="auto"/>
              <w:bottom w:val="single" w:sz="12" w:space="0" w:color="auto"/>
            </w:tcBorders>
            <w:vAlign w:val="center"/>
          </w:tcPr>
          <w:p w14:paraId="1A2BC4BE" w14:textId="17AAC46F" w:rsidR="004C2CA7" w:rsidRPr="004C2CA7" w:rsidRDefault="004C2CA7" w:rsidP="0046323F">
            <w:pPr>
              <w:pStyle w:val="affff5"/>
            </w:pPr>
            <w:r w:rsidRPr="004C2CA7">
              <w:rPr>
                <w:rStyle w:val="md-plain"/>
              </w:rPr>
              <w:t>实际结果</w:t>
            </w:r>
          </w:p>
        </w:tc>
        <w:tc>
          <w:tcPr>
            <w:tcW w:w="447" w:type="pct"/>
            <w:tcBorders>
              <w:top w:val="single" w:sz="12" w:space="0" w:color="auto"/>
              <w:bottom w:val="single" w:sz="12" w:space="0" w:color="auto"/>
            </w:tcBorders>
            <w:vAlign w:val="center"/>
          </w:tcPr>
          <w:p w14:paraId="1C276B84" w14:textId="0D3E9BDC" w:rsidR="004C2CA7" w:rsidRPr="004C2CA7" w:rsidRDefault="004C2CA7" w:rsidP="0046323F">
            <w:pPr>
              <w:pStyle w:val="affff5"/>
            </w:pPr>
            <w:r w:rsidRPr="004C2CA7">
              <w:rPr>
                <w:rStyle w:val="md-plain"/>
              </w:rPr>
              <w:t>测试结果</w:t>
            </w:r>
          </w:p>
        </w:tc>
      </w:tr>
      <w:tr w:rsidR="004C2CA7" w:rsidRPr="004C2CA7" w14:paraId="29F2E39B" w14:textId="77777777" w:rsidTr="0046323F">
        <w:tc>
          <w:tcPr>
            <w:tcW w:w="305" w:type="pct"/>
            <w:tcBorders>
              <w:top w:val="single" w:sz="12" w:space="0" w:color="auto"/>
            </w:tcBorders>
            <w:vAlign w:val="center"/>
          </w:tcPr>
          <w:p w14:paraId="54EC9F4D" w14:textId="35EE0FFA" w:rsidR="004C2CA7" w:rsidRPr="004C2CA7" w:rsidRDefault="004C2CA7" w:rsidP="0046323F">
            <w:pPr>
              <w:pStyle w:val="affff5"/>
            </w:pPr>
            <w:r w:rsidRPr="004C2CA7">
              <w:rPr>
                <w:rStyle w:val="md-plain"/>
              </w:rPr>
              <w:t>1</w:t>
            </w:r>
          </w:p>
        </w:tc>
        <w:tc>
          <w:tcPr>
            <w:tcW w:w="1412" w:type="pct"/>
            <w:tcBorders>
              <w:top w:val="single" w:sz="12" w:space="0" w:color="auto"/>
            </w:tcBorders>
            <w:vAlign w:val="center"/>
          </w:tcPr>
          <w:p w14:paraId="14A82BE9" w14:textId="08E7C77C" w:rsidR="004C2CA7" w:rsidRPr="004C2CA7" w:rsidRDefault="004C2CA7" w:rsidP="0046323F">
            <w:pPr>
              <w:pStyle w:val="affff5"/>
            </w:pPr>
            <w:r w:rsidRPr="004C2CA7">
              <w:rPr>
                <w:rStyle w:val="md-plain"/>
              </w:rPr>
              <w:t>账号为空，密码为空</w:t>
            </w:r>
          </w:p>
        </w:tc>
        <w:tc>
          <w:tcPr>
            <w:tcW w:w="1707" w:type="pct"/>
            <w:tcBorders>
              <w:top w:val="single" w:sz="12" w:space="0" w:color="auto"/>
            </w:tcBorders>
            <w:vAlign w:val="center"/>
          </w:tcPr>
          <w:p w14:paraId="12A94271" w14:textId="3EDC9579" w:rsidR="004C2CA7" w:rsidRPr="004C2CA7" w:rsidRDefault="004C2CA7" w:rsidP="0046323F">
            <w:pPr>
              <w:pStyle w:val="affff5"/>
            </w:pPr>
            <w:r w:rsidRPr="004C2CA7">
              <w:rPr>
                <w:rStyle w:val="md-plain"/>
              </w:rPr>
              <w:t>登录失败并提示输入账号信息</w:t>
            </w:r>
          </w:p>
        </w:tc>
        <w:tc>
          <w:tcPr>
            <w:tcW w:w="1128" w:type="pct"/>
            <w:tcBorders>
              <w:top w:val="single" w:sz="12" w:space="0" w:color="auto"/>
            </w:tcBorders>
            <w:vAlign w:val="center"/>
          </w:tcPr>
          <w:p w14:paraId="0266B6C1" w14:textId="2F5F09FE" w:rsidR="004C2CA7" w:rsidRPr="004C2CA7" w:rsidRDefault="004C2CA7" w:rsidP="0046323F">
            <w:pPr>
              <w:pStyle w:val="affff5"/>
            </w:pPr>
            <w:r w:rsidRPr="004C2CA7">
              <w:rPr>
                <w:rStyle w:val="md-plain"/>
              </w:rPr>
              <w:t>登录失败并提示输入账号信息</w:t>
            </w:r>
          </w:p>
        </w:tc>
        <w:tc>
          <w:tcPr>
            <w:tcW w:w="447" w:type="pct"/>
            <w:tcBorders>
              <w:top w:val="single" w:sz="12" w:space="0" w:color="auto"/>
            </w:tcBorders>
            <w:vAlign w:val="center"/>
          </w:tcPr>
          <w:p w14:paraId="397DCB74" w14:textId="6C0F103D" w:rsidR="004C2CA7" w:rsidRPr="004C2CA7" w:rsidRDefault="004C2CA7" w:rsidP="0046323F">
            <w:pPr>
              <w:pStyle w:val="affff5"/>
            </w:pPr>
            <w:r w:rsidRPr="004C2CA7">
              <w:rPr>
                <w:rStyle w:val="md-plain"/>
              </w:rPr>
              <w:t>通过</w:t>
            </w:r>
          </w:p>
        </w:tc>
      </w:tr>
      <w:tr w:rsidR="004C2CA7" w:rsidRPr="004C2CA7" w14:paraId="587EF0BC" w14:textId="77777777" w:rsidTr="0046323F">
        <w:tc>
          <w:tcPr>
            <w:tcW w:w="305" w:type="pct"/>
            <w:vAlign w:val="center"/>
          </w:tcPr>
          <w:p w14:paraId="66128035" w14:textId="18EEF27E" w:rsidR="004C2CA7" w:rsidRPr="004C2CA7" w:rsidRDefault="004C2CA7" w:rsidP="0046323F">
            <w:pPr>
              <w:pStyle w:val="affff5"/>
            </w:pPr>
            <w:r w:rsidRPr="004C2CA7">
              <w:rPr>
                <w:rStyle w:val="md-plain"/>
              </w:rPr>
              <w:t>2</w:t>
            </w:r>
          </w:p>
        </w:tc>
        <w:tc>
          <w:tcPr>
            <w:tcW w:w="1412" w:type="pct"/>
            <w:vAlign w:val="center"/>
          </w:tcPr>
          <w:p w14:paraId="6ECD555B" w14:textId="21D988D8" w:rsidR="004C2CA7" w:rsidRPr="004C2CA7" w:rsidRDefault="004C2CA7" w:rsidP="0046323F">
            <w:pPr>
              <w:pStyle w:val="affff5"/>
            </w:pPr>
            <w:r w:rsidRPr="004C2CA7">
              <w:rPr>
                <w:rStyle w:val="md-plain"/>
              </w:rPr>
              <w:t>正确账号，错误密码</w:t>
            </w:r>
          </w:p>
        </w:tc>
        <w:tc>
          <w:tcPr>
            <w:tcW w:w="1707" w:type="pct"/>
            <w:vAlign w:val="center"/>
          </w:tcPr>
          <w:p w14:paraId="565077AC" w14:textId="31637B5F" w:rsidR="004C2CA7" w:rsidRPr="004C2CA7" w:rsidRDefault="004C2CA7" w:rsidP="0046323F">
            <w:pPr>
              <w:pStyle w:val="affff5"/>
            </w:pPr>
            <w:r w:rsidRPr="004C2CA7">
              <w:rPr>
                <w:rStyle w:val="md-plain"/>
              </w:rPr>
              <w:t>提示密码错误</w:t>
            </w:r>
          </w:p>
        </w:tc>
        <w:tc>
          <w:tcPr>
            <w:tcW w:w="1128" w:type="pct"/>
            <w:vAlign w:val="center"/>
          </w:tcPr>
          <w:p w14:paraId="680BE5D0" w14:textId="5080A821" w:rsidR="004C2CA7" w:rsidRPr="004C2CA7" w:rsidRDefault="004C2CA7" w:rsidP="0046323F">
            <w:pPr>
              <w:pStyle w:val="affff5"/>
            </w:pPr>
            <w:r w:rsidRPr="004C2CA7">
              <w:rPr>
                <w:rStyle w:val="md-plain"/>
              </w:rPr>
              <w:t>提示密码错误</w:t>
            </w:r>
          </w:p>
        </w:tc>
        <w:tc>
          <w:tcPr>
            <w:tcW w:w="447" w:type="pct"/>
            <w:vAlign w:val="center"/>
          </w:tcPr>
          <w:p w14:paraId="2B7C3EB8" w14:textId="72BED1CD" w:rsidR="004C2CA7" w:rsidRPr="004C2CA7" w:rsidRDefault="004C2CA7" w:rsidP="0046323F">
            <w:pPr>
              <w:pStyle w:val="affff5"/>
            </w:pPr>
            <w:r w:rsidRPr="004C2CA7">
              <w:rPr>
                <w:rStyle w:val="md-plain"/>
              </w:rPr>
              <w:t>通过</w:t>
            </w:r>
          </w:p>
        </w:tc>
      </w:tr>
      <w:tr w:rsidR="004C2CA7" w:rsidRPr="004C2CA7" w14:paraId="7E366751" w14:textId="77777777" w:rsidTr="0046323F">
        <w:tc>
          <w:tcPr>
            <w:tcW w:w="305" w:type="pct"/>
            <w:vAlign w:val="center"/>
          </w:tcPr>
          <w:p w14:paraId="18E6389C" w14:textId="1D83A12F" w:rsidR="004C2CA7" w:rsidRPr="004C2CA7" w:rsidRDefault="004C2CA7" w:rsidP="0046323F">
            <w:pPr>
              <w:pStyle w:val="affff5"/>
            </w:pPr>
            <w:r w:rsidRPr="004C2CA7">
              <w:rPr>
                <w:rStyle w:val="md-plain"/>
              </w:rPr>
              <w:t>3</w:t>
            </w:r>
          </w:p>
        </w:tc>
        <w:tc>
          <w:tcPr>
            <w:tcW w:w="1412" w:type="pct"/>
            <w:vAlign w:val="center"/>
          </w:tcPr>
          <w:p w14:paraId="53168A1E" w14:textId="5DCB375A" w:rsidR="004C2CA7" w:rsidRPr="004C2CA7" w:rsidRDefault="004C2CA7" w:rsidP="0046323F">
            <w:pPr>
              <w:pStyle w:val="affff5"/>
            </w:pPr>
            <w:r w:rsidRPr="004C2CA7">
              <w:rPr>
                <w:rStyle w:val="md-plain"/>
              </w:rPr>
              <w:t>正确手机号</w:t>
            </w:r>
            <w:r w:rsidRPr="004C2CA7">
              <w:rPr>
                <w:rStyle w:val="md-plain"/>
              </w:rPr>
              <w:t>/</w:t>
            </w:r>
            <w:r w:rsidRPr="004C2CA7">
              <w:rPr>
                <w:rStyle w:val="md-plain"/>
              </w:rPr>
              <w:t>邮箱与密码</w:t>
            </w:r>
          </w:p>
        </w:tc>
        <w:tc>
          <w:tcPr>
            <w:tcW w:w="1707" w:type="pct"/>
            <w:vAlign w:val="center"/>
          </w:tcPr>
          <w:p w14:paraId="22BD8BC0" w14:textId="58176923" w:rsidR="004C2CA7" w:rsidRPr="004C2CA7" w:rsidRDefault="004C2CA7" w:rsidP="0046323F">
            <w:pPr>
              <w:pStyle w:val="affff5"/>
            </w:pPr>
            <w:r w:rsidRPr="004C2CA7">
              <w:rPr>
                <w:rStyle w:val="md-plain"/>
              </w:rPr>
              <w:t>登录成功并进入系统首页</w:t>
            </w:r>
          </w:p>
        </w:tc>
        <w:tc>
          <w:tcPr>
            <w:tcW w:w="1128" w:type="pct"/>
            <w:vAlign w:val="center"/>
          </w:tcPr>
          <w:p w14:paraId="5CA6F8F9" w14:textId="15293DB5" w:rsidR="004C2CA7" w:rsidRPr="004C2CA7" w:rsidRDefault="004C2CA7" w:rsidP="0046323F">
            <w:pPr>
              <w:pStyle w:val="affff5"/>
            </w:pPr>
            <w:r w:rsidRPr="004C2CA7">
              <w:rPr>
                <w:rStyle w:val="md-plain"/>
              </w:rPr>
              <w:t>登录成功并进入系统首页</w:t>
            </w:r>
          </w:p>
        </w:tc>
        <w:tc>
          <w:tcPr>
            <w:tcW w:w="447" w:type="pct"/>
            <w:vAlign w:val="center"/>
          </w:tcPr>
          <w:p w14:paraId="0CAA5974" w14:textId="6A3101FF" w:rsidR="004C2CA7" w:rsidRPr="004C2CA7" w:rsidRDefault="004C2CA7" w:rsidP="0046323F">
            <w:pPr>
              <w:pStyle w:val="affff5"/>
            </w:pPr>
            <w:r w:rsidRPr="004C2CA7">
              <w:rPr>
                <w:rStyle w:val="md-plain"/>
              </w:rPr>
              <w:t>通过</w:t>
            </w:r>
          </w:p>
        </w:tc>
      </w:tr>
      <w:tr w:rsidR="004C2CA7" w:rsidRPr="004C2CA7" w14:paraId="678A799D" w14:textId="77777777" w:rsidTr="0046323F">
        <w:tc>
          <w:tcPr>
            <w:tcW w:w="305" w:type="pct"/>
            <w:vAlign w:val="center"/>
          </w:tcPr>
          <w:p w14:paraId="082686C4" w14:textId="75268B25" w:rsidR="004C2CA7" w:rsidRPr="004C2CA7" w:rsidRDefault="004C2CA7" w:rsidP="0046323F">
            <w:pPr>
              <w:pStyle w:val="affff5"/>
            </w:pPr>
            <w:r w:rsidRPr="004C2CA7">
              <w:rPr>
                <w:rStyle w:val="md-plain"/>
              </w:rPr>
              <w:t>4</w:t>
            </w:r>
          </w:p>
        </w:tc>
        <w:tc>
          <w:tcPr>
            <w:tcW w:w="1412" w:type="pct"/>
            <w:vAlign w:val="center"/>
          </w:tcPr>
          <w:p w14:paraId="490CB5E4" w14:textId="62B4FFC7" w:rsidR="004C2CA7" w:rsidRPr="004C2CA7" w:rsidRDefault="004C2CA7" w:rsidP="0046323F">
            <w:pPr>
              <w:pStyle w:val="affff5"/>
            </w:pPr>
            <w:r w:rsidRPr="004C2CA7">
              <w:rPr>
                <w:rStyle w:val="md-plain"/>
              </w:rPr>
              <w:t>查看当前身体档案</w:t>
            </w:r>
          </w:p>
        </w:tc>
        <w:tc>
          <w:tcPr>
            <w:tcW w:w="1707" w:type="pct"/>
            <w:vAlign w:val="center"/>
          </w:tcPr>
          <w:p w14:paraId="07AAB782" w14:textId="7B7B5C46" w:rsidR="004C2CA7" w:rsidRPr="004C2CA7" w:rsidRDefault="004C2CA7" w:rsidP="0046323F">
            <w:pPr>
              <w:pStyle w:val="affff5"/>
            </w:pPr>
            <w:r w:rsidRPr="004C2CA7">
              <w:rPr>
                <w:rStyle w:val="md-plain"/>
              </w:rPr>
              <w:t>正确显示身高、体重、</w:t>
            </w:r>
            <w:r w:rsidRPr="004C2CA7">
              <w:rPr>
                <w:rStyle w:val="md-plain"/>
              </w:rPr>
              <w:t>BMI</w:t>
            </w:r>
            <w:r w:rsidRPr="004C2CA7">
              <w:rPr>
                <w:rStyle w:val="md-plain"/>
              </w:rPr>
              <w:t>、</w:t>
            </w:r>
            <w:r w:rsidRPr="004C2CA7">
              <w:rPr>
                <w:rStyle w:val="md-plain"/>
              </w:rPr>
              <w:t>BMR</w:t>
            </w:r>
            <w:r w:rsidRPr="004C2CA7">
              <w:rPr>
                <w:rStyle w:val="md-plain"/>
              </w:rPr>
              <w:t>与目标热量</w:t>
            </w:r>
          </w:p>
        </w:tc>
        <w:tc>
          <w:tcPr>
            <w:tcW w:w="1128" w:type="pct"/>
            <w:vAlign w:val="center"/>
          </w:tcPr>
          <w:p w14:paraId="3B4EBB3C" w14:textId="33147F05" w:rsidR="004C2CA7" w:rsidRPr="004C2CA7" w:rsidRDefault="004C2CA7" w:rsidP="0046323F">
            <w:pPr>
              <w:pStyle w:val="affff5"/>
            </w:pPr>
            <w:r w:rsidRPr="004C2CA7">
              <w:rPr>
                <w:rStyle w:val="md-plain"/>
              </w:rPr>
              <w:t>页面正确显示相关信息</w:t>
            </w:r>
          </w:p>
        </w:tc>
        <w:tc>
          <w:tcPr>
            <w:tcW w:w="447" w:type="pct"/>
            <w:vAlign w:val="center"/>
          </w:tcPr>
          <w:p w14:paraId="5671D1CD" w14:textId="3459BF34" w:rsidR="004C2CA7" w:rsidRPr="004C2CA7" w:rsidRDefault="004C2CA7" w:rsidP="0046323F">
            <w:pPr>
              <w:pStyle w:val="affff5"/>
            </w:pPr>
            <w:r w:rsidRPr="004C2CA7">
              <w:rPr>
                <w:rStyle w:val="md-plain"/>
              </w:rPr>
              <w:t>通过</w:t>
            </w:r>
          </w:p>
        </w:tc>
      </w:tr>
      <w:tr w:rsidR="004C2CA7" w:rsidRPr="004C2CA7" w14:paraId="2A316B79" w14:textId="77777777" w:rsidTr="0046323F">
        <w:tc>
          <w:tcPr>
            <w:tcW w:w="305" w:type="pct"/>
            <w:vAlign w:val="center"/>
          </w:tcPr>
          <w:p w14:paraId="46687B90" w14:textId="7209064E" w:rsidR="004C2CA7" w:rsidRPr="004C2CA7" w:rsidRDefault="004C2CA7" w:rsidP="0046323F">
            <w:pPr>
              <w:pStyle w:val="affff5"/>
            </w:pPr>
            <w:r w:rsidRPr="004C2CA7">
              <w:rPr>
                <w:rStyle w:val="md-plain"/>
              </w:rPr>
              <w:t>5</w:t>
            </w:r>
          </w:p>
        </w:tc>
        <w:tc>
          <w:tcPr>
            <w:tcW w:w="1412" w:type="pct"/>
            <w:vAlign w:val="center"/>
          </w:tcPr>
          <w:p w14:paraId="315922FF" w14:textId="5F43C510" w:rsidR="004C2CA7" w:rsidRPr="004C2CA7" w:rsidRDefault="004C2CA7" w:rsidP="0046323F">
            <w:pPr>
              <w:pStyle w:val="affff5"/>
            </w:pPr>
            <w:r w:rsidRPr="004C2CA7">
              <w:rPr>
                <w:rStyle w:val="md-plain"/>
              </w:rPr>
              <w:t>修改体重、活动水平等合法信息并保存</w:t>
            </w:r>
          </w:p>
        </w:tc>
        <w:tc>
          <w:tcPr>
            <w:tcW w:w="1707" w:type="pct"/>
            <w:vAlign w:val="center"/>
          </w:tcPr>
          <w:p w14:paraId="43A068C1" w14:textId="45EBD1DA" w:rsidR="004C2CA7" w:rsidRPr="004C2CA7" w:rsidRDefault="004C2CA7" w:rsidP="0046323F">
            <w:pPr>
              <w:pStyle w:val="affff5"/>
            </w:pPr>
            <w:r w:rsidRPr="004C2CA7">
              <w:rPr>
                <w:rStyle w:val="md-plain"/>
              </w:rPr>
              <w:t>更新成功，相关指标同步变化</w:t>
            </w:r>
          </w:p>
        </w:tc>
        <w:tc>
          <w:tcPr>
            <w:tcW w:w="1128" w:type="pct"/>
            <w:vAlign w:val="center"/>
          </w:tcPr>
          <w:p w14:paraId="7BDF7EF7" w14:textId="02DE6646" w:rsidR="004C2CA7" w:rsidRPr="004C2CA7" w:rsidRDefault="004C2CA7" w:rsidP="0046323F">
            <w:pPr>
              <w:pStyle w:val="affff5"/>
            </w:pPr>
            <w:r w:rsidRPr="004C2CA7">
              <w:rPr>
                <w:rStyle w:val="md-plain"/>
              </w:rPr>
              <w:t>更新成功，指标同步变化</w:t>
            </w:r>
          </w:p>
        </w:tc>
        <w:tc>
          <w:tcPr>
            <w:tcW w:w="447" w:type="pct"/>
            <w:vAlign w:val="center"/>
          </w:tcPr>
          <w:p w14:paraId="4816B52D" w14:textId="2906493F" w:rsidR="004C2CA7" w:rsidRPr="004C2CA7" w:rsidRDefault="004C2CA7" w:rsidP="0046323F">
            <w:pPr>
              <w:pStyle w:val="affff5"/>
            </w:pPr>
            <w:r w:rsidRPr="004C2CA7">
              <w:rPr>
                <w:rStyle w:val="md-plain"/>
              </w:rPr>
              <w:t>通过</w:t>
            </w:r>
          </w:p>
        </w:tc>
      </w:tr>
      <w:tr w:rsidR="004C2CA7" w:rsidRPr="004C2CA7" w14:paraId="48D2E3C5" w14:textId="77777777" w:rsidTr="0046323F">
        <w:tc>
          <w:tcPr>
            <w:tcW w:w="305" w:type="pct"/>
            <w:tcBorders>
              <w:bottom w:val="single" w:sz="12" w:space="0" w:color="auto"/>
            </w:tcBorders>
            <w:vAlign w:val="center"/>
          </w:tcPr>
          <w:p w14:paraId="44F4B88E" w14:textId="7134CA1B" w:rsidR="004C2CA7" w:rsidRPr="004C2CA7" w:rsidRDefault="004C2CA7" w:rsidP="0046323F">
            <w:pPr>
              <w:pStyle w:val="affff5"/>
            </w:pPr>
            <w:r w:rsidRPr="004C2CA7">
              <w:rPr>
                <w:rStyle w:val="md-plain"/>
              </w:rPr>
              <w:t>6</w:t>
            </w:r>
          </w:p>
        </w:tc>
        <w:tc>
          <w:tcPr>
            <w:tcW w:w="1412" w:type="pct"/>
            <w:tcBorders>
              <w:bottom w:val="single" w:sz="12" w:space="0" w:color="auto"/>
            </w:tcBorders>
            <w:vAlign w:val="center"/>
          </w:tcPr>
          <w:p w14:paraId="7B58F0E1" w14:textId="113A64F3" w:rsidR="004C2CA7" w:rsidRPr="004C2CA7" w:rsidRDefault="004C2CA7" w:rsidP="0046323F">
            <w:pPr>
              <w:pStyle w:val="affff5"/>
            </w:pPr>
            <w:r w:rsidRPr="004C2CA7">
              <w:rPr>
                <w:rStyle w:val="md-plain"/>
              </w:rPr>
              <w:t>将档案</w:t>
            </w:r>
            <w:proofErr w:type="gramStart"/>
            <w:r w:rsidRPr="004C2CA7">
              <w:rPr>
                <w:rStyle w:val="md-plain"/>
              </w:rPr>
              <w:t>必填项留空</w:t>
            </w:r>
            <w:proofErr w:type="gramEnd"/>
            <w:r w:rsidRPr="004C2CA7">
              <w:rPr>
                <w:rStyle w:val="md-plain"/>
              </w:rPr>
              <w:t>后提交</w:t>
            </w:r>
          </w:p>
        </w:tc>
        <w:tc>
          <w:tcPr>
            <w:tcW w:w="1707" w:type="pct"/>
            <w:tcBorders>
              <w:bottom w:val="single" w:sz="12" w:space="0" w:color="auto"/>
            </w:tcBorders>
            <w:vAlign w:val="center"/>
          </w:tcPr>
          <w:p w14:paraId="1E1DEB04" w14:textId="083F6A90" w:rsidR="004C2CA7" w:rsidRPr="004C2CA7" w:rsidRDefault="004C2CA7" w:rsidP="0046323F">
            <w:pPr>
              <w:pStyle w:val="affff5"/>
            </w:pPr>
            <w:r w:rsidRPr="004C2CA7">
              <w:rPr>
                <w:rStyle w:val="md-plain"/>
              </w:rPr>
              <w:t>保存失败并提示信息不完整</w:t>
            </w:r>
          </w:p>
        </w:tc>
        <w:tc>
          <w:tcPr>
            <w:tcW w:w="1128" w:type="pct"/>
            <w:tcBorders>
              <w:bottom w:val="single" w:sz="12" w:space="0" w:color="auto"/>
            </w:tcBorders>
            <w:vAlign w:val="center"/>
          </w:tcPr>
          <w:p w14:paraId="7CCDB4EB" w14:textId="03E7D734" w:rsidR="004C2CA7" w:rsidRPr="004C2CA7" w:rsidRDefault="004C2CA7" w:rsidP="0046323F">
            <w:pPr>
              <w:pStyle w:val="affff5"/>
            </w:pPr>
            <w:r w:rsidRPr="004C2CA7">
              <w:rPr>
                <w:rStyle w:val="md-plain"/>
              </w:rPr>
              <w:t>保存失败并提示信息不完整</w:t>
            </w:r>
          </w:p>
        </w:tc>
        <w:tc>
          <w:tcPr>
            <w:tcW w:w="447" w:type="pct"/>
            <w:tcBorders>
              <w:bottom w:val="single" w:sz="12" w:space="0" w:color="auto"/>
            </w:tcBorders>
            <w:vAlign w:val="center"/>
          </w:tcPr>
          <w:p w14:paraId="7AA28B9C" w14:textId="7037A4E7" w:rsidR="004C2CA7" w:rsidRPr="004C2CA7" w:rsidRDefault="004C2CA7" w:rsidP="0046323F">
            <w:pPr>
              <w:pStyle w:val="affff5"/>
            </w:pPr>
            <w:r w:rsidRPr="004C2CA7">
              <w:rPr>
                <w:rStyle w:val="md-plain"/>
              </w:rPr>
              <w:t>通过</w:t>
            </w:r>
          </w:p>
        </w:tc>
      </w:tr>
    </w:tbl>
    <w:p w14:paraId="5CD02B95" w14:textId="6E3F81D1" w:rsidR="004C2CA7" w:rsidRDefault="004C2CA7" w:rsidP="00354F3C">
      <w:pPr>
        <w:pStyle w:val="affff1"/>
        <w:ind w:firstLine="480"/>
      </w:pPr>
      <w:r w:rsidRPr="004C2CA7">
        <w:rPr>
          <w:rFonts w:hint="eastAsia"/>
        </w:rPr>
        <w:t>由表中结果可知，系统能够较好地完成用户登录校验与健康档案维护操作，说明该模块基本满足系统设计要求。</w:t>
      </w:r>
    </w:p>
    <w:p w14:paraId="7B028188" w14:textId="657764D0" w:rsidR="004C2CA7" w:rsidRDefault="004C2CA7" w:rsidP="00354F3C">
      <w:pPr>
        <w:pStyle w:val="2"/>
      </w:pPr>
      <w:bookmarkStart w:id="70" w:name="_Toc227292342"/>
      <w:r w:rsidRPr="004C2CA7">
        <w:rPr>
          <w:rFonts w:hint="eastAsia"/>
        </w:rPr>
        <w:t>饮食记录与食物检索功能测试</w:t>
      </w:r>
      <w:bookmarkEnd w:id="70"/>
    </w:p>
    <w:p w14:paraId="71C13149" w14:textId="4B0BFBE0" w:rsidR="004C2CA7" w:rsidRDefault="004C2CA7" w:rsidP="0046323F">
      <w:pPr>
        <w:pStyle w:val="affff1"/>
        <w:ind w:firstLine="480"/>
      </w:pPr>
      <w:r>
        <w:rPr>
          <w:rFonts w:hint="eastAsia"/>
        </w:rPr>
        <w:t>本节测试的核心目标在于验证用户能否顺利完成饮食记录操作，并确保系统能够通过食物检索为记录功能提供正确的数据支持。测试方法是从食物搜索、食物选择、饮食记录新增与修改等实际使用流程出发，对关键场景进行验证。测试用例如下表</w:t>
      </w:r>
      <w:r>
        <w:rPr>
          <w:rFonts w:hint="eastAsia"/>
        </w:rPr>
        <w:t>7-2</w:t>
      </w:r>
      <w:r>
        <w:rPr>
          <w:rFonts w:hint="eastAsia"/>
        </w:rPr>
        <w:t>所示。</w:t>
      </w:r>
    </w:p>
    <w:p w14:paraId="702932E7" w14:textId="3043923B" w:rsidR="0046323F" w:rsidRDefault="0046323F" w:rsidP="0046323F">
      <w:pPr>
        <w:pStyle w:val="a9"/>
        <w:keepNext/>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Pr="0046323F">
        <w:rPr>
          <w:rFonts w:hint="eastAsia"/>
        </w:rPr>
        <w:t>饮食记录与食物检索功能测试表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
        <w:gridCol w:w="2879"/>
        <w:gridCol w:w="2389"/>
        <w:gridCol w:w="2389"/>
        <w:gridCol w:w="847"/>
      </w:tblGrid>
      <w:tr w:rsidR="00FF4D95" w14:paraId="47B779A5" w14:textId="77777777" w:rsidTr="00FF4D95">
        <w:trPr>
          <w:trHeight w:val="545"/>
        </w:trPr>
        <w:tc>
          <w:tcPr>
            <w:tcW w:w="0" w:type="auto"/>
            <w:tcBorders>
              <w:top w:val="single" w:sz="12" w:space="0" w:color="auto"/>
              <w:bottom w:val="single" w:sz="12" w:space="0" w:color="auto"/>
            </w:tcBorders>
            <w:vAlign w:val="center"/>
          </w:tcPr>
          <w:p w14:paraId="2AD94EA1" w14:textId="78DBC328" w:rsidR="00FF4D95" w:rsidRPr="0046323F" w:rsidRDefault="00FF4D95" w:rsidP="0046323F">
            <w:pPr>
              <w:pStyle w:val="affff5"/>
            </w:pPr>
            <w:r w:rsidRPr="0046323F">
              <w:rPr>
                <w:rStyle w:val="md-plain"/>
              </w:rPr>
              <w:t>序号</w:t>
            </w:r>
          </w:p>
        </w:tc>
        <w:tc>
          <w:tcPr>
            <w:tcW w:w="0" w:type="auto"/>
            <w:tcBorders>
              <w:top w:val="single" w:sz="12" w:space="0" w:color="auto"/>
              <w:bottom w:val="single" w:sz="12" w:space="0" w:color="auto"/>
            </w:tcBorders>
            <w:vAlign w:val="center"/>
          </w:tcPr>
          <w:p w14:paraId="6DAA3C52" w14:textId="21DABD9C" w:rsidR="00FF4D95" w:rsidRPr="0046323F" w:rsidRDefault="00FF4D95" w:rsidP="0046323F">
            <w:pPr>
              <w:pStyle w:val="affff5"/>
            </w:pPr>
            <w:r w:rsidRPr="0046323F">
              <w:rPr>
                <w:rStyle w:val="md-plain"/>
              </w:rPr>
              <w:t>输入</w:t>
            </w:r>
          </w:p>
        </w:tc>
        <w:tc>
          <w:tcPr>
            <w:tcW w:w="0" w:type="auto"/>
            <w:tcBorders>
              <w:top w:val="single" w:sz="12" w:space="0" w:color="auto"/>
              <w:bottom w:val="single" w:sz="12" w:space="0" w:color="auto"/>
            </w:tcBorders>
            <w:vAlign w:val="center"/>
          </w:tcPr>
          <w:p w14:paraId="36D8FAB8" w14:textId="5FA8C8AF" w:rsidR="00FF4D95" w:rsidRPr="0046323F" w:rsidRDefault="00FF4D95" w:rsidP="0046323F">
            <w:pPr>
              <w:pStyle w:val="affff5"/>
            </w:pPr>
            <w:r w:rsidRPr="0046323F">
              <w:rPr>
                <w:rStyle w:val="md-plain"/>
              </w:rPr>
              <w:t>预期结果</w:t>
            </w:r>
          </w:p>
        </w:tc>
        <w:tc>
          <w:tcPr>
            <w:tcW w:w="0" w:type="auto"/>
            <w:tcBorders>
              <w:top w:val="single" w:sz="12" w:space="0" w:color="auto"/>
              <w:bottom w:val="single" w:sz="12" w:space="0" w:color="auto"/>
            </w:tcBorders>
            <w:vAlign w:val="center"/>
          </w:tcPr>
          <w:p w14:paraId="3D173218" w14:textId="6927D88F" w:rsidR="00FF4D95" w:rsidRPr="0046323F" w:rsidRDefault="00FF4D95" w:rsidP="0046323F">
            <w:pPr>
              <w:pStyle w:val="affff5"/>
            </w:pPr>
            <w:r w:rsidRPr="0046323F">
              <w:rPr>
                <w:rStyle w:val="md-plain"/>
              </w:rPr>
              <w:t>实际结果</w:t>
            </w:r>
          </w:p>
        </w:tc>
        <w:tc>
          <w:tcPr>
            <w:tcW w:w="0" w:type="auto"/>
            <w:tcBorders>
              <w:top w:val="single" w:sz="12" w:space="0" w:color="auto"/>
              <w:bottom w:val="single" w:sz="12" w:space="0" w:color="auto"/>
            </w:tcBorders>
            <w:vAlign w:val="center"/>
          </w:tcPr>
          <w:p w14:paraId="3DE9A6F9" w14:textId="38ABD0DF" w:rsidR="00FF4D95" w:rsidRPr="0046323F" w:rsidRDefault="00FF4D95" w:rsidP="0046323F">
            <w:pPr>
              <w:pStyle w:val="affff5"/>
            </w:pPr>
            <w:r w:rsidRPr="0046323F">
              <w:rPr>
                <w:rStyle w:val="md-plain"/>
              </w:rPr>
              <w:t>测试结果</w:t>
            </w:r>
          </w:p>
        </w:tc>
      </w:tr>
      <w:tr w:rsidR="00FF4D95" w14:paraId="756D0A72" w14:textId="77777777" w:rsidTr="00FF4D95">
        <w:trPr>
          <w:trHeight w:val="545"/>
        </w:trPr>
        <w:tc>
          <w:tcPr>
            <w:tcW w:w="0" w:type="auto"/>
            <w:tcBorders>
              <w:top w:val="single" w:sz="12" w:space="0" w:color="auto"/>
            </w:tcBorders>
            <w:vAlign w:val="center"/>
          </w:tcPr>
          <w:p w14:paraId="64C28AF4" w14:textId="3278DC92" w:rsidR="00FF4D95" w:rsidRPr="0046323F" w:rsidRDefault="00FF4D95" w:rsidP="0046323F">
            <w:pPr>
              <w:pStyle w:val="affff5"/>
            </w:pPr>
            <w:r w:rsidRPr="0046323F">
              <w:rPr>
                <w:rStyle w:val="md-plain"/>
              </w:rPr>
              <w:t>1</w:t>
            </w:r>
          </w:p>
        </w:tc>
        <w:tc>
          <w:tcPr>
            <w:tcW w:w="0" w:type="auto"/>
            <w:tcBorders>
              <w:top w:val="single" w:sz="12" w:space="0" w:color="auto"/>
            </w:tcBorders>
            <w:vAlign w:val="center"/>
          </w:tcPr>
          <w:p w14:paraId="16598E95" w14:textId="61B2938B" w:rsidR="00FF4D95" w:rsidRPr="0046323F" w:rsidRDefault="00FF4D95" w:rsidP="0046323F">
            <w:pPr>
              <w:pStyle w:val="affff5"/>
            </w:pPr>
            <w:r w:rsidRPr="0046323F">
              <w:rPr>
                <w:rStyle w:val="md-plain"/>
              </w:rPr>
              <w:t>输入常见食物名称进行搜索</w:t>
            </w:r>
          </w:p>
        </w:tc>
        <w:tc>
          <w:tcPr>
            <w:tcW w:w="0" w:type="auto"/>
            <w:tcBorders>
              <w:top w:val="single" w:sz="12" w:space="0" w:color="auto"/>
            </w:tcBorders>
            <w:vAlign w:val="center"/>
          </w:tcPr>
          <w:p w14:paraId="04BF98BD" w14:textId="1AD338C7" w:rsidR="00FF4D95" w:rsidRPr="0046323F" w:rsidRDefault="00FF4D95" w:rsidP="0046323F">
            <w:pPr>
              <w:pStyle w:val="affff5"/>
            </w:pPr>
            <w:r w:rsidRPr="0046323F">
              <w:rPr>
                <w:rStyle w:val="md-plain"/>
              </w:rPr>
              <w:t>返回匹配的食物列表</w:t>
            </w:r>
          </w:p>
        </w:tc>
        <w:tc>
          <w:tcPr>
            <w:tcW w:w="0" w:type="auto"/>
            <w:tcBorders>
              <w:top w:val="single" w:sz="12" w:space="0" w:color="auto"/>
            </w:tcBorders>
            <w:vAlign w:val="center"/>
          </w:tcPr>
          <w:p w14:paraId="45533D63" w14:textId="3435F8BE" w:rsidR="00FF4D95" w:rsidRPr="0046323F" w:rsidRDefault="00FF4D95" w:rsidP="0046323F">
            <w:pPr>
              <w:pStyle w:val="affff5"/>
            </w:pPr>
            <w:r w:rsidRPr="0046323F">
              <w:rPr>
                <w:rStyle w:val="md-plain"/>
              </w:rPr>
              <w:t>返回匹配的食物列表</w:t>
            </w:r>
          </w:p>
        </w:tc>
        <w:tc>
          <w:tcPr>
            <w:tcW w:w="0" w:type="auto"/>
            <w:tcBorders>
              <w:top w:val="single" w:sz="12" w:space="0" w:color="auto"/>
            </w:tcBorders>
            <w:vAlign w:val="center"/>
          </w:tcPr>
          <w:p w14:paraId="2566D7AF" w14:textId="159471AF" w:rsidR="00FF4D95" w:rsidRPr="0046323F" w:rsidRDefault="00FF4D95" w:rsidP="0046323F">
            <w:pPr>
              <w:pStyle w:val="affff5"/>
            </w:pPr>
            <w:r w:rsidRPr="0046323F">
              <w:rPr>
                <w:rStyle w:val="md-plain"/>
              </w:rPr>
              <w:t>通过</w:t>
            </w:r>
          </w:p>
        </w:tc>
      </w:tr>
      <w:tr w:rsidR="00FF4D95" w14:paraId="37F02524" w14:textId="77777777" w:rsidTr="00FF4D95">
        <w:trPr>
          <w:trHeight w:val="545"/>
        </w:trPr>
        <w:tc>
          <w:tcPr>
            <w:tcW w:w="0" w:type="auto"/>
            <w:vAlign w:val="center"/>
          </w:tcPr>
          <w:p w14:paraId="7336A841" w14:textId="7ADA062F" w:rsidR="00FF4D95" w:rsidRPr="0046323F" w:rsidRDefault="00FF4D95" w:rsidP="0046323F">
            <w:pPr>
              <w:pStyle w:val="affff5"/>
            </w:pPr>
            <w:r w:rsidRPr="0046323F">
              <w:rPr>
                <w:rStyle w:val="md-plain"/>
              </w:rPr>
              <w:t>2</w:t>
            </w:r>
          </w:p>
        </w:tc>
        <w:tc>
          <w:tcPr>
            <w:tcW w:w="0" w:type="auto"/>
            <w:vAlign w:val="center"/>
          </w:tcPr>
          <w:p w14:paraId="12E1B4BC" w14:textId="192C4172" w:rsidR="00FF4D95" w:rsidRPr="0046323F" w:rsidRDefault="00FF4D95" w:rsidP="0046323F">
            <w:pPr>
              <w:pStyle w:val="affff5"/>
            </w:pPr>
            <w:r w:rsidRPr="0046323F">
              <w:rPr>
                <w:rStyle w:val="md-plain"/>
              </w:rPr>
              <w:t>选择某一食物分类</w:t>
            </w:r>
          </w:p>
        </w:tc>
        <w:tc>
          <w:tcPr>
            <w:tcW w:w="0" w:type="auto"/>
            <w:vAlign w:val="center"/>
          </w:tcPr>
          <w:p w14:paraId="77DF5228" w14:textId="51D77C5E" w:rsidR="00FF4D95" w:rsidRPr="0046323F" w:rsidRDefault="00FF4D95" w:rsidP="0046323F">
            <w:pPr>
              <w:pStyle w:val="affff5"/>
            </w:pPr>
            <w:r w:rsidRPr="0046323F">
              <w:rPr>
                <w:rStyle w:val="md-plain"/>
              </w:rPr>
              <w:t>返回该分类下的食物数据</w:t>
            </w:r>
          </w:p>
        </w:tc>
        <w:tc>
          <w:tcPr>
            <w:tcW w:w="0" w:type="auto"/>
            <w:vAlign w:val="center"/>
          </w:tcPr>
          <w:p w14:paraId="4D5FBBC5" w14:textId="52CB06B4" w:rsidR="00FF4D95" w:rsidRPr="0046323F" w:rsidRDefault="00FF4D95" w:rsidP="0046323F">
            <w:pPr>
              <w:pStyle w:val="affff5"/>
            </w:pPr>
            <w:r w:rsidRPr="0046323F">
              <w:rPr>
                <w:rStyle w:val="md-plain"/>
              </w:rPr>
              <w:t>返回该分类下的食物数据</w:t>
            </w:r>
          </w:p>
        </w:tc>
        <w:tc>
          <w:tcPr>
            <w:tcW w:w="0" w:type="auto"/>
            <w:vAlign w:val="center"/>
          </w:tcPr>
          <w:p w14:paraId="6CB35C7D" w14:textId="51CCF816" w:rsidR="00FF4D95" w:rsidRPr="0046323F" w:rsidRDefault="00FF4D95" w:rsidP="0046323F">
            <w:pPr>
              <w:pStyle w:val="affff5"/>
            </w:pPr>
            <w:r w:rsidRPr="0046323F">
              <w:rPr>
                <w:rStyle w:val="md-plain"/>
              </w:rPr>
              <w:t>通过</w:t>
            </w:r>
          </w:p>
        </w:tc>
      </w:tr>
      <w:tr w:rsidR="00FF4D95" w14:paraId="1470810F" w14:textId="77777777" w:rsidTr="00FF4D95">
        <w:trPr>
          <w:trHeight w:val="545"/>
        </w:trPr>
        <w:tc>
          <w:tcPr>
            <w:tcW w:w="0" w:type="auto"/>
            <w:vAlign w:val="center"/>
          </w:tcPr>
          <w:p w14:paraId="12CDA821" w14:textId="3F5655E2" w:rsidR="00FF4D95" w:rsidRPr="0046323F" w:rsidRDefault="00FF4D95" w:rsidP="0046323F">
            <w:pPr>
              <w:pStyle w:val="affff5"/>
            </w:pPr>
            <w:r w:rsidRPr="0046323F">
              <w:rPr>
                <w:rStyle w:val="md-plain"/>
              </w:rPr>
              <w:t>3</w:t>
            </w:r>
          </w:p>
        </w:tc>
        <w:tc>
          <w:tcPr>
            <w:tcW w:w="0" w:type="auto"/>
            <w:vAlign w:val="center"/>
          </w:tcPr>
          <w:p w14:paraId="76B7A97D" w14:textId="6E299C89" w:rsidR="00FF4D95" w:rsidRPr="0046323F" w:rsidRDefault="00FF4D95" w:rsidP="0046323F">
            <w:pPr>
              <w:pStyle w:val="affff5"/>
            </w:pPr>
            <w:r w:rsidRPr="0046323F">
              <w:rPr>
                <w:rStyle w:val="md-plain"/>
              </w:rPr>
              <w:t>选择日期、餐次、食物及合法重量后保存</w:t>
            </w:r>
          </w:p>
        </w:tc>
        <w:tc>
          <w:tcPr>
            <w:tcW w:w="0" w:type="auto"/>
            <w:vAlign w:val="center"/>
          </w:tcPr>
          <w:p w14:paraId="7EEE26C1" w14:textId="4D672104" w:rsidR="00FF4D95" w:rsidRPr="0046323F" w:rsidRDefault="00FF4D95" w:rsidP="0046323F">
            <w:pPr>
              <w:pStyle w:val="affff5"/>
            </w:pPr>
            <w:r w:rsidRPr="0046323F">
              <w:rPr>
                <w:rStyle w:val="md-plain"/>
              </w:rPr>
              <w:t>记录新增成功并显示在对应餐次下</w:t>
            </w:r>
          </w:p>
        </w:tc>
        <w:tc>
          <w:tcPr>
            <w:tcW w:w="0" w:type="auto"/>
            <w:vAlign w:val="center"/>
          </w:tcPr>
          <w:p w14:paraId="1151AE2E" w14:textId="086A6A00" w:rsidR="00FF4D95" w:rsidRPr="0046323F" w:rsidRDefault="00FF4D95" w:rsidP="0046323F">
            <w:pPr>
              <w:pStyle w:val="affff5"/>
            </w:pPr>
            <w:r w:rsidRPr="0046323F">
              <w:rPr>
                <w:rStyle w:val="md-plain"/>
              </w:rPr>
              <w:t>记录新增成功并显示在对应餐次下</w:t>
            </w:r>
          </w:p>
        </w:tc>
        <w:tc>
          <w:tcPr>
            <w:tcW w:w="0" w:type="auto"/>
            <w:vAlign w:val="center"/>
          </w:tcPr>
          <w:p w14:paraId="0593DC21" w14:textId="757149C7" w:rsidR="00FF4D95" w:rsidRPr="0046323F" w:rsidRDefault="00FF4D95" w:rsidP="0046323F">
            <w:pPr>
              <w:pStyle w:val="affff5"/>
            </w:pPr>
            <w:r w:rsidRPr="0046323F">
              <w:rPr>
                <w:rStyle w:val="md-plain"/>
              </w:rPr>
              <w:t>通过</w:t>
            </w:r>
          </w:p>
        </w:tc>
      </w:tr>
      <w:tr w:rsidR="00FF4D95" w14:paraId="40870357" w14:textId="77777777" w:rsidTr="00FF4D95">
        <w:trPr>
          <w:trHeight w:val="545"/>
        </w:trPr>
        <w:tc>
          <w:tcPr>
            <w:tcW w:w="0" w:type="auto"/>
            <w:vAlign w:val="center"/>
          </w:tcPr>
          <w:p w14:paraId="3B13D03A" w14:textId="162857F3" w:rsidR="00FF4D95" w:rsidRPr="0046323F" w:rsidRDefault="00FF4D95" w:rsidP="0046323F">
            <w:pPr>
              <w:pStyle w:val="affff5"/>
            </w:pPr>
            <w:r w:rsidRPr="0046323F">
              <w:rPr>
                <w:rStyle w:val="md-plain"/>
              </w:rPr>
              <w:t>4</w:t>
            </w:r>
          </w:p>
        </w:tc>
        <w:tc>
          <w:tcPr>
            <w:tcW w:w="0" w:type="auto"/>
            <w:vAlign w:val="center"/>
          </w:tcPr>
          <w:p w14:paraId="02280842" w14:textId="24C2B41C" w:rsidR="00FF4D95" w:rsidRPr="0046323F" w:rsidRDefault="00FF4D95" w:rsidP="0046323F">
            <w:pPr>
              <w:pStyle w:val="affff5"/>
            </w:pPr>
            <w:r w:rsidRPr="0046323F">
              <w:rPr>
                <w:rStyle w:val="md-plain"/>
              </w:rPr>
              <w:t>修改已有饮食记录重量</w:t>
            </w:r>
          </w:p>
        </w:tc>
        <w:tc>
          <w:tcPr>
            <w:tcW w:w="0" w:type="auto"/>
            <w:vAlign w:val="center"/>
          </w:tcPr>
          <w:p w14:paraId="54D16E84" w14:textId="5C845DCD" w:rsidR="00FF4D95" w:rsidRPr="0046323F" w:rsidRDefault="00FF4D95" w:rsidP="0046323F">
            <w:pPr>
              <w:pStyle w:val="affff5"/>
            </w:pPr>
            <w:r w:rsidRPr="0046323F">
              <w:rPr>
                <w:rStyle w:val="md-plain"/>
              </w:rPr>
              <w:t>营养值和热量同步更新</w:t>
            </w:r>
          </w:p>
        </w:tc>
        <w:tc>
          <w:tcPr>
            <w:tcW w:w="0" w:type="auto"/>
            <w:vAlign w:val="center"/>
          </w:tcPr>
          <w:p w14:paraId="0189B40C" w14:textId="5D0F7430" w:rsidR="00FF4D95" w:rsidRPr="0046323F" w:rsidRDefault="00FF4D95" w:rsidP="0046323F">
            <w:pPr>
              <w:pStyle w:val="affff5"/>
            </w:pPr>
            <w:r w:rsidRPr="0046323F">
              <w:rPr>
                <w:rStyle w:val="md-plain"/>
              </w:rPr>
              <w:t>营养值和热量同步更新</w:t>
            </w:r>
          </w:p>
        </w:tc>
        <w:tc>
          <w:tcPr>
            <w:tcW w:w="0" w:type="auto"/>
            <w:vAlign w:val="center"/>
          </w:tcPr>
          <w:p w14:paraId="1ACCDEAB" w14:textId="34E932CD" w:rsidR="00FF4D95" w:rsidRPr="0046323F" w:rsidRDefault="00FF4D95" w:rsidP="0046323F">
            <w:pPr>
              <w:pStyle w:val="affff5"/>
            </w:pPr>
            <w:r w:rsidRPr="0046323F">
              <w:rPr>
                <w:rStyle w:val="md-plain"/>
              </w:rPr>
              <w:t>通过</w:t>
            </w:r>
          </w:p>
        </w:tc>
      </w:tr>
      <w:tr w:rsidR="00FF4D95" w14:paraId="22D4FEB9" w14:textId="77777777" w:rsidTr="00FF4D95">
        <w:trPr>
          <w:trHeight w:val="545"/>
        </w:trPr>
        <w:tc>
          <w:tcPr>
            <w:tcW w:w="0" w:type="auto"/>
            <w:vAlign w:val="center"/>
          </w:tcPr>
          <w:p w14:paraId="1697EEF2" w14:textId="714EA262" w:rsidR="00FF4D95" w:rsidRPr="0046323F" w:rsidRDefault="00FF4D95" w:rsidP="0046323F">
            <w:pPr>
              <w:pStyle w:val="affff5"/>
            </w:pPr>
            <w:r w:rsidRPr="0046323F">
              <w:rPr>
                <w:rStyle w:val="md-plain"/>
              </w:rPr>
              <w:t>5</w:t>
            </w:r>
          </w:p>
        </w:tc>
        <w:tc>
          <w:tcPr>
            <w:tcW w:w="0" w:type="auto"/>
            <w:vAlign w:val="center"/>
          </w:tcPr>
          <w:p w14:paraId="5DB67CE6" w14:textId="70B8877A" w:rsidR="00FF4D95" w:rsidRPr="0046323F" w:rsidRDefault="00FF4D95" w:rsidP="0046323F">
            <w:pPr>
              <w:pStyle w:val="affff5"/>
            </w:pPr>
            <w:r w:rsidRPr="0046323F">
              <w:rPr>
                <w:rStyle w:val="md-plain"/>
              </w:rPr>
              <w:t>删除指定饮食记录</w:t>
            </w:r>
          </w:p>
        </w:tc>
        <w:tc>
          <w:tcPr>
            <w:tcW w:w="0" w:type="auto"/>
            <w:vAlign w:val="center"/>
          </w:tcPr>
          <w:p w14:paraId="3CE26C3B" w14:textId="72325984" w:rsidR="00FF4D95" w:rsidRPr="0046323F" w:rsidRDefault="00FF4D95" w:rsidP="0046323F">
            <w:pPr>
              <w:pStyle w:val="affff5"/>
            </w:pPr>
            <w:r w:rsidRPr="0046323F">
              <w:rPr>
                <w:rStyle w:val="md-plain"/>
              </w:rPr>
              <w:t>记录被移除且汇总结果同步变化</w:t>
            </w:r>
          </w:p>
        </w:tc>
        <w:tc>
          <w:tcPr>
            <w:tcW w:w="0" w:type="auto"/>
            <w:vAlign w:val="center"/>
          </w:tcPr>
          <w:p w14:paraId="555EE3C1" w14:textId="10A10315" w:rsidR="00FF4D95" w:rsidRPr="0046323F" w:rsidRDefault="00FF4D95" w:rsidP="0046323F">
            <w:pPr>
              <w:pStyle w:val="affff5"/>
            </w:pPr>
            <w:r w:rsidRPr="0046323F">
              <w:rPr>
                <w:rStyle w:val="md-plain"/>
              </w:rPr>
              <w:t>记录被移除且汇总结果同步变化</w:t>
            </w:r>
          </w:p>
        </w:tc>
        <w:tc>
          <w:tcPr>
            <w:tcW w:w="0" w:type="auto"/>
            <w:vAlign w:val="center"/>
          </w:tcPr>
          <w:p w14:paraId="34545887" w14:textId="0C000649" w:rsidR="00FF4D95" w:rsidRPr="0046323F" w:rsidRDefault="00FF4D95" w:rsidP="0046323F">
            <w:pPr>
              <w:pStyle w:val="affff5"/>
            </w:pPr>
            <w:r w:rsidRPr="0046323F">
              <w:rPr>
                <w:rStyle w:val="md-plain"/>
              </w:rPr>
              <w:t>通过</w:t>
            </w:r>
          </w:p>
        </w:tc>
      </w:tr>
      <w:tr w:rsidR="00FF4D95" w14:paraId="18310D20" w14:textId="77777777" w:rsidTr="00FF4D95">
        <w:trPr>
          <w:trHeight w:val="545"/>
        </w:trPr>
        <w:tc>
          <w:tcPr>
            <w:tcW w:w="0" w:type="auto"/>
            <w:tcBorders>
              <w:bottom w:val="single" w:sz="12" w:space="0" w:color="auto"/>
            </w:tcBorders>
            <w:vAlign w:val="center"/>
          </w:tcPr>
          <w:p w14:paraId="603CC437" w14:textId="77FDE732" w:rsidR="00FF4D95" w:rsidRPr="0046323F" w:rsidRDefault="00FF4D95" w:rsidP="0046323F">
            <w:pPr>
              <w:pStyle w:val="affff5"/>
            </w:pPr>
            <w:r w:rsidRPr="0046323F">
              <w:rPr>
                <w:rStyle w:val="md-plain"/>
              </w:rPr>
              <w:t>6</w:t>
            </w:r>
          </w:p>
        </w:tc>
        <w:tc>
          <w:tcPr>
            <w:tcW w:w="0" w:type="auto"/>
            <w:tcBorders>
              <w:bottom w:val="single" w:sz="12" w:space="0" w:color="auto"/>
            </w:tcBorders>
            <w:vAlign w:val="center"/>
          </w:tcPr>
          <w:p w14:paraId="164056FD" w14:textId="629B70B5" w:rsidR="00FF4D95" w:rsidRPr="0046323F" w:rsidRDefault="00FF4D95" w:rsidP="0046323F">
            <w:pPr>
              <w:pStyle w:val="affff5"/>
            </w:pPr>
            <w:r w:rsidRPr="0046323F">
              <w:rPr>
                <w:rStyle w:val="md-plain"/>
              </w:rPr>
              <w:t>输入不存在的关键字或非法重量</w:t>
            </w:r>
          </w:p>
        </w:tc>
        <w:tc>
          <w:tcPr>
            <w:tcW w:w="0" w:type="auto"/>
            <w:tcBorders>
              <w:bottom w:val="single" w:sz="12" w:space="0" w:color="auto"/>
            </w:tcBorders>
            <w:vAlign w:val="center"/>
          </w:tcPr>
          <w:p w14:paraId="3D55D5B1" w14:textId="003FC03A" w:rsidR="00FF4D95" w:rsidRPr="0046323F" w:rsidRDefault="00FF4D95" w:rsidP="0046323F">
            <w:pPr>
              <w:pStyle w:val="affff5"/>
            </w:pPr>
            <w:r w:rsidRPr="0046323F">
              <w:rPr>
                <w:rStyle w:val="md-plain"/>
              </w:rPr>
              <w:t>给出无结果或输入错误提示</w:t>
            </w:r>
          </w:p>
        </w:tc>
        <w:tc>
          <w:tcPr>
            <w:tcW w:w="0" w:type="auto"/>
            <w:tcBorders>
              <w:bottom w:val="single" w:sz="12" w:space="0" w:color="auto"/>
            </w:tcBorders>
            <w:vAlign w:val="center"/>
          </w:tcPr>
          <w:p w14:paraId="20F3C078" w14:textId="28BE16D6" w:rsidR="00FF4D95" w:rsidRPr="0046323F" w:rsidRDefault="00FF4D95" w:rsidP="0046323F">
            <w:pPr>
              <w:pStyle w:val="affff5"/>
            </w:pPr>
            <w:r w:rsidRPr="0046323F">
              <w:rPr>
                <w:rStyle w:val="md-plain"/>
              </w:rPr>
              <w:t>给出无结果或输入错误提示</w:t>
            </w:r>
          </w:p>
        </w:tc>
        <w:tc>
          <w:tcPr>
            <w:tcW w:w="0" w:type="auto"/>
            <w:tcBorders>
              <w:bottom w:val="single" w:sz="12" w:space="0" w:color="auto"/>
            </w:tcBorders>
            <w:vAlign w:val="center"/>
          </w:tcPr>
          <w:p w14:paraId="422B74EA" w14:textId="1F7ED834" w:rsidR="00FF4D95" w:rsidRPr="0046323F" w:rsidRDefault="00FF4D95" w:rsidP="0046323F">
            <w:pPr>
              <w:pStyle w:val="affff5"/>
            </w:pPr>
            <w:r w:rsidRPr="0046323F">
              <w:rPr>
                <w:rStyle w:val="md-plain"/>
              </w:rPr>
              <w:t>通过</w:t>
            </w:r>
          </w:p>
        </w:tc>
      </w:tr>
    </w:tbl>
    <w:p w14:paraId="27F108FB" w14:textId="3B91B6CE" w:rsidR="004C2CA7" w:rsidRPr="004C2CA7" w:rsidRDefault="00FF4D95" w:rsidP="00354F3C">
      <w:pPr>
        <w:pStyle w:val="affff1"/>
        <w:ind w:firstLine="480"/>
      </w:pPr>
      <w:r w:rsidRPr="00FF4D95">
        <w:rPr>
          <w:rFonts w:hint="eastAsia"/>
        </w:rPr>
        <w:t>测试结果表明，系统能够较好地支持食物查询与饮食记录的主要业务流程，说明该模块具备较好的实用性和稳定性。</w:t>
      </w:r>
    </w:p>
    <w:p w14:paraId="45E66AD1" w14:textId="0B0C5E05" w:rsidR="004C2CA7" w:rsidRDefault="004C2CA7" w:rsidP="00354F3C">
      <w:pPr>
        <w:pStyle w:val="2"/>
      </w:pPr>
      <w:bookmarkStart w:id="71" w:name="_Toc227292343"/>
      <w:r w:rsidRPr="004C2CA7">
        <w:rPr>
          <w:rFonts w:hint="eastAsia"/>
        </w:rPr>
        <w:t>统计分析、AI辅助与后台管理功能测试</w:t>
      </w:r>
      <w:bookmarkEnd w:id="71"/>
    </w:p>
    <w:p w14:paraId="1A12FD0A" w14:textId="783C29D9" w:rsidR="00FF4D95" w:rsidRDefault="00FF4D95" w:rsidP="0046323F">
      <w:pPr>
        <w:pStyle w:val="affff1"/>
        <w:ind w:firstLine="480"/>
      </w:pPr>
      <w:r>
        <w:rPr>
          <w:rFonts w:hint="eastAsia"/>
        </w:rPr>
        <w:t>本节测试的主要目标在于验证系统能否完成统计分析、</w:t>
      </w:r>
      <w:r>
        <w:rPr>
          <w:rFonts w:hint="eastAsia"/>
        </w:rPr>
        <w:t>AI</w:t>
      </w:r>
      <w:r>
        <w:rPr>
          <w:rFonts w:hint="eastAsia"/>
        </w:rPr>
        <w:t>辅助与后台管理等扩展功能。其中，统计分析主要验证汇总结果和趋势展示是否正确，</w:t>
      </w:r>
      <w:r>
        <w:rPr>
          <w:rFonts w:hint="eastAsia"/>
        </w:rPr>
        <w:t>AI</w:t>
      </w:r>
      <w:r>
        <w:rPr>
          <w:rFonts w:hint="eastAsia"/>
        </w:rPr>
        <w:t>辅助主要验证状态判断、调用流程和次数限制是否有效，后台管理主要验证管理员能否完成用户、食物和系统配置等维护操作。测试方法是对各模块的典型场景进行实地验证，测试用例如下表</w:t>
      </w:r>
      <w:r>
        <w:rPr>
          <w:rFonts w:hint="eastAsia"/>
        </w:rPr>
        <w:t>7-3</w:t>
      </w:r>
      <w:r>
        <w:rPr>
          <w:rFonts w:hint="eastAsia"/>
        </w:rPr>
        <w:t>所示。</w:t>
      </w:r>
    </w:p>
    <w:p w14:paraId="28C8F8DB" w14:textId="347B280B" w:rsidR="0046323F" w:rsidRDefault="0046323F" w:rsidP="0046323F">
      <w:pPr>
        <w:pStyle w:val="a9"/>
        <w:keepNext/>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Pr="0046323F">
        <w:rPr>
          <w:rFonts w:hint="eastAsia"/>
        </w:rPr>
        <w:t>统计分析、</w:t>
      </w:r>
      <w:r w:rsidRPr="0046323F">
        <w:rPr>
          <w:rFonts w:hint="eastAsia"/>
        </w:rPr>
        <w:t>AI</w:t>
      </w:r>
      <w:r w:rsidRPr="0046323F">
        <w:rPr>
          <w:rFonts w:hint="eastAsia"/>
        </w:rPr>
        <w:t>辅助与后台管理功能测试表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3143"/>
        <w:gridCol w:w="2273"/>
        <w:gridCol w:w="2273"/>
        <w:gridCol w:w="822"/>
      </w:tblGrid>
      <w:tr w:rsidR="00FF4D95" w:rsidRPr="00FF4D95" w14:paraId="771AF8E4" w14:textId="77777777" w:rsidTr="00FF4D95">
        <w:tc>
          <w:tcPr>
            <w:tcW w:w="0" w:type="auto"/>
            <w:tcBorders>
              <w:top w:val="single" w:sz="12" w:space="0" w:color="auto"/>
              <w:bottom w:val="single" w:sz="12" w:space="0" w:color="auto"/>
            </w:tcBorders>
            <w:vAlign w:val="center"/>
          </w:tcPr>
          <w:p w14:paraId="0BFC919C" w14:textId="4E1A2FDC" w:rsidR="00FF4D95" w:rsidRPr="00FF4D95" w:rsidRDefault="00FF4D95" w:rsidP="0046323F">
            <w:pPr>
              <w:pStyle w:val="affff5"/>
            </w:pPr>
            <w:r w:rsidRPr="00FF4D95">
              <w:rPr>
                <w:rStyle w:val="md-plain"/>
              </w:rPr>
              <w:t>序号</w:t>
            </w:r>
          </w:p>
        </w:tc>
        <w:tc>
          <w:tcPr>
            <w:tcW w:w="0" w:type="auto"/>
            <w:tcBorders>
              <w:top w:val="single" w:sz="12" w:space="0" w:color="auto"/>
              <w:bottom w:val="single" w:sz="12" w:space="0" w:color="auto"/>
            </w:tcBorders>
            <w:vAlign w:val="center"/>
          </w:tcPr>
          <w:p w14:paraId="736AD826" w14:textId="5DAAEEF3" w:rsidR="00FF4D95" w:rsidRPr="00FF4D95" w:rsidRDefault="00FF4D95" w:rsidP="0046323F">
            <w:pPr>
              <w:pStyle w:val="affff5"/>
            </w:pPr>
            <w:r w:rsidRPr="00FF4D95">
              <w:rPr>
                <w:rStyle w:val="md-plain"/>
              </w:rPr>
              <w:t>输入</w:t>
            </w:r>
          </w:p>
        </w:tc>
        <w:tc>
          <w:tcPr>
            <w:tcW w:w="0" w:type="auto"/>
            <w:tcBorders>
              <w:top w:val="single" w:sz="12" w:space="0" w:color="auto"/>
              <w:bottom w:val="single" w:sz="12" w:space="0" w:color="auto"/>
            </w:tcBorders>
            <w:vAlign w:val="center"/>
          </w:tcPr>
          <w:p w14:paraId="64F318C6" w14:textId="019DCCED" w:rsidR="00FF4D95" w:rsidRPr="00FF4D95" w:rsidRDefault="00FF4D95" w:rsidP="0046323F">
            <w:pPr>
              <w:pStyle w:val="affff5"/>
            </w:pPr>
            <w:r w:rsidRPr="00FF4D95">
              <w:rPr>
                <w:rStyle w:val="md-plain"/>
              </w:rPr>
              <w:t>预期结果</w:t>
            </w:r>
          </w:p>
        </w:tc>
        <w:tc>
          <w:tcPr>
            <w:tcW w:w="0" w:type="auto"/>
            <w:tcBorders>
              <w:top w:val="single" w:sz="12" w:space="0" w:color="auto"/>
              <w:bottom w:val="single" w:sz="12" w:space="0" w:color="auto"/>
            </w:tcBorders>
            <w:vAlign w:val="center"/>
          </w:tcPr>
          <w:p w14:paraId="5D0A3E38" w14:textId="1DCB621D" w:rsidR="00FF4D95" w:rsidRPr="00FF4D95" w:rsidRDefault="00FF4D95" w:rsidP="0046323F">
            <w:pPr>
              <w:pStyle w:val="affff5"/>
            </w:pPr>
            <w:r w:rsidRPr="00FF4D95">
              <w:rPr>
                <w:rStyle w:val="md-plain"/>
              </w:rPr>
              <w:t>实际结果</w:t>
            </w:r>
          </w:p>
        </w:tc>
        <w:tc>
          <w:tcPr>
            <w:tcW w:w="0" w:type="auto"/>
            <w:tcBorders>
              <w:top w:val="single" w:sz="12" w:space="0" w:color="auto"/>
              <w:bottom w:val="single" w:sz="12" w:space="0" w:color="auto"/>
            </w:tcBorders>
            <w:vAlign w:val="center"/>
          </w:tcPr>
          <w:p w14:paraId="6D01BF76" w14:textId="1E7FA6FD" w:rsidR="00FF4D95" w:rsidRPr="00FF4D95" w:rsidRDefault="00FF4D95" w:rsidP="0046323F">
            <w:pPr>
              <w:pStyle w:val="affff5"/>
            </w:pPr>
            <w:r w:rsidRPr="00FF4D95">
              <w:rPr>
                <w:rStyle w:val="md-plain"/>
              </w:rPr>
              <w:t>测试结果</w:t>
            </w:r>
          </w:p>
        </w:tc>
      </w:tr>
      <w:tr w:rsidR="00FF4D95" w:rsidRPr="00FF4D95" w14:paraId="27D82650" w14:textId="77777777" w:rsidTr="00FF4D95">
        <w:tc>
          <w:tcPr>
            <w:tcW w:w="0" w:type="auto"/>
            <w:tcBorders>
              <w:top w:val="single" w:sz="12" w:space="0" w:color="auto"/>
            </w:tcBorders>
            <w:vAlign w:val="center"/>
          </w:tcPr>
          <w:p w14:paraId="60CB39BD" w14:textId="2235FC96" w:rsidR="00FF4D95" w:rsidRPr="00FF4D95" w:rsidRDefault="00FF4D95" w:rsidP="0046323F">
            <w:pPr>
              <w:pStyle w:val="affff5"/>
            </w:pPr>
            <w:r w:rsidRPr="00FF4D95">
              <w:rPr>
                <w:rStyle w:val="md-plain"/>
              </w:rPr>
              <w:t>1</w:t>
            </w:r>
          </w:p>
        </w:tc>
        <w:tc>
          <w:tcPr>
            <w:tcW w:w="0" w:type="auto"/>
            <w:tcBorders>
              <w:top w:val="single" w:sz="12" w:space="0" w:color="auto"/>
            </w:tcBorders>
            <w:vAlign w:val="center"/>
          </w:tcPr>
          <w:p w14:paraId="6F72EBB0" w14:textId="0C27B8F6" w:rsidR="00FF4D95" w:rsidRPr="00FF4D95" w:rsidRDefault="00FF4D95" w:rsidP="0046323F">
            <w:pPr>
              <w:pStyle w:val="affff5"/>
            </w:pPr>
            <w:r w:rsidRPr="00FF4D95">
              <w:rPr>
                <w:rStyle w:val="md-plain"/>
              </w:rPr>
              <w:t>当日存在多条饮食记录时查看统计页</w:t>
            </w:r>
          </w:p>
        </w:tc>
        <w:tc>
          <w:tcPr>
            <w:tcW w:w="0" w:type="auto"/>
            <w:tcBorders>
              <w:top w:val="single" w:sz="12" w:space="0" w:color="auto"/>
            </w:tcBorders>
            <w:vAlign w:val="center"/>
          </w:tcPr>
          <w:p w14:paraId="26C8AB96" w14:textId="6AEF6282" w:rsidR="00FF4D95" w:rsidRPr="00FF4D95" w:rsidRDefault="00FF4D95" w:rsidP="0046323F">
            <w:pPr>
              <w:pStyle w:val="affff5"/>
            </w:pPr>
            <w:r w:rsidRPr="00FF4D95">
              <w:rPr>
                <w:rStyle w:val="md-plain"/>
              </w:rPr>
              <w:t>正确汇总热量和三大营养素</w:t>
            </w:r>
          </w:p>
        </w:tc>
        <w:tc>
          <w:tcPr>
            <w:tcW w:w="0" w:type="auto"/>
            <w:tcBorders>
              <w:top w:val="single" w:sz="12" w:space="0" w:color="auto"/>
            </w:tcBorders>
            <w:vAlign w:val="center"/>
          </w:tcPr>
          <w:p w14:paraId="7B6B5BA7" w14:textId="7CA31311" w:rsidR="00FF4D95" w:rsidRPr="00FF4D95" w:rsidRDefault="00FF4D95" w:rsidP="0046323F">
            <w:pPr>
              <w:pStyle w:val="affff5"/>
            </w:pPr>
            <w:r w:rsidRPr="00FF4D95">
              <w:rPr>
                <w:rStyle w:val="md-plain"/>
              </w:rPr>
              <w:t>正确汇总热量和三大营养素</w:t>
            </w:r>
          </w:p>
        </w:tc>
        <w:tc>
          <w:tcPr>
            <w:tcW w:w="0" w:type="auto"/>
            <w:tcBorders>
              <w:top w:val="single" w:sz="12" w:space="0" w:color="auto"/>
            </w:tcBorders>
            <w:vAlign w:val="center"/>
          </w:tcPr>
          <w:p w14:paraId="60A7FE6B" w14:textId="171F62BF" w:rsidR="00FF4D95" w:rsidRPr="00FF4D95" w:rsidRDefault="00FF4D95" w:rsidP="0046323F">
            <w:pPr>
              <w:pStyle w:val="affff5"/>
            </w:pPr>
            <w:r w:rsidRPr="00FF4D95">
              <w:rPr>
                <w:rStyle w:val="md-plain"/>
              </w:rPr>
              <w:t>通过</w:t>
            </w:r>
          </w:p>
        </w:tc>
      </w:tr>
      <w:tr w:rsidR="00FF4D95" w:rsidRPr="00FF4D95" w14:paraId="7CF8DD13" w14:textId="77777777" w:rsidTr="00FF4D95">
        <w:tc>
          <w:tcPr>
            <w:tcW w:w="0" w:type="auto"/>
            <w:vAlign w:val="center"/>
          </w:tcPr>
          <w:p w14:paraId="2A42A3EE" w14:textId="2A1BFEB2" w:rsidR="00FF4D95" w:rsidRPr="00FF4D95" w:rsidRDefault="00FF4D95" w:rsidP="0046323F">
            <w:pPr>
              <w:pStyle w:val="affff5"/>
            </w:pPr>
            <w:r w:rsidRPr="00FF4D95">
              <w:rPr>
                <w:rStyle w:val="md-plain"/>
              </w:rPr>
              <w:t>2</w:t>
            </w:r>
          </w:p>
        </w:tc>
        <w:tc>
          <w:tcPr>
            <w:tcW w:w="0" w:type="auto"/>
            <w:vAlign w:val="center"/>
          </w:tcPr>
          <w:p w14:paraId="5997A545" w14:textId="2E0DB86A" w:rsidR="00FF4D95" w:rsidRPr="00FF4D95" w:rsidRDefault="00FF4D95" w:rsidP="0046323F">
            <w:pPr>
              <w:pStyle w:val="affff5"/>
            </w:pPr>
            <w:r w:rsidRPr="00FF4D95">
              <w:rPr>
                <w:rStyle w:val="md-plain"/>
              </w:rPr>
              <w:t>查看最近</w:t>
            </w:r>
            <w:r w:rsidRPr="00FF4D95">
              <w:rPr>
                <w:rStyle w:val="md-plain"/>
              </w:rPr>
              <w:t>7</w:t>
            </w:r>
            <w:r w:rsidRPr="00FF4D95">
              <w:rPr>
                <w:rStyle w:val="md-plain"/>
              </w:rPr>
              <w:t>天或</w:t>
            </w:r>
            <w:r w:rsidRPr="00FF4D95">
              <w:rPr>
                <w:rStyle w:val="md-plain"/>
              </w:rPr>
              <w:t>30</w:t>
            </w:r>
            <w:r w:rsidRPr="00FF4D95">
              <w:rPr>
                <w:rStyle w:val="md-plain"/>
              </w:rPr>
              <w:t>天统计结果</w:t>
            </w:r>
          </w:p>
        </w:tc>
        <w:tc>
          <w:tcPr>
            <w:tcW w:w="0" w:type="auto"/>
            <w:vAlign w:val="center"/>
          </w:tcPr>
          <w:p w14:paraId="29AC30AB" w14:textId="12FA2160" w:rsidR="00FF4D95" w:rsidRPr="00FF4D95" w:rsidRDefault="00FF4D95" w:rsidP="0046323F">
            <w:pPr>
              <w:pStyle w:val="affff5"/>
            </w:pPr>
            <w:r w:rsidRPr="00FF4D95">
              <w:rPr>
                <w:rStyle w:val="md-plain"/>
              </w:rPr>
              <w:t>正确展示阶段趋势数据</w:t>
            </w:r>
          </w:p>
        </w:tc>
        <w:tc>
          <w:tcPr>
            <w:tcW w:w="0" w:type="auto"/>
            <w:vAlign w:val="center"/>
          </w:tcPr>
          <w:p w14:paraId="4DD3D97A" w14:textId="20DF142D" w:rsidR="00FF4D95" w:rsidRPr="00FF4D95" w:rsidRDefault="00FF4D95" w:rsidP="0046323F">
            <w:pPr>
              <w:pStyle w:val="affff5"/>
            </w:pPr>
            <w:r w:rsidRPr="00FF4D95">
              <w:rPr>
                <w:rStyle w:val="md-plain"/>
              </w:rPr>
              <w:t>正确展示阶段趋势数据</w:t>
            </w:r>
          </w:p>
        </w:tc>
        <w:tc>
          <w:tcPr>
            <w:tcW w:w="0" w:type="auto"/>
            <w:vAlign w:val="center"/>
          </w:tcPr>
          <w:p w14:paraId="534AF07D" w14:textId="2915D3F2" w:rsidR="00FF4D95" w:rsidRPr="00FF4D95" w:rsidRDefault="00FF4D95" w:rsidP="0046323F">
            <w:pPr>
              <w:pStyle w:val="affff5"/>
            </w:pPr>
            <w:r w:rsidRPr="00FF4D95">
              <w:rPr>
                <w:rStyle w:val="md-plain"/>
              </w:rPr>
              <w:t>通过</w:t>
            </w:r>
          </w:p>
        </w:tc>
      </w:tr>
      <w:tr w:rsidR="00FF4D95" w:rsidRPr="00FF4D95" w14:paraId="61B54CD0" w14:textId="77777777" w:rsidTr="00FF4D95">
        <w:tc>
          <w:tcPr>
            <w:tcW w:w="0" w:type="auto"/>
            <w:vAlign w:val="center"/>
          </w:tcPr>
          <w:p w14:paraId="724610CB" w14:textId="4570BD56" w:rsidR="00FF4D95" w:rsidRPr="00FF4D95" w:rsidRDefault="00FF4D95" w:rsidP="0046323F">
            <w:pPr>
              <w:pStyle w:val="affff5"/>
            </w:pPr>
            <w:r w:rsidRPr="00FF4D95">
              <w:rPr>
                <w:rStyle w:val="md-plain"/>
              </w:rPr>
              <w:t>3</w:t>
            </w:r>
          </w:p>
        </w:tc>
        <w:tc>
          <w:tcPr>
            <w:tcW w:w="0" w:type="auto"/>
            <w:vAlign w:val="center"/>
          </w:tcPr>
          <w:p w14:paraId="04FF355C" w14:textId="0322FF09" w:rsidR="00FF4D95" w:rsidRPr="00FF4D95" w:rsidRDefault="00FF4D95" w:rsidP="0046323F">
            <w:pPr>
              <w:pStyle w:val="affff5"/>
            </w:pPr>
            <w:r w:rsidRPr="00FF4D95">
              <w:rPr>
                <w:rStyle w:val="md-plain"/>
              </w:rPr>
              <w:t>查询</w:t>
            </w:r>
            <w:r w:rsidR="00284BBA">
              <w:rPr>
                <w:rStyle w:val="md-plain"/>
              </w:rPr>
              <w:t>AI</w:t>
            </w:r>
            <w:r w:rsidRPr="00FF4D95">
              <w:rPr>
                <w:rStyle w:val="md-plain"/>
              </w:rPr>
              <w:t>状态并生成饮食建议</w:t>
            </w:r>
          </w:p>
        </w:tc>
        <w:tc>
          <w:tcPr>
            <w:tcW w:w="0" w:type="auto"/>
            <w:vAlign w:val="center"/>
          </w:tcPr>
          <w:p w14:paraId="4DAEB667" w14:textId="0865923D" w:rsidR="00FF4D95" w:rsidRPr="00FF4D95" w:rsidRDefault="00FF4D95" w:rsidP="0046323F">
            <w:pPr>
              <w:pStyle w:val="affff5"/>
            </w:pPr>
            <w:r w:rsidRPr="00FF4D95">
              <w:rPr>
                <w:rStyle w:val="md-plain"/>
              </w:rPr>
              <w:t>正确返回状态信息与建议文本</w:t>
            </w:r>
          </w:p>
        </w:tc>
        <w:tc>
          <w:tcPr>
            <w:tcW w:w="0" w:type="auto"/>
            <w:vAlign w:val="center"/>
          </w:tcPr>
          <w:p w14:paraId="42987F29" w14:textId="3BA7D74C" w:rsidR="00FF4D95" w:rsidRPr="00FF4D95" w:rsidRDefault="00FF4D95" w:rsidP="0046323F">
            <w:pPr>
              <w:pStyle w:val="affff5"/>
            </w:pPr>
            <w:r w:rsidRPr="00FF4D95">
              <w:rPr>
                <w:rStyle w:val="md-plain"/>
              </w:rPr>
              <w:t>正确返回状态信息与建议文本</w:t>
            </w:r>
          </w:p>
        </w:tc>
        <w:tc>
          <w:tcPr>
            <w:tcW w:w="0" w:type="auto"/>
            <w:vAlign w:val="center"/>
          </w:tcPr>
          <w:p w14:paraId="6F531764" w14:textId="30FB4DBC" w:rsidR="00FF4D95" w:rsidRPr="00FF4D95" w:rsidRDefault="00FF4D95" w:rsidP="0046323F">
            <w:pPr>
              <w:pStyle w:val="affff5"/>
            </w:pPr>
            <w:r w:rsidRPr="00FF4D95">
              <w:rPr>
                <w:rStyle w:val="md-plain"/>
              </w:rPr>
              <w:t>通过</w:t>
            </w:r>
          </w:p>
        </w:tc>
      </w:tr>
      <w:tr w:rsidR="00FF4D95" w:rsidRPr="00FF4D95" w14:paraId="6528BADF" w14:textId="77777777" w:rsidTr="00FF4D95">
        <w:tc>
          <w:tcPr>
            <w:tcW w:w="0" w:type="auto"/>
            <w:vAlign w:val="center"/>
          </w:tcPr>
          <w:p w14:paraId="0350C093" w14:textId="33E1F7F2" w:rsidR="00FF4D95" w:rsidRPr="00FF4D95" w:rsidRDefault="00FF4D95" w:rsidP="0046323F">
            <w:pPr>
              <w:pStyle w:val="affff5"/>
            </w:pPr>
            <w:r w:rsidRPr="00FF4D95">
              <w:rPr>
                <w:rStyle w:val="md-plain"/>
              </w:rPr>
              <w:t>4</w:t>
            </w:r>
          </w:p>
        </w:tc>
        <w:tc>
          <w:tcPr>
            <w:tcW w:w="0" w:type="auto"/>
            <w:vAlign w:val="center"/>
          </w:tcPr>
          <w:p w14:paraId="4BF8884A" w14:textId="5F687C25" w:rsidR="00FF4D95" w:rsidRPr="00FF4D95" w:rsidRDefault="00FF4D95" w:rsidP="0046323F">
            <w:pPr>
              <w:pStyle w:val="affff5"/>
            </w:pPr>
            <w:r w:rsidRPr="00FF4D95">
              <w:rPr>
                <w:rStyle w:val="md-plain"/>
              </w:rPr>
              <w:t>超过每日调用限额后继续调用</w:t>
            </w:r>
            <w:r w:rsidRPr="00FF4D95">
              <w:rPr>
                <w:rStyle w:val="md-plain"/>
              </w:rPr>
              <w:t>AI</w:t>
            </w:r>
          </w:p>
        </w:tc>
        <w:tc>
          <w:tcPr>
            <w:tcW w:w="0" w:type="auto"/>
            <w:vAlign w:val="center"/>
          </w:tcPr>
          <w:p w14:paraId="18916444" w14:textId="1B5800DA" w:rsidR="00FF4D95" w:rsidRPr="00FF4D95" w:rsidRDefault="00FF4D95" w:rsidP="0046323F">
            <w:pPr>
              <w:pStyle w:val="affff5"/>
            </w:pPr>
            <w:r w:rsidRPr="00FF4D95">
              <w:rPr>
                <w:rStyle w:val="md-plain"/>
              </w:rPr>
              <w:t>提示调用次数已用完</w:t>
            </w:r>
          </w:p>
        </w:tc>
        <w:tc>
          <w:tcPr>
            <w:tcW w:w="0" w:type="auto"/>
            <w:vAlign w:val="center"/>
          </w:tcPr>
          <w:p w14:paraId="1CC045F8" w14:textId="1A257BE5" w:rsidR="00FF4D95" w:rsidRPr="00FF4D95" w:rsidRDefault="00FF4D95" w:rsidP="0046323F">
            <w:pPr>
              <w:pStyle w:val="affff5"/>
            </w:pPr>
            <w:r w:rsidRPr="00FF4D95">
              <w:rPr>
                <w:rStyle w:val="md-plain"/>
              </w:rPr>
              <w:t>提示调用次数已用完</w:t>
            </w:r>
          </w:p>
        </w:tc>
        <w:tc>
          <w:tcPr>
            <w:tcW w:w="0" w:type="auto"/>
            <w:vAlign w:val="center"/>
          </w:tcPr>
          <w:p w14:paraId="1748F697" w14:textId="2B0ECBB9" w:rsidR="00FF4D95" w:rsidRPr="00FF4D95" w:rsidRDefault="00FF4D95" w:rsidP="0046323F">
            <w:pPr>
              <w:pStyle w:val="affff5"/>
            </w:pPr>
            <w:r w:rsidRPr="00FF4D95">
              <w:rPr>
                <w:rStyle w:val="md-plain"/>
              </w:rPr>
              <w:t>通过</w:t>
            </w:r>
          </w:p>
        </w:tc>
      </w:tr>
      <w:tr w:rsidR="00FF4D95" w:rsidRPr="00FF4D95" w14:paraId="4F181427" w14:textId="77777777" w:rsidTr="00FF4D95">
        <w:tc>
          <w:tcPr>
            <w:tcW w:w="0" w:type="auto"/>
            <w:vAlign w:val="center"/>
          </w:tcPr>
          <w:p w14:paraId="6695E9CE" w14:textId="71AA2F47" w:rsidR="00FF4D95" w:rsidRPr="00FF4D95" w:rsidRDefault="00FF4D95" w:rsidP="0046323F">
            <w:pPr>
              <w:pStyle w:val="affff5"/>
            </w:pPr>
            <w:r w:rsidRPr="00FF4D95">
              <w:rPr>
                <w:rStyle w:val="md-plain"/>
              </w:rPr>
              <w:t>5</w:t>
            </w:r>
          </w:p>
        </w:tc>
        <w:tc>
          <w:tcPr>
            <w:tcW w:w="0" w:type="auto"/>
            <w:vAlign w:val="center"/>
          </w:tcPr>
          <w:p w14:paraId="20377A26" w14:textId="28E4A40A" w:rsidR="00FF4D95" w:rsidRPr="00FF4D95" w:rsidRDefault="00FF4D95" w:rsidP="0046323F">
            <w:pPr>
              <w:pStyle w:val="affff5"/>
            </w:pPr>
            <w:r w:rsidRPr="00FF4D95">
              <w:rPr>
                <w:rStyle w:val="md-plain"/>
              </w:rPr>
              <w:t>使用正确管理员账号登录后台</w:t>
            </w:r>
          </w:p>
        </w:tc>
        <w:tc>
          <w:tcPr>
            <w:tcW w:w="0" w:type="auto"/>
            <w:vAlign w:val="center"/>
          </w:tcPr>
          <w:p w14:paraId="0B55D661" w14:textId="6675E72D" w:rsidR="00FF4D95" w:rsidRPr="00FF4D95" w:rsidRDefault="00FF4D95" w:rsidP="0046323F">
            <w:pPr>
              <w:pStyle w:val="affff5"/>
            </w:pPr>
            <w:r w:rsidRPr="00FF4D95">
              <w:rPr>
                <w:rStyle w:val="md-plain"/>
              </w:rPr>
              <w:t>登录成功并进入后台</w:t>
            </w:r>
          </w:p>
        </w:tc>
        <w:tc>
          <w:tcPr>
            <w:tcW w:w="0" w:type="auto"/>
            <w:vAlign w:val="center"/>
          </w:tcPr>
          <w:p w14:paraId="770E0128" w14:textId="5432977E" w:rsidR="00FF4D95" w:rsidRPr="00FF4D95" w:rsidRDefault="00FF4D95" w:rsidP="0046323F">
            <w:pPr>
              <w:pStyle w:val="affff5"/>
            </w:pPr>
            <w:r w:rsidRPr="00FF4D95">
              <w:rPr>
                <w:rStyle w:val="md-plain"/>
              </w:rPr>
              <w:t>登录成功并进入后台</w:t>
            </w:r>
          </w:p>
        </w:tc>
        <w:tc>
          <w:tcPr>
            <w:tcW w:w="0" w:type="auto"/>
            <w:vAlign w:val="center"/>
          </w:tcPr>
          <w:p w14:paraId="6F4F4507" w14:textId="33EA9710" w:rsidR="00FF4D95" w:rsidRPr="00FF4D95" w:rsidRDefault="00FF4D95" w:rsidP="0046323F">
            <w:pPr>
              <w:pStyle w:val="affff5"/>
            </w:pPr>
            <w:r w:rsidRPr="00FF4D95">
              <w:rPr>
                <w:rStyle w:val="md-plain"/>
              </w:rPr>
              <w:t>通过</w:t>
            </w:r>
          </w:p>
        </w:tc>
      </w:tr>
      <w:tr w:rsidR="00FF4D95" w:rsidRPr="00FF4D95" w14:paraId="639A4F08" w14:textId="77777777" w:rsidTr="00FF4D95">
        <w:tc>
          <w:tcPr>
            <w:tcW w:w="0" w:type="auto"/>
            <w:tcBorders>
              <w:bottom w:val="single" w:sz="12" w:space="0" w:color="auto"/>
            </w:tcBorders>
            <w:vAlign w:val="center"/>
          </w:tcPr>
          <w:p w14:paraId="69CA0AAF" w14:textId="49B215EE" w:rsidR="00FF4D95" w:rsidRPr="00FF4D95" w:rsidRDefault="00FF4D95" w:rsidP="0046323F">
            <w:pPr>
              <w:pStyle w:val="affff5"/>
            </w:pPr>
            <w:r w:rsidRPr="00FF4D95">
              <w:rPr>
                <w:rStyle w:val="md-plain"/>
              </w:rPr>
              <w:t>6</w:t>
            </w:r>
          </w:p>
        </w:tc>
        <w:tc>
          <w:tcPr>
            <w:tcW w:w="0" w:type="auto"/>
            <w:tcBorders>
              <w:bottom w:val="single" w:sz="12" w:space="0" w:color="auto"/>
            </w:tcBorders>
            <w:vAlign w:val="center"/>
          </w:tcPr>
          <w:p w14:paraId="0708D8B5" w14:textId="5000327D" w:rsidR="00FF4D95" w:rsidRPr="00FF4D95" w:rsidRDefault="00FF4D95" w:rsidP="0046323F">
            <w:pPr>
              <w:pStyle w:val="affff5"/>
            </w:pPr>
            <w:r w:rsidRPr="00FF4D95">
              <w:rPr>
                <w:rStyle w:val="md-plain"/>
              </w:rPr>
              <w:t>在后台执行用户冻结、食物维护或配置保存操作</w:t>
            </w:r>
          </w:p>
        </w:tc>
        <w:tc>
          <w:tcPr>
            <w:tcW w:w="0" w:type="auto"/>
            <w:tcBorders>
              <w:bottom w:val="single" w:sz="12" w:space="0" w:color="auto"/>
            </w:tcBorders>
            <w:vAlign w:val="center"/>
          </w:tcPr>
          <w:p w14:paraId="796E5844" w14:textId="329DB5E2" w:rsidR="00FF4D95" w:rsidRPr="00FF4D95" w:rsidRDefault="00FF4D95" w:rsidP="0046323F">
            <w:pPr>
              <w:pStyle w:val="affff5"/>
            </w:pPr>
            <w:r w:rsidRPr="00FF4D95">
              <w:rPr>
                <w:rStyle w:val="md-plain"/>
              </w:rPr>
              <w:t>数据更新成功并保留对应日志记录</w:t>
            </w:r>
          </w:p>
        </w:tc>
        <w:tc>
          <w:tcPr>
            <w:tcW w:w="0" w:type="auto"/>
            <w:tcBorders>
              <w:bottom w:val="single" w:sz="12" w:space="0" w:color="auto"/>
            </w:tcBorders>
            <w:vAlign w:val="center"/>
          </w:tcPr>
          <w:p w14:paraId="193D119B" w14:textId="67577C16" w:rsidR="00FF4D95" w:rsidRPr="00FF4D95" w:rsidRDefault="00FF4D95" w:rsidP="0046323F">
            <w:pPr>
              <w:pStyle w:val="affff5"/>
            </w:pPr>
            <w:r w:rsidRPr="00FF4D95">
              <w:rPr>
                <w:rStyle w:val="md-plain"/>
              </w:rPr>
              <w:t>数据更新成功并保留对应日志记录</w:t>
            </w:r>
          </w:p>
        </w:tc>
        <w:tc>
          <w:tcPr>
            <w:tcW w:w="0" w:type="auto"/>
            <w:tcBorders>
              <w:bottom w:val="single" w:sz="12" w:space="0" w:color="auto"/>
            </w:tcBorders>
            <w:vAlign w:val="center"/>
          </w:tcPr>
          <w:p w14:paraId="56D9262C" w14:textId="224041CB" w:rsidR="00FF4D95" w:rsidRPr="00FF4D95" w:rsidRDefault="00FF4D95" w:rsidP="0046323F">
            <w:pPr>
              <w:pStyle w:val="affff5"/>
            </w:pPr>
            <w:r w:rsidRPr="00FF4D95">
              <w:rPr>
                <w:rStyle w:val="md-plain"/>
              </w:rPr>
              <w:t>通过</w:t>
            </w:r>
          </w:p>
        </w:tc>
      </w:tr>
    </w:tbl>
    <w:p w14:paraId="4B89A801" w14:textId="0B96FD69" w:rsidR="00FF4D95" w:rsidRPr="00FF4D95" w:rsidRDefault="00FF4D95" w:rsidP="00354F3C">
      <w:pPr>
        <w:pStyle w:val="affff1"/>
        <w:ind w:firstLine="480"/>
      </w:pPr>
      <w:r w:rsidRPr="00FF4D95">
        <w:rPr>
          <w:rFonts w:hint="eastAsia"/>
        </w:rPr>
        <w:t>综合测试结果可以看出，系统在统计分析、智能辅助和后台管理等方面均能够较好地完成预期功能，说明这些模块具备基本的可用性与稳定性。</w:t>
      </w:r>
    </w:p>
    <w:p w14:paraId="2840E9AB" w14:textId="5922B5D1" w:rsidR="004C2CA7" w:rsidRDefault="004C2CA7" w:rsidP="00354F3C">
      <w:pPr>
        <w:pStyle w:val="2"/>
      </w:pPr>
      <w:bookmarkStart w:id="72" w:name="_Toc227292344"/>
      <w:r w:rsidRPr="004C2CA7">
        <w:rPr>
          <w:rFonts w:hint="eastAsia"/>
        </w:rPr>
        <w:t>测试结果分析</w:t>
      </w:r>
      <w:bookmarkEnd w:id="72"/>
    </w:p>
    <w:p w14:paraId="59D5AC34" w14:textId="466F75C7" w:rsidR="00215860" w:rsidRDefault="00215860" w:rsidP="00354F3C">
      <w:pPr>
        <w:pStyle w:val="affff1"/>
        <w:ind w:firstLine="480"/>
      </w:pPr>
      <w:r>
        <w:rPr>
          <w:rFonts w:hint="eastAsia"/>
        </w:rPr>
        <w:t>综合以上测试结果可以看出，个人健康饮食记录系统在用户登录、健康档案维护、饮食记录、食物检索、统计分析、</w:t>
      </w:r>
      <w:r>
        <w:rPr>
          <w:rFonts w:hint="eastAsia"/>
        </w:rPr>
        <w:t>AI</w:t>
      </w:r>
      <w:r>
        <w:rPr>
          <w:rFonts w:hint="eastAsia"/>
        </w:rPr>
        <w:t>辅助以及后台管理等主要功能方面均能够按</w:t>
      </w:r>
      <w:r>
        <w:rPr>
          <w:rFonts w:hint="eastAsia"/>
        </w:rPr>
        <w:lastRenderedPageBreak/>
        <w:t>照预期完成相应业务流程，并在大多数异常输入场景下给出正确提示信息。这说明系统在当前实现范围内已经具备较好的基本可用性和稳定性，能够满足毕业设计阶段的功能实现要求。</w:t>
      </w:r>
    </w:p>
    <w:p w14:paraId="228C0BE5" w14:textId="5C63B27E" w:rsidR="00215860" w:rsidRDefault="00215860" w:rsidP="00354F3C">
      <w:pPr>
        <w:pStyle w:val="affff1"/>
        <w:ind w:firstLine="480"/>
      </w:pPr>
      <w:r>
        <w:rPr>
          <w:rFonts w:hint="eastAsia"/>
        </w:rPr>
        <w:t>从用户端测试结果来看，系统已经能够较完整地支持“登录使用—档案维护—饮食记录—统计分析—智能辅助”的主要业务闭环。尤其是在饮食记录与统计分析模块中，系统能够较稳定地完成营养换算、目标对比和趋势展示，说明前后端联动逻辑较为完整。从后台测试结果来看，系统也具备用户管理、食物数据维护、系统配置和日志记录等能力，体现出较完整的信息系统特征。</w:t>
      </w:r>
    </w:p>
    <w:p w14:paraId="32CEDBCA" w14:textId="77C38228" w:rsidR="00215860" w:rsidRDefault="00215860" w:rsidP="00354F3C">
      <w:pPr>
        <w:pStyle w:val="affff1"/>
        <w:ind w:firstLine="480"/>
      </w:pPr>
      <w:r>
        <w:rPr>
          <w:rFonts w:hint="eastAsia"/>
        </w:rPr>
        <w:t>同时也需要说明，当前测试方式仍以人工实地测试和联调验证为主，尚未形成完整的自动化测试体系。因此，本文对测试结论保持相对审慎的表述，即确认系统在当前阶段已经能够稳定支持主要功能，但后续仍可进一步补充接口自动化测试、前端组件测试和更多异常场景测试，以进一步提高系统质量。</w:t>
      </w:r>
    </w:p>
    <w:p w14:paraId="2F22B0C2" w14:textId="44D29F3C" w:rsidR="00FF4D95" w:rsidRPr="00FF4D95" w:rsidRDefault="00215860" w:rsidP="00354F3C">
      <w:pPr>
        <w:pStyle w:val="affff1"/>
        <w:ind w:firstLine="480"/>
      </w:pPr>
      <w:r>
        <w:rPr>
          <w:rFonts w:hint="eastAsia"/>
        </w:rPr>
        <w:t>综上所述，本章通过对系统主要功能模块的测试，验证了个人健康饮食记录系统在当前实现条件下能够较好地完成预期业务目标，也为后续系统优化与完善提供了实践依据。</w:t>
      </w:r>
    </w:p>
    <w:p w14:paraId="4E78007C" w14:textId="77777777" w:rsidR="00733FFF" w:rsidRDefault="004003ED" w:rsidP="00354F3C">
      <w:pPr>
        <w:pStyle w:val="aff1"/>
        <w:spacing w:before="240" w:after="120"/>
      </w:pPr>
      <w:bookmarkStart w:id="73" w:name="_Toc416962061"/>
      <w:bookmarkStart w:id="74" w:name="_Toc15374"/>
      <w:bookmarkStart w:id="75" w:name="_Toc227292345"/>
      <w:r>
        <w:lastRenderedPageBreak/>
        <w:t>结束语</w:t>
      </w:r>
      <w:bookmarkEnd w:id="73"/>
      <w:bookmarkEnd w:id="74"/>
      <w:bookmarkEnd w:id="75"/>
    </w:p>
    <w:p w14:paraId="27E32C5D" w14:textId="37F19C47" w:rsidR="00215860" w:rsidRDefault="00215860" w:rsidP="00354F3C">
      <w:pPr>
        <w:pStyle w:val="affff1"/>
        <w:ind w:firstLine="480"/>
      </w:pPr>
      <w:r>
        <w:rPr>
          <w:rFonts w:hint="eastAsia"/>
        </w:rPr>
        <w:t>本文围绕个人健康饮食记录系统的设计与实现，完成了从需求分析、系统设计、编码实现到功能测试的全过程。系统采用前后端分离架构，以</w:t>
      </w:r>
      <w:proofErr w:type="spellStart"/>
      <w:r>
        <w:rPr>
          <w:rFonts w:hint="eastAsia"/>
        </w:rPr>
        <w:t>UniApp</w:t>
      </w:r>
      <w:proofErr w:type="spellEnd"/>
      <w:r>
        <w:rPr>
          <w:rFonts w:hint="eastAsia"/>
        </w:rPr>
        <w:t>用户端、</w:t>
      </w:r>
      <w:r>
        <w:rPr>
          <w:rFonts w:hint="eastAsia"/>
        </w:rPr>
        <w:t>Vue</w:t>
      </w:r>
      <w:r>
        <w:rPr>
          <w:rFonts w:hint="eastAsia"/>
        </w:rPr>
        <w:t>管理端、</w:t>
      </w:r>
      <w:r>
        <w:rPr>
          <w:rFonts w:hint="eastAsia"/>
        </w:rPr>
        <w:t>Flask</w:t>
      </w:r>
      <w:r>
        <w:rPr>
          <w:rFonts w:hint="eastAsia"/>
        </w:rPr>
        <w:t>后端和</w:t>
      </w:r>
      <w:r>
        <w:rPr>
          <w:rFonts w:hint="eastAsia"/>
        </w:rPr>
        <w:t>SQLite</w:t>
      </w:r>
      <w:r>
        <w:rPr>
          <w:rFonts w:hint="eastAsia"/>
        </w:rPr>
        <w:t>数据库为主要技术基础，实现了用户注册登录、身体档案维护、饮食记录、食物库查询、营养统计分析、</w:t>
      </w:r>
      <w:r>
        <w:rPr>
          <w:rFonts w:hint="eastAsia"/>
        </w:rPr>
        <w:t>AI</w:t>
      </w:r>
      <w:r>
        <w:rPr>
          <w:rFonts w:hint="eastAsia"/>
        </w:rPr>
        <w:t>建议与问答以及后台管理等主要功能。</w:t>
      </w:r>
    </w:p>
    <w:p w14:paraId="49EE640A" w14:textId="60AB6C4D" w:rsidR="00215860" w:rsidRDefault="00215860" w:rsidP="00354F3C">
      <w:pPr>
        <w:pStyle w:val="affff1"/>
        <w:ind w:firstLine="480"/>
      </w:pPr>
      <w:r>
        <w:rPr>
          <w:rFonts w:hint="eastAsia"/>
        </w:rPr>
        <w:t>在本系统中，身体快照机制、营养目标个性化计算、统计分析能力和</w:t>
      </w:r>
      <w:r>
        <w:rPr>
          <w:rFonts w:hint="eastAsia"/>
        </w:rPr>
        <w:t>AI</w:t>
      </w:r>
      <w:r>
        <w:rPr>
          <w:rFonts w:hint="eastAsia"/>
        </w:rPr>
        <w:t>调用配置管理是较有代表性的实现特点。通过将用户身体状态与饮食记录绑定，系统增强了历史分析的一致性；通过引入</w:t>
      </w:r>
      <w:r>
        <w:rPr>
          <w:rFonts w:hint="eastAsia"/>
        </w:rPr>
        <w:t>AI</w:t>
      </w:r>
      <w:r>
        <w:rPr>
          <w:rFonts w:hint="eastAsia"/>
        </w:rPr>
        <w:t>建议与评价功能，系统提升了交互性和辅助反馈能力；通过管理后台的配置、日志和统计功能，系统具备了较完整的信息系统形态。</w:t>
      </w:r>
    </w:p>
    <w:p w14:paraId="38918C5F" w14:textId="2B669F97" w:rsidR="00215860" w:rsidRPr="00215860" w:rsidRDefault="00215860" w:rsidP="00354F3C">
      <w:pPr>
        <w:pStyle w:val="affff1"/>
        <w:ind w:firstLine="480"/>
      </w:pPr>
      <w:r>
        <w:rPr>
          <w:rFonts w:hint="eastAsia"/>
        </w:rPr>
        <w:t>当然，系统仍然存在进一步完善空间。例如，当前测试方式主要以功能联调和人工验证为主，后续可补充自动化测试；统计页面的图形化展示仍可进一步增强；</w:t>
      </w:r>
      <w:r>
        <w:rPr>
          <w:rFonts w:hint="eastAsia"/>
        </w:rPr>
        <w:t>AI</w:t>
      </w:r>
      <w:r>
        <w:rPr>
          <w:rFonts w:hint="eastAsia"/>
        </w:rPr>
        <w:t>模块在提示词优化、结果稳定性和异常兜底方面仍有提升余地。若继续扩展，还可以进一步完善收藏页、食谱前台页面、更多长期分析维度以及更细粒度的数据安全控制。</w:t>
      </w:r>
    </w:p>
    <w:p w14:paraId="56841656" w14:textId="4A8AC75E" w:rsidR="00733FFF" w:rsidRDefault="00215860" w:rsidP="00354F3C">
      <w:pPr>
        <w:pStyle w:val="affff1"/>
        <w:ind w:firstLine="480"/>
      </w:pPr>
      <w:r>
        <w:rPr>
          <w:rFonts w:hint="eastAsia"/>
        </w:rPr>
        <w:t>总体而言，本课题在毕业设计要求范围内完成了一个较为完整、能够实际运行且具备一定扩展基础的个人健康饮食记录系统，也使作者在前后端协同开发、数据库建模、接口设计、业务实现和论文写作等方面获得了较为系统的实践锻炼</w:t>
      </w:r>
      <w:r w:rsidR="004003ED">
        <w:t>。</w:t>
      </w:r>
    </w:p>
    <w:p w14:paraId="2459BFF4" w14:textId="77777777" w:rsidR="00733FFF" w:rsidRDefault="00733FFF" w:rsidP="00354F3C">
      <w:pPr>
        <w:pStyle w:val="affff1"/>
        <w:ind w:firstLine="480"/>
      </w:pPr>
    </w:p>
    <w:p w14:paraId="2225BDE6" w14:textId="77777777" w:rsidR="00733FFF" w:rsidRDefault="004003ED" w:rsidP="00354F3C">
      <w:pPr>
        <w:pStyle w:val="afe"/>
        <w:spacing w:before="240"/>
      </w:pPr>
      <w:bookmarkStart w:id="76" w:name="_Toc416962062"/>
      <w:bookmarkStart w:id="77" w:name="_Toc24425"/>
      <w:bookmarkStart w:id="78" w:name="_Toc227292346"/>
      <w:r>
        <w:lastRenderedPageBreak/>
        <w:t>参考文献</w:t>
      </w:r>
      <w:bookmarkStart w:id="79" w:name="_Ref316152046"/>
      <w:bookmarkEnd w:id="76"/>
      <w:bookmarkEnd w:id="77"/>
      <w:bookmarkEnd w:id="78"/>
    </w:p>
    <w:p w14:paraId="1408968C" w14:textId="22B1AA69" w:rsidR="005E2F5C" w:rsidRDefault="005E2F5C" w:rsidP="00354F3C">
      <w:pPr>
        <w:pStyle w:val="a1"/>
      </w:pPr>
      <w:r>
        <w:rPr>
          <w:rFonts w:hint="eastAsia"/>
        </w:rPr>
        <w:t>杨红梅</w:t>
      </w:r>
      <w:r>
        <w:rPr>
          <w:rFonts w:hint="eastAsia"/>
        </w:rPr>
        <w:t xml:space="preserve">, </w:t>
      </w:r>
      <w:r>
        <w:rPr>
          <w:rFonts w:hint="eastAsia"/>
        </w:rPr>
        <w:t>王晓峰</w:t>
      </w:r>
      <w:r>
        <w:rPr>
          <w:rFonts w:hint="eastAsia"/>
        </w:rPr>
        <w:t xml:space="preserve">. </w:t>
      </w:r>
      <w:r>
        <w:rPr>
          <w:rFonts w:hint="eastAsia"/>
        </w:rPr>
        <w:t>基于</w:t>
      </w:r>
      <w:r>
        <w:rPr>
          <w:rFonts w:hint="eastAsia"/>
        </w:rPr>
        <w:t>Flask</w:t>
      </w:r>
      <w:r>
        <w:rPr>
          <w:rFonts w:hint="eastAsia"/>
        </w:rPr>
        <w:t>的</w:t>
      </w:r>
      <w:r>
        <w:rPr>
          <w:rFonts w:hint="eastAsia"/>
        </w:rPr>
        <w:t>Web</w:t>
      </w:r>
      <w:r>
        <w:rPr>
          <w:rFonts w:hint="eastAsia"/>
        </w:rPr>
        <w:t>应用开发实践</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2023.</w:t>
      </w:r>
    </w:p>
    <w:p w14:paraId="28844404" w14:textId="7E50BE28" w:rsidR="005E2F5C" w:rsidRDefault="005E2F5C" w:rsidP="00354F3C">
      <w:pPr>
        <w:pStyle w:val="a1"/>
      </w:pPr>
      <w:proofErr w:type="gramStart"/>
      <w:r>
        <w:rPr>
          <w:rFonts w:hint="eastAsia"/>
        </w:rPr>
        <w:t>尤雨溪</w:t>
      </w:r>
      <w:proofErr w:type="gramEnd"/>
      <w:r>
        <w:rPr>
          <w:rFonts w:hint="eastAsia"/>
        </w:rPr>
        <w:t>等</w:t>
      </w:r>
      <w:r>
        <w:rPr>
          <w:rFonts w:hint="eastAsia"/>
        </w:rPr>
        <w:t>. Vue.js</w:t>
      </w:r>
      <w:r>
        <w:rPr>
          <w:rFonts w:hint="eastAsia"/>
        </w:rPr>
        <w:t>设计与实现</w:t>
      </w:r>
      <w:r>
        <w:rPr>
          <w:rFonts w:hint="eastAsia"/>
        </w:rPr>
        <w:t xml:space="preserve">[M]. </w:t>
      </w:r>
      <w:r>
        <w:rPr>
          <w:rFonts w:hint="eastAsia"/>
        </w:rPr>
        <w:t>北京</w:t>
      </w:r>
      <w:r>
        <w:rPr>
          <w:rFonts w:hint="eastAsia"/>
        </w:rPr>
        <w:t xml:space="preserve">: </w:t>
      </w:r>
      <w:r>
        <w:rPr>
          <w:rFonts w:hint="eastAsia"/>
        </w:rPr>
        <w:t>人民邮电出版社</w:t>
      </w:r>
      <w:r>
        <w:rPr>
          <w:rFonts w:hint="eastAsia"/>
        </w:rPr>
        <w:t>, 2022.</w:t>
      </w:r>
    </w:p>
    <w:p w14:paraId="7532080B" w14:textId="6AD6CD93" w:rsidR="005E2F5C" w:rsidRDefault="005E2F5C" w:rsidP="00354F3C">
      <w:pPr>
        <w:pStyle w:val="a1"/>
      </w:pPr>
      <w:r>
        <w:rPr>
          <w:rFonts w:hint="eastAsia"/>
        </w:rPr>
        <w:t>中国营养学会</w:t>
      </w:r>
      <w:r>
        <w:rPr>
          <w:rFonts w:hint="eastAsia"/>
        </w:rPr>
        <w:t xml:space="preserve">. </w:t>
      </w:r>
      <w:r>
        <w:rPr>
          <w:rFonts w:hint="eastAsia"/>
        </w:rPr>
        <w:t>中国居民膳食指南</w:t>
      </w:r>
      <w:r>
        <w:rPr>
          <w:rFonts w:hint="eastAsia"/>
        </w:rPr>
        <w:t xml:space="preserve">(2022)[M]. </w:t>
      </w:r>
      <w:r>
        <w:rPr>
          <w:rFonts w:hint="eastAsia"/>
        </w:rPr>
        <w:t>北京</w:t>
      </w:r>
      <w:r>
        <w:rPr>
          <w:rFonts w:hint="eastAsia"/>
        </w:rPr>
        <w:t xml:space="preserve">: </w:t>
      </w:r>
      <w:r>
        <w:rPr>
          <w:rFonts w:hint="eastAsia"/>
        </w:rPr>
        <w:t>人民卫生出版社</w:t>
      </w:r>
      <w:r>
        <w:rPr>
          <w:rFonts w:hint="eastAsia"/>
        </w:rPr>
        <w:t>, 2022.</w:t>
      </w:r>
    </w:p>
    <w:p w14:paraId="1B6B8FD9" w14:textId="651B7224" w:rsidR="005E2F5C" w:rsidRDefault="005E2F5C" w:rsidP="00354F3C">
      <w:pPr>
        <w:pStyle w:val="a1"/>
      </w:pPr>
      <w:proofErr w:type="gramStart"/>
      <w:r>
        <w:rPr>
          <w:rFonts w:hint="eastAsia"/>
        </w:rPr>
        <w:t>杨月欣</w:t>
      </w:r>
      <w:proofErr w:type="gramEnd"/>
      <w:r>
        <w:rPr>
          <w:rFonts w:hint="eastAsia"/>
        </w:rPr>
        <w:t xml:space="preserve">, </w:t>
      </w:r>
      <w:r>
        <w:rPr>
          <w:rFonts w:hint="eastAsia"/>
        </w:rPr>
        <w:t>王光亚</w:t>
      </w:r>
      <w:r>
        <w:rPr>
          <w:rFonts w:hint="eastAsia"/>
        </w:rPr>
        <w:t xml:space="preserve">, </w:t>
      </w:r>
      <w:r>
        <w:rPr>
          <w:rFonts w:hint="eastAsia"/>
        </w:rPr>
        <w:t>潘兴昌</w:t>
      </w:r>
      <w:r>
        <w:rPr>
          <w:rFonts w:hint="eastAsia"/>
        </w:rPr>
        <w:t xml:space="preserve">. </w:t>
      </w:r>
      <w:r>
        <w:rPr>
          <w:rFonts w:hint="eastAsia"/>
        </w:rPr>
        <w:t>中国食物成分表</w:t>
      </w:r>
      <w:r>
        <w:rPr>
          <w:rFonts w:hint="eastAsia"/>
        </w:rPr>
        <w:t>(</w:t>
      </w:r>
      <w:r>
        <w:rPr>
          <w:rFonts w:hint="eastAsia"/>
        </w:rPr>
        <w:t>第</w:t>
      </w:r>
      <w:r>
        <w:rPr>
          <w:rFonts w:hint="eastAsia"/>
        </w:rPr>
        <w:t>6</w:t>
      </w:r>
      <w:r>
        <w:rPr>
          <w:rFonts w:hint="eastAsia"/>
        </w:rPr>
        <w:t>版</w:t>
      </w:r>
      <w:r>
        <w:rPr>
          <w:rFonts w:hint="eastAsia"/>
        </w:rPr>
        <w:t xml:space="preserve">)[M]. </w:t>
      </w:r>
      <w:r>
        <w:rPr>
          <w:rFonts w:hint="eastAsia"/>
        </w:rPr>
        <w:t>北京</w:t>
      </w:r>
      <w:r>
        <w:rPr>
          <w:rFonts w:hint="eastAsia"/>
        </w:rPr>
        <w:t xml:space="preserve">: </w:t>
      </w:r>
      <w:r>
        <w:rPr>
          <w:rFonts w:hint="eastAsia"/>
        </w:rPr>
        <w:t>北京大学医学出版社</w:t>
      </w:r>
      <w:r>
        <w:rPr>
          <w:rFonts w:hint="eastAsia"/>
        </w:rPr>
        <w:t>, 2022.</w:t>
      </w:r>
    </w:p>
    <w:p w14:paraId="087A496F" w14:textId="7A32563B" w:rsidR="005E2F5C" w:rsidRDefault="005E2F5C" w:rsidP="00354F3C">
      <w:pPr>
        <w:pStyle w:val="a1"/>
      </w:pPr>
      <w:r>
        <w:rPr>
          <w:rFonts w:hint="eastAsia"/>
        </w:rPr>
        <w:t>李明</w:t>
      </w:r>
      <w:r>
        <w:rPr>
          <w:rFonts w:hint="eastAsia"/>
        </w:rPr>
        <w:t xml:space="preserve">, </w:t>
      </w:r>
      <w:r>
        <w:rPr>
          <w:rFonts w:hint="eastAsia"/>
        </w:rPr>
        <w:t>张伟</w:t>
      </w:r>
      <w:r>
        <w:rPr>
          <w:rFonts w:hint="eastAsia"/>
        </w:rPr>
        <w:t xml:space="preserve">. </w:t>
      </w:r>
      <w:proofErr w:type="gramStart"/>
      <w:r>
        <w:rPr>
          <w:rFonts w:hint="eastAsia"/>
        </w:rPr>
        <w:t>基于微信小</w:t>
      </w:r>
      <w:proofErr w:type="gramEnd"/>
      <w:r>
        <w:rPr>
          <w:rFonts w:hint="eastAsia"/>
        </w:rPr>
        <w:t>程序的健康饮食管理系统设计与实现</w:t>
      </w:r>
      <w:r>
        <w:rPr>
          <w:rFonts w:hint="eastAsia"/>
        </w:rPr>
        <w:t xml:space="preserve">[J]. </w:t>
      </w:r>
      <w:r>
        <w:rPr>
          <w:rFonts w:hint="eastAsia"/>
        </w:rPr>
        <w:t>计算机应用与软件</w:t>
      </w:r>
      <w:r>
        <w:rPr>
          <w:rFonts w:hint="eastAsia"/>
        </w:rPr>
        <w:t>, 2023, 40(5): 112-118.</w:t>
      </w:r>
    </w:p>
    <w:p w14:paraId="565FD362" w14:textId="1AD20CDA" w:rsidR="005E2F5C" w:rsidRDefault="005E2F5C" w:rsidP="00354F3C">
      <w:pPr>
        <w:pStyle w:val="a1"/>
      </w:pPr>
      <w:r>
        <w:rPr>
          <w:rFonts w:hint="eastAsia"/>
        </w:rPr>
        <w:t>王芳</w:t>
      </w:r>
      <w:r>
        <w:rPr>
          <w:rFonts w:hint="eastAsia"/>
        </w:rPr>
        <w:t xml:space="preserve">, </w:t>
      </w:r>
      <w:r>
        <w:rPr>
          <w:rFonts w:hint="eastAsia"/>
        </w:rPr>
        <w:t>刘洋</w:t>
      </w:r>
      <w:r>
        <w:rPr>
          <w:rFonts w:hint="eastAsia"/>
        </w:rPr>
        <w:t xml:space="preserve">. </w:t>
      </w:r>
      <w:r>
        <w:rPr>
          <w:rFonts w:hint="eastAsia"/>
        </w:rPr>
        <w:t>个性化营养推荐系统研究综述</w:t>
      </w:r>
      <w:r>
        <w:rPr>
          <w:rFonts w:hint="eastAsia"/>
        </w:rPr>
        <w:t xml:space="preserve">[J]. </w:t>
      </w:r>
      <w:r>
        <w:rPr>
          <w:rFonts w:hint="eastAsia"/>
        </w:rPr>
        <w:t>计算机科学</w:t>
      </w:r>
      <w:r>
        <w:rPr>
          <w:rFonts w:hint="eastAsia"/>
        </w:rPr>
        <w:t>, 2023, 50(2): 45-52.</w:t>
      </w:r>
    </w:p>
    <w:p w14:paraId="353D28F3" w14:textId="0975B37E" w:rsidR="005E2F5C" w:rsidRDefault="005E2F5C" w:rsidP="00354F3C">
      <w:pPr>
        <w:pStyle w:val="a1"/>
      </w:pPr>
      <w:r>
        <w:rPr>
          <w:rFonts w:hint="eastAsia"/>
        </w:rPr>
        <w:t>陈晓东</w:t>
      </w:r>
      <w:r>
        <w:rPr>
          <w:rFonts w:hint="eastAsia"/>
        </w:rPr>
        <w:t xml:space="preserve">, </w:t>
      </w:r>
      <w:r>
        <w:rPr>
          <w:rFonts w:hint="eastAsia"/>
        </w:rPr>
        <w:t>李华</w:t>
      </w:r>
      <w:r>
        <w:rPr>
          <w:rFonts w:hint="eastAsia"/>
        </w:rPr>
        <w:t xml:space="preserve">. </w:t>
      </w:r>
      <w:r>
        <w:rPr>
          <w:rFonts w:hint="eastAsia"/>
        </w:rPr>
        <w:t>基于深度学习的食物图像识别研究进展</w:t>
      </w:r>
      <w:r>
        <w:rPr>
          <w:rFonts w:hint="eastAsia"/>
        </w:rPr>
        <w:t xml:space="preserve">[J]. </w:t>
      </w:r>
      <w:r>
        <w:rPr>
          <w:rFonts w:hint="eastAsia"/>
        </w:rPr>
        <w:t>计算机工程与应用</w:t>
      </w:r>
      <w:r>
        <w:rPr>
          <w:rFonts w:hint="eastAsia"/>
        </w:rPr>
        <w:t>, 2023, 59(8): 1-12.</w:t>
      </w:r>
    </w:p>
    <w:p w14:paraId="0658BDA9" w14:textId="35C895E4" w:rsidR="005E2F5C" w:rsidRDefault="005E2F5C" w:rsidP="00354F3C">
      <w:pPr>
        <w:pStyle w:val="a1"/>
      </w:pPr>
      <w:r>
        <w:rPr>
          <w:rFonts w:hint="eastAsia"/>
        </w:rPr>
        <w:t>张丽</w:t>
      </w:r>
      <w:r>
        <w:rPr>
          <w:rFonts w:hint="eastAsia"/>
        </w:rPr>
        <w:t xml:space="preserve">, </w:t>
      </w:r>
      <w:r>
        <w:rPr>
          <w:rFonts w:hint="eastAsia"/>
        </w:rPr>
        <w:t>王强</w:t>
      </w:r>
      <w:r>
        <w:rPr>
          <w:rFonts w:hint="eastAsia"/>
        </w:rPr>
        <w:t xml:space="preserve">. </w:t>
      </w:r>
      <w:r>
        <w:rPr>
          <w:rFonts w:hint="eastAsia"/>
        </w:rPr>
        <w:t>移动健康应用中的用户体验设计研究</w:t>
      </w:r>
      <w:r>
        <w:rPr>
          <w:rFonts w:hint="eastAsia"/>
        </w:rPr>
        <w:t xml:space="preserve">[J]. </w:t>
      </w:r>
      <w:r>
        <w:rPr>
          <w:rFonts w:hint="eastAsia"/>
        </w:rPr>
        <w:t>包装工程</w:t>
      </w:r>
      <w:r>
        <w:rPr>
          <w:rFonts w:hint="eastAsia"/>
        </w:rPr>
        <w:t>, 2022, 43(12): 156-162.</w:t>
      </w:r>
    </w:p>
    <w:p w14:paraId="1570A588" w14:textId="6ED6C7E8" w:rsidR="005E2F5C" w:rsidRDefault="005E2F5C" w:rsidP="00354F3C">
      <w:pPr>
        <w:pStyle w:val="a1"/>
      </w:pPr>
      <w:r>
        <w:rPr>
          <w:rFonts w:hint="eastAsia"/>
        </w:rPr>
        <w:t>刘建国</w:t>
      </w:r>
      <w:r>
        <w:rPr>
          <w:rFonts w:hint="eastAsia"/>
        </w:rPr>
        <w:t xml:space="preserve">, </w:t>
      </w:r>
      <w:r>
        <w:rPr>
          <w:rFonts w:hint="eastAsia"/>
        </w:rPr>
        <w:t>赵明</w:t>
      </w:r>
      <w:r>
        <w:rPr>
          <w:rFonts w:hint="eastAsia"/>
        </w:rPr>
        <w:t xml:space="preserve">. </w:t>
      </w:r>
      <w:r>
        <w:rPr>
          <w:rFonts w:hint="eastAsia"/>
        </w:rPr>
        <w:t>基于</w:t>
      </w:r>
      <w:r>
        <w:rPr>
          <w:rFonts w:hint="eastAsia"/>
        </w:rPr>
        <w:t>Vue.js</w:t>
      </w:r>
      <w:r>
        <w:rPr>
          <w:rFonts w:hint="eastAsia"/>
        </w:rPr>
        <w:t>的前端工程化实践</w:t>
      </w:r>
      <w:r>
        <w:rPr>
          <w:rFonts w:hint="eastAsia"/>
        </w:rPr>
        <w:t xml:space="preserve">[J]. </w:t>
      </w:r>
      <w:r>
        <w:rPr>
          <w:rFonts w:hint="eastAsia"/>
        </w:rPr>
        <w:t>软件导刊</w:t>
      </w:r>
      <w:r>
        <w:rPr>
          <w:rFonts w:hint="eastAsia"/>
        </w:rPr>
        <w:t>, 2023, 22(3): 78-83.</w:t>
      </w:r>
    </w:p>
    <w:p w14:paraId="1D8B2188" w14:textId="1FA7C2B2" w:rsidR="005E2F5C" w:rsidRDefault="005E2F5C" w:rsidP="00354F3C">
      <w:pPr>
        <w:pStyle w:val="a1"/>
      </w:pPr>
      <w:r>
        <w:rPr>
          <w:rFonts w:hint="eastAsia"/>
        </w:rPr>
        <w:t>周志华</w:t>
      </w:r>
      <w:r>
        <w:rPr>
          <w:rFonts w:hint="eastAsia"/>
        </w:rPr>
        <w:t xml:space="preserve">. </w:t>
      </w:r>
      <w:r>
        <w:rPr>
          <w:rFonts w:hint="eastAsia"/>
        </w:rPr>
        <w:t>机器学习</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2022.</w:t>
      </w:r>
    </w:p>
    <w:p w14:paraId="7D92310C" w14:textId="11F3D418" w:rsidR="005E2F5C" w:rsidRDefault="005E2F5C" w:rsidP="00354F3C">
      <w:pPr>
        <w:pStyle w:val="a1"/>
      </w:pPr>
      <w:r>
        <w:rPr>
          <w:rFonts w:hint="eastAsia"/>
        </w:rPr>
        <w:t>黄海涛</w:t>
      </w:r>
      <w:r>
        <w:rPr>
          <w:rFonts w:hint="eastAsia"/>
        </w:rPr>
        <w:t xml:space="preserve">, </w:t>
      </w:r>
      <w:r>
        <w:rPr>
          <w:rFonts w:hint="eastAsia"/>
        </w:rPr>
        <w:t>李娜</w:t>
      </w:r>
      <w:r>
        <w:rPr>
          <w:rFonts w:hint="eastAsia"/>
        </w:rPr>
        <w:t>. SQLite</w:t>
      </w:r>
      <w:r>
        <w:rPr>
          <w:rFonts w:hint="eastAsia"/>
        </w:rPr>
        <w:t>数据库在移动应用中的优化策略</w:t>
      </w:r>
      <w:r>
        <w:rPr>
          <w:rFonts w:hint="eastAsia"/>
        </w:rPr>
        <w:t xml:space="preserve">[J]. </w:t>
      </w:r>
      <w:r>
        <w:rPr>
          <w:rFonts w:hint="eastAsia"/>
        </w:rPr>
        <w:t>计算机系统应用</w:t>
      </w:r>
      <w:r>
        <w:rPr>
          <w:rFonts w:hint="eastAsia"/>
        </w:rPr>
        <w:t>, 2023, 32(4): 201-206.</w:t>
      </w:r>
    </w:p>
    <w:p w14:paraId="6C70A6F9" w14:textId="278B671B" w:rsidR="005E2F5C" w:rsidRDefault="005E2F5C" w:rsidP="00354F3C">
      <w:pPr>
        <w:pStyle w:val="a1"/>
      </w:pPr>
      <w:r>
        <w:rPr>
          <w:rFonts w:hint="eastAsia"/>
        </w:rPr>
        <w:t>孙明</w:t>
      </w:r>
      <w:r>
        <w:rPr>
          <w:rFonts w:hint="eastAsia"/>
        </w:rPr>
        <w:t xml:space="preserve">, </w:t>
      </w:r>
      <w:r>
        <w:rPr>
          <w:rFonts w:hint="eastAsia"/>
        </w:rPr>
        <w:t>王丽</w:t>
      </w:r>
      <w:r>
        <w:rPr>
          <w:rFonts w:hint="eastAsia"/>
        </w:rPr>
        <w:t xml:space="preserve">. </w:t>
      </w:r>
      <w:r>
        <w:rPr>
          <w:rFonts w:hint="eastAsia"/>
        </w:rPr>
        <w:t>基于</w:t>
      </w:r>
      <w:r>
        <w:rPr>
          <w:rFonts w:hint="eastAsia"/>
        </w:rPr>
        <w:t>RESTful</w:t>
      </w:r>
      <w:r>
        <w:rPr>
          <w:rFonts w:hint="eastAsia"/>
        </w:rPr>
        <w:t>架构的</w:t>
      </w:r>
      <w:r>
        <w:rPr>
          <w:rFonts w:hint="eastAsia"/>
        </w:rPr>
        <w:t>API</w:t>
      </w:r>
      <w:r>
        <w:rPr>
          <w:rFonts w:hint="eastAsia"/>
        </w:rPr>
        <w:t>设计最佳实践</w:t>
      </w:r>
      <w:r>
        <w:rPr>
          <w:rFonts w:hint="eastAsia"/>
        </w:rPr>
        <w:t xml:space="preserve">[J]. </w:t>
      </w:r>
      <w:r>
        <w:rPr>
          <w:rFonts w:hint="eastAsia"/>
        </w:rPr>
        <w:t>软件工程</w:t>
      </w:r>
      <w:r>
        <w:rPr>
          <w:rFonts w:hint="eastAsia"/>
        </w:rPr>
        <w:t>, 2022, 25(6): 34-39.</w:t>
      </w:r>
    </w:p>
    <w:p w14:paraId="38C283FC" w14:textId="035AF296" w:rsidR="005E2F5C" w:rsidRDefault="005E2F5C" w:rsidP="00354F3C">
      <w:pPr>
        <w:pStyle w:val="a1"/>
      </w:pPr>
      <w:r>
        <w:rPr>
          <w:rFonts w:hint="eastAsia"/>
        </w:rPr>
        <w:t>国家卫生健康委员会</w:t>
      </w:r>
      <w:r>
        <w:rPr>
          <w:rFonts w:hint="eastAsia"/>
        </w:rPr>
        <w:t xml:space="preserve">. </w:t>
      </w:r>
      <w:r>
        <w:rPr>
          <w:rFonts w:hint="eastAsia"/>
        </w:rPr>
        <w:t>中国居民营养与慢性病状况报告</w:t>
      </w:r>
      <w:r>
        <w:rPr>
          <w:rFonts w:hint="eastAsia"/>
        </w:rPr>
        <w:t>(2020</w:t>
      </w:r>
      <w:r>
        <w:rPr>
          <w:rFonts w:hint="eastAsia"/>
        </w:rPr>
        <w:t>年</w:t>
      </w:r>
      <w:r>
        <w:rPr>
          <w:rFonts w:hint="eastAsia"/>
        </w:rPr>
        <w:t xml:space="preserve">)[R]. </w:t>
      </w:r>
      <w:r>
        <w:rPr>
          <w:rFonts w:hint="eastAsia"/>
        </w:rPr>
        <w:t>北京</w:t>
      </w:r>
      <w:r>
        <w:rPr>
          <w:rFonts w:hint="eastAsia"/>
        </w:rPr>
        <w:t>, 2020.</w:t>
      </w:r>
    </w:p>
    <w:p w14:paraId="194E392F" w14:textId="15E8AD04" w:rsidR="005E2F5C" w:rsidRDefault="005E2F5C" w:rsidP="00354F3C">
      <w:pPr>
        <w:pStyle w:val="a1"/>
      </w:pPr>
      <w:r>
        <w:rPr>
          <w:rFonts w:hint="eastAsia"/>
        </w:rPr>
        <w:t>赵伟</w:t>
      </w:r>
      <w:r>
        <w:rPr>
          <w:rFonts w:hint="eastAsia"/>
        </w:rPr>
        <w:t xml:space="preserve">, </w:t>
      </w:r>
      <w:r>
        <w:rPr>
          <w:rFonts w:hint="eastAsia"/>
        </w:rPr>
        <w:t>陈刚</w:t>
      </w:r>
      <w:r>
        <w:rPr>
          <w:rFonts w:hint="eastAsia"/>
        </w:rPr>
        <w:t xml:space="preserve">. </w:t>
      </w:r>
      <w:proofErr w:type="spellStart"/>
      <w:r>
        <w:rPr>
          <w:rFonts w:hint="eastAsia"/>
        </w:rPr>
        <w:t>UniApp</w:t>
      </w:r>
      <w:proofErr w:type="spellEnd"/>
      <w:r>
        <w:rPr>
          <w:rFonts w:hint="eastAsia"/>
        </w:rPr>
        <w:t>跨平台开发实战</w:t>
      </w:r>
      <w:r>
        <w:rPr>
          <w:rFonts w:hint="eastAsia"/>
        </w:rPr>
        <w:t xml:space="preserve">[M]. </w:t>
      </w:r>
      <w:r>
        <w:rPr>
          <w:rFonts w:hint="eastAsia"/>
        </w:rPr>
        <w:t>北京</w:t>
      </w:r>
      <w:r>
        <w:rPr>
          <w:rFonts w:hint="eastAsia"/>
        </w:rPr>
        <w:t xml:space="preserve">: </w:t>
      </w:r>
      <w:r>
        <w:rPr>
          <w:rFonts w:hint="eastAsia"/>
        </w:rPr>
        <w:t>电子工业出版社</w:t>
      </w:r>
      <w:r>
        <w:rPr>
          <w:rFonts w:hint="eastAsia"/>
        </w:rPr>
        <w:t>, 2023.</w:t>
      </w:r>
    </w:p>
    <w:p w14:paraId="68F4835C" w14:textId="38F22623" w:rsidR="005E2F5C" w:rsidRDefault="005E2F5C" w:rsidP="00354F3C">
      <w:pPr>
        <w:pStyle w:val="a1"/>
      </w:pPr>
      <w:r>
        <w:rPr>
          <w:rFonts w:hint="eastAsia"/>
        </w:rPr>
        <w:t>李强</w:t>
      </w:r>
      <w:r>
        <w:rPr>
          <w:rFonts w:hint="eastAsia"/>
        </w:rPr>
        <w:t xml:space="preserve">, </w:t>
      </w:r>
      <w:r>
        <w:rPr>
          <w:rFonts w:hint="eastAsia"/>
        </w:rPr>
        <w:t>张明</w:t>
      </w:r>
      <w:r>
        <w:rPr>
          <w:rFonts w:hint="eastAsia"/>
        </w:rPr>
        <w:t xml:space="preserve">. </w:t>
      </w:r>
      <w:r>
        <w:rPr>
          <w:rFonts w:hint="eastAsia"/>
        </w:rPr>
        <w:t>大语言模型在健康领域的应用研究</w:t>
      </w:r>
      <w:r>
        <w:rPr>
          <w:rFonts w:hint="eastAsia"/>
        </w:rPr>
        <w:t xml:space="preserve">[J]. </w:t>
      </w:r>
      <w:r>
        <w:rPr>
          <w:rFonts w:hint="eastAsia"/>
        </w:rPr>
        <w:t>中华医学信息导报</w:t>
      </w:r>
      <w:r>
        <w:rPr>
          <w:rFonts w:hint="eastAsia"/>
        </w:rPr>
        <w:t>, 2023, 38(10): 15-20.</w:t>
      </w:r>
    </w:p>
    <w:p w14:paraId="07603E9C" w14:textId="32823EF9" w:rsidR="005E2F5C" w:rsidRDefault="005E2F5C" w:rsidP="00354F3C">
      <w:pPr>
        <w:pStyle w:val="a1"/>
      </w:pPr>
      <w:r>
        <w:rPr>
          <w:rFonts w:hint="eastAsia"/>
        </w:rPr>
        <w:t>王</w:t>
      </w:r>
      <w:proofErr w:type="gramStart"/>
      <w:r>
        <w:rPr>
          <w:rFonts w:hint="eastAsia"/>
        </w:rPr>
        <w:t>浩</w:t>
      </w:r>
      <w:proofErr w:type="gramEnd"/>
      <w:r>
        <w:rPr>
          <w:rFonts w:hint="eastAsia"/>
        </w:rPr>
        <w:t xml:space="preserve">, </w:t>
      </w:r>
      <w:r>
        <w:rPr>
          <w:rFonts w:hint="eastAsia"/>
        </w:rPr>
        <w:t>刘芳</w:t>
      </w:r>
      <w:r>
        <w:rPr>
          <w:rFonts w:hint="eastAsia"/>
        </w:rPr>
        <w:t xml:space="preserve">. </w:t>
      </w:r>
      <w:r>
        <w:rPr>
          <w:rFonts w:hint="eastAsia"/>
        </w:rPr>
        <w:t>基于</w:t>
      </w:r>
      <w:r>
        <w:rPr>
          <w:rFonts w:hint="eastAsia"/>
        </w:rPr>
        <w:t>JWT</w:t>
      </w:r>
      <w:r>
        <w:rPr>
          <w:rFonts w:hint="eastAsia"/>
        </w:rPr>
        <w:t>的用户认证机制研究与实现</w:t>
      </w:r>
      <w:r>
        <w:rPr>
          <w:rFonts w:hint="eastAsia"/>
        </w:rPr>
        <w:t xml:space="preserve">[J]. </w:t>
      </w:r>
      <w:r>
        <w:rPr>
          <w:rFonts w:hint="eastAsia"/>
        </w:rPr>
        <w:t>网络安全技术与应用</w:t>
      </w:r>
      <w:r>
        <w:rPr>
          <w:rFonts w:hint="eastAsia"/>
        </w:rPr>
        <w:t>, 2023, (5): 67-72.</w:t>
      </w:r>
    </w:p>
    <w:p w14:paraId="124EA684" w14:textId="7F78F734" w:rsidR="005E2F5C" w:rsidRDefault="005E2F5C" w:rsidP="00354F3C">
      <w:pPr>
        <w:pStyle w:val="a1"/>
      </w:pPr>
      <w:r>
        <w:rPr>
          <w:rFonts w:hint="eastAsia"/>
        </w:rPr>
        <w:t>郑伟</w:t>
      </w:r>
      <w:r>
        <w:rPr>
          <w:rFonts w:hint="eastAsia"/>
        </w:rPr>
        <w:t xml:space="preserve">, </w:t>
      </w:r>
      <w:r>
        <w:rPr>
          <w:rFonts w:hint="eastAsia"/>
        </w:rPr>
        <w:t>李娟</w:t>
      </w:r>
      <w:r>
        <w:rPr>
          <w:rFonts w:hint="eastAsia"/>
        </w:rPr>
        <w:t xml:space="preserve">. </w:t>
      </w:r>
      <w:proofErr w:type="spellStart"/>
      <w:r>
        <w:rPr>
          <w:rFonts w:hint="eastAsia"/>
        </w:rPr>
        <w:t>ECharts</w:t>
      </w:r>
      <w:proofErr w:type="spellEnd"/>
      <w:r>
        <w:rPr>
          <w:rFonts w:hint="eastAsia"/>
        </w:rPr>
        <w:t>数据可视化实践指南</w:t>
      </w:r>
      <w:r>
        <w:rPr>
          <w:rFonts w:hint="eastAsia"/>
        </w:rPr>
        <w:t xml:space="preserve">[M]. </w:t>
      </w:r>
      <w:r>
        <w:rPr>
          <w:rFonts w:hint="eastAsia"/>
        </w:rPr>
        <w:t>北京</w:t>
      </w:r>
      <w:r>
        <w:rPr>
          <w:rFonts w:hint="eastAsia"/>
        </w:rPr>
        <w:t xml:space="preserve">: </w:t>
      </w:r>
      <w:r>
        <w:rPr>
          <w:rFonts w:hint="eastAsia"/>
        </w:rPr>
        <w:t>机械工业出版社</w:t>
      </w:r>
      <w:r>
        <w:rPr>
          <w:rFonts w:hint="eastAsia"/>
        </w:rPr>
        <w:t>, 2022.</w:t>
      </w:r>
    </w:p>
    <w:p w14:paraId="6E56C023" w14:textId="6D567B95" w:rsidR="005E2F5C" w:rsidRDefault="005E2F5C" w:rsidP="00354F3C">
      <w:pPr>
        <w:pStyle w:val="a1"/>
      </w:pPr>
      <w:r>
        <w:rPr>
          <w:rFonts w:hint="eastAsia"/>
        </w:rPr>
        <w:t>陈志刚</w:t>
      </w:r>
      <w:r>
        <w:rPr>
          <w:rFonts w:hint="eastAsia"/>
        </w:rPr>
        <w:t xml:space="preserve">, </w:t>
      </w:r>
      <w:r>
        <w:rPr>
          <w:rFonts w:hint="eastAsia"/>
        </w:rPr>
        <w:t>王明</w:t>
      </w:r>
      <w:r>
        <w:rPr>
          <w:rFonts w:hint="eastAsia"/>
        </w:rPr>
        <w:t xml:space="preserve">. </w:t>
      </w:r>
      <w:r>
        <w:rPr>
          <w:rFonts w:hint="eastAsia"/>
        </w:rPr>
        <w:t>健康管理系统的数据安全与隐私保护研究</w:t>
      </w:r>
      <w:r>
        <w:rPr>
          <w:rFonts w:hint="eastAsia"/>
        </w:rPr>
        <w:t xml:space="preserve">[J]. </w:t>
      </w:r>
      <w:r>
        <w:rPr>
          <w:rFonts w:hint="eastAsia"/>
        </w:rPr>
        <w:t>信息安全研究</w:t>
      </w:r>
      <w:r>
        <w:rPr>
          <w:rFonts w:hint="eastAsia"/>
        </w:rPr>
        <w:t>, 2023, 9(3): 245-251.</w:t>
      </w:r>
    </w:p>
    <w:p w14:paraId="1115E2AC" w14:textId="649CEDAD" w:rsidR="005E2F5C" w:rsidRDefault="005E2F5C" w:rsidP="00354F3C">
      <w:pPr>
        <w:pStyle w:val="a1"/>
      </w:pPr>
      <w:r>
        <w:t>Johnson, M., Smith, A. Application of Large Language Models in Personalized Nutrition Advice[J]. Journal of Nutrition and Health, 2023, 15(2): 78-85.</w:t>
      </w:r>
    </w:p>
    <w:p w14:paraId="0FA59FF4" w14:textId="10AE907F" w:rsidR="005E2F5C" w:rsidRDefault="005E2F5C" w:rsidP="00354F3C">
      <w:pPr>
        <w:pStyle w:val="a1"/>
      </w:pPr>
      <w:r>
        <w:t>Wang, L., Chen, H. Deep Learning-Based Food Recognition: A Comprehensive Review[J]. IEEE Transactions on Pattern Analysis and Machine Intelligence, 2023, 45(6): 1234-1250.</w:t>
      </w:r>
    </w:p>
    <w:p w14:paraId="5FF60158" w14:textId="15CE6F75" w:rsidR="005E2F5C" w:rsidRDefault="005E2F5C" w:rsidP="00354F3C">
      <w:pPr>
        <w:pStyle w:val="a1"/>
      </w:pPr>
      <w:r>
        <w:t>Brown, T., et al. Language Models are Few-Shot Learners[C]. Advances in Neural Information Processing Systems, 2022.</w:t>
      </w:r>
    </w:p>
    <w:p w14:paraId="06F81C9B" w14:textId="7B9E8586" w:rsidR="005E2F5C" w:rsidRPr="005E2F5C" w:rsidRDefault="005E2F5C" w:rsidP="00354F3C">
      <w:pPr>
        <w:pStyle w:val="a1"/>
      </w:pPr>
      <w:r>
        <w:t>[</w:t>
      </w:r>
      <w:proofErr w:type="gramStart"/>
      <w:r>
        <w:t>22]Lee</w:t>
      </w:r>
      <w:proofErr w:type="gramEnd"/>
      <w:r>
        <w:t>, S., Park, J. Mobile Health Applications for Dietary Self-Monitoring: A Systematic Review[J]. Journal of Medical Internet Research, 2023, 25(3): e42156.</w:t>
      </w:r>
    </w:p>
    <w:p w14:paraId="19D8013B" w14:textId="77777777" w:rsidR="00733FFF" w:rsidRDefault="004003ED" w:rsidP="00354F3C">
      <w:pPr>
        <w:pStyle w:val="afff1"/>
        <w:spacing w:before="240"/>
      </w:pPr>
      <w:bookmarkStart w:id="80" w:name="_Toc416962064"/>
      <w:bookmarkStart w:id="81" w:name="_Toc1153"/>
      <w:bookmarkStart w:id="82" w:name="_Toc227292347"/>
      <w:bookmarkEnd w:id="79"/>
      <w:r>
        <w:lastRenderedPageBreak/>
        <w:t>致谢</w:t>
      </w:r>
      <w:bookmarkEnd w:id="80"/>
      <w:bookmarkEnd w:id="81"/>
      <w:bookmarkEnd w:id="82"/>
    </w:p>
    <w:p w14:paraId="76A37E53" w14:textId="109D5917" w:rsidR="00215860" w:rsidRDefault="00215860" w:rsidP="00354F3C">
      <w:pPr>
        <w:pStyle w:val="affff1"/>
        <w:ind w:firstLine="480"/>
      </w:pPr>
      <w:r>
        <w:rPr>
          <w:rFonts w:hint="eastAsia"/>
        </w:rPr>
        <w:t>本课题从选题确定、系统设计、功能实现到论文撰写与修改的整个过程中，得到了许多老师、同学和家人的关心、帮助与支持。在论文完成之际，谨向所有给予我指导和帮助的人表示诚挚的感谢。</w:t>
      </w:r>
    </w:p>
    <w:p w14:paraId="179B2487" w14:textId="7F6F7249" w:rsidR="00215860" w:rsidRDefault="00215860" w:rsidP="00354F3C">
      <w:pPr>
        <w:pStyle w:val="affff1"/>
        <w:ind w:firstLine="480"/>
      </w:pPr>
      <w:r>
        <w:rPr>
          <w:rFonts w:hint="eastAsia"/>
        </w:rPr>
        <w:t>首先，衷心感谢指导教师在毕业设计全过程中给予的悉心指导。无论是在课题方向的确定、系统方案的梳理，还是在论文结构安排、内容修改与写作规范等方面，老师都提出了许多宝贵意见。每当我在系统实现或论文撰写过程中遇到问题时，老师都能够给予耐心指导和及时帮助，使我能够不断理清思路，顺利推进本次毕业设计工作。</w:t>
      </w:r>
    </w:p>
    <w:p w14:paraId="4A46DD89" w14:textId="71805DCB" w:rsidR="00215860" w:rsidRDefault="00215860" w:rsidP="00354F3C">
      <w:pPr>
        <w:pStyle w:val="affff1"/>
        <w:ind w:firstLine="480"/>
      </w:pPr>
      <w:r>
        <w:rPr>
          <w:rFonts w:hint="eastAsia"/>
        </w:rPr>
        <w:t>其次，感谢在学习和项目实施过程中给予我帮助的同学和朋友。在功能实现、问题排查、资料整理和论文修改等阶段，大家提供了许多有价值的建议与支持。这些交流与帮助不仅推动了课题的顺利完成，也让我在实践过程中受益良多。</w:t>
      </w:r>
    </w:p>
    <w:p w14:paraId="72821CCE" w14:textId="649B1793" w:rsidR="00215860" w:rsidRDefault="00215860" w:rsidP="00354F3C">
      <w:pPr>
        <w:pStyle w:val="affff1"/>
        <w:ind w:firstLine="480"/>
      </w:pPr>
      <w:r>
        <w:rPr>
          <w:rFonts w:hint="eastAsia"/>
        </w:rPr>
        <w:t>同时，感谢家人在整个学习和毕业设计期间给予我的理解、鼓励与支持。正是因为有家人的陪伴和支持，我才能以较为稳定的状态投入学习与课题研究，并认真完成本次毕业设计任务。</w:t>
      </w:r>
    </w:p>
    <w:p w14:paraId="56F432B9" w14:textId="2CE452B9" w:rsidR="00733FFF" w:rsidRDefault="00215860" w:rsidP="00354F3C">
      <w:pPr>
        <w:pStyle w:val="affff1"/>
        <w:ind w:firstLine="480"/>
      </w:pPr>
      <w:r>
        <w:rPr>
          <w:rFonts w:hint="eastAsia"/>
        </w:rPr>
        <w:t>最后，感谢学校和学院为本科阶段的学习与实践提供了良好的环境与平台。通过本次毕业设计，我进一步巩固了所学专业知识，也提升了系统分析、工程实现和论文写作等方面的能力。这段经历将成为我大学学习阶段中一段十分宝贵的回忆</w:t>
      </w:r>
      <w:r w:rsidR="004003ED">
        <w:t>。</w:t>
      </w:r>
    </w:p>
    <w:p w14:paraId="714ACB21" w14:textId="77777777" w:rsidR="00733FFF" w:rsidRDefault="00733FFF" w:rsidP="00354F3C">
      <w:pPr>
        <w:pStyle w:val="affff1"/>
        <w:ind w:firstLine="480"/>
      </w:pPr>
    </w:p>
    <w:sectPr w:rsidR="00733FFF">
      <w:footerReference w:type="default" r:id="rId43"/>
      <w:footnotePr>
        <w:numFmt w:val="decimalEnclosedCircleChinese"/>
        <w:numRestart w:val="eachPage"/>
      </w:footnotePr>
      <w:pgSz w:w="11906" w:h="16838"/>
      <w:pgMar w:top="1984" w:right="1418" w:bottom="1417" w:left="1418" w:header="1418" w:footer="1134" w:gutter="0"/>
      <w:pgNumType w:start="1" w:chapSep="emDash"/>
      <w:cols w:space="425"/>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D5206" w14:textId="77777777" w:rsidR="00F26AEC" w:rsidRDefault="00F26AEC" w:rsidP="00354F3C">
      <w:r>
        <w:separator/>
      </w:r>
    </w:p>
  </w:endnote>
  <w:endnote w:type="continuationSeparator" w:id="0">
    <w:p w14:paraId="6862C301" w14:textId="77777777" w:rsidR="00F26AEC" w:rsidRDefault="00F26AEC" w:rsidP="00354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EA7C" w14:textId="77777777" w:rsidR="004003ED" w:rsidRDefault="004003ED" w:rsidP="00354F3C">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AAD5" w14:textId="77777777" w:rsidR="004003ED" w:rsidRDefault="004003ED" w:rsidP="00354F3C">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81DD" w14:textId="77777777" w:rsidR="004003ED" w:rsidRDefault="004003ED" w:rsidP="00354F3C">
    <w:pPr>
      <w:pStyle w:val="af1"/>
    </w:pPr>
    <w:r>
      <w:rPr>
        <w:noProof/>
      </w:rPr>
      <mc:AlternateContent>
        <mc:Choice Requires="wps">
          <w:drawing>
            <wp:anchor distT="0" distB="0" distL="114300" distR="114300" simplePos="0" relativeHeight="251656704" behindDoc="0" locked="0" layoutInCell="1" allowOverlap="1" wp14:anchorId="216731C2" wp14:editId="0EECAA42">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5E78CD" w14:textId="77777777" w:rsidR="004003ED" w:rsidRDefault="004003ED" w:rsidP="00354F3C">
                          <w:pPr>
                            <w:pStyle w:val="af1"/>
                          </w:pPr>
                          <w:r>
                            <w:fldChar w:fldCharType="begin"/>
                          </w:r>
                          <w:r>
                            <w:instrText xml:space="preserve"> PAGE  \* MERGEFORMAT </w:instrText>
                          </w:r>
                          <w:r>
                            <w:fldChar w:fldCharType="separate"/>
                          </w:r>
                          <w:r w:rsidR="00CB1AE5">
                            <w:rPr>
                              <w:noProof/>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6731C2" id="_x0000_t202" coordsize="21600,21600" o:spt="202" path="m,l,21600r21600,l21600,xe">
              <v:stroke joinstyle="miter"/>
              <v:path gradientshapeok="t" o:connecttype="rect"/>
            </v:shapetype>
            <v:shape id="文本框 8" o:spid="_x0000_s1026"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45E78CD" w14:textId="77777777" w:rsidR="004003ED" w:rsidRDefault="004003ED" w:rsidP="00354F3C">
                    <w:pPr>
                      <w:pStyle w:val="af1"/>
                    </w:pPr>
                    <w:r>
                      <w:fldChar w:fldCharType="begin"/>
                    </w:r>
                    <w:r>
                      <w:instrText xml:space="preserve"> PAGE  \* MERGEFORMAT </w:instrText>
                    </w:r>
                    <w:r>
                      <w:fldChar w:fldCharType="separate"/>
                    </w:r>
                    <w:r w:rsidR="00CB1AE5">
                      <w:rPr>
                        <w:noProof/>
                      </w:rPr>
                      <w:t>10</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5EA1" w14:textId="77777777" w:rsidR="004003ED" w:rsidRDefault="004003ED" w:rsidP="00354F3C">
    <w:pPr>
      <w:pStyle w:val="af1"/>
    </w:pPr>
    <w:r>
      <w:rPr>
        <w:noProof/>
      </w:rPr>
      <mc:AlternateContent>
        <mc:Choice Requires="wps">
          <w:drawing>
            <wp:anchor distT="0" distB="0" distL="114300" distR="114300" simplePos="0" relativeHeight="251661824" behindDoc="0" locked="0" layoutInCell="1" allowOverlap="1" wp14:anchorId="284C6418" wp14:editId="15A8B673">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BC9A81" w14:textId="77777777" w:rsidR="004003ED" w:rsidRDefault="004003ED" w:rsidP="00354F3C">
                          <w:pPr>
                            <w:pStyle w:val="af1"/>
                          </w:pPr>
                          <w:r>
                            <w:fldChar w:fldCharType="begin"/>
                          </w:r>
                          <w:r>
                            <w:instrText xml:space="preserve"> PAGE  \* MERGEFORMAT </w:instrText>
                          </w:r>
                          <w:r>
                            <w:fldChar w:fldCharType="separate"/>
                          </w:r>
                          <w:r>
                            <w:rPr>
                              <w:noProof/>
                            </w:rP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4C6418" id="_x0000_t202" coordsize="21600,21600" o:spt="202" path="m,l,21600r21600,l21600,xe">
              <v:stroke joinstyle="miter"/>
              <v:path gradientshapeok="t" o:connecttype="rect"/>
            </v:shapetype>
            <v:shape id="文本框 9" o:spid="_x0000_s1027" type="#_x0000_t202" style="position:absolute;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2BC9A81" w14:textId="77777777" w:rsidR="004003ED" w:rsidRDefault="004003ED" w:rsidP="00354F3C">
                    <w:pPr>
                      <w:pStyle w:val="af1"/>
                    </w:pPr>
                    <w:r>
                      <w:fldChar w:fldCharType="begin"/>
                    </w:r>
                    <w:r>
                      <w:instrText xml:space="preserve"> PAGE  \* MERGEFORMAT </w:instrText>
                    </w:r>
                    <w:r>
                      <w:fldChar w:fldCharType="separate"/>
                    </w:r>
                    <w:r>
                      <w:rPr>
                        <w:noProof/>
                      </w:rPr>
                      <w:t>IV</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1289" w14:textId="77777777" w:rsidR="004003ED" w:rsidRDefault="004003ED" w:rsidP="00354F3C">
    <w:pPr>
      <w:pStyle w:val="af1"/>
    </w:pPr>
    <w:r>
      <w:rPr>
        <w:noProof/>
      </w:rPr>
      <mc:AlternateContent>
        <mc:Choice Requires="wps">
          <w:drawing>
            <wp:anchor distT="0" distB="0" distL="114300" distR="114300" simplePos="0" relativeHeight="251662336" behindDoc="0" locked="0" layoutInCell="1" allowOverlap="1" wp14:anchorId="046C296E" wp14:editId="447E17A9">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45DAB" w14:textId="77777777" w:rsidR="004003ED" w:rsidRDefault="004003ED" w:rsidP="00354F3C">
                          <w:pPr>
                            <w:pStyle w:val="af1"/>
                          </w:pPr>
                          <w:r>
                            <w:fldChar w:fldCharType="begin"/>
                          </w:r>
                          <w:r>
                            <w:instrText xml:space="preserve"> PAGE  \* MERGEFORMAT </w:instrText>
                          </w:r>
                          <w:r>
                            <w:fldChar w:fldCharType="separate"/>
                          </w:r>
                          <w:r w:rsidR="00DB0377">
                            <w:rPr>
                              <w:noProof/>
                            </w:rP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6C296E" id="_x0000_t202" coordsize="21600,21600" o:spt="202" path="m,l,21600r21600,l21600,xe">
              <v:stroke joinstyle="miter"/>
              <v:path gradientshapeok="t" o:connecttype="rect"/>
            </v:shapetype>
            <v:shape id="文本框 10" o:spid="_x0000_s1028"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A645DAB" w14:textId="77777777" w:rsidR="004003ED" w:rsidRDefault="004003ED" w:rsidP="00354F3C">
                    <w:pPr>
                      <w:pStyle w:val="af1"/>
                    </w:pPr>
                    <w:r>
                      <w:fldChar w:fldCharType="begin"/>
                    </w:r>
                    <w:r>
                      <w:instrText xml:space="preserve"> PAGE  \* MERGEFORMAT </w:instrText>
                    </w:r>
                    <w:r>
                      <w:fldChar w:fldCharType="separate"/>
                    </w:r>
                    <w:r w:rsidR="00DB0377">
                      <w:rPr>
                        <w:noProof/>
                      </w:rPr>
                      <w:t>11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0D1B2" w14:textId="77777777" w:rsidR="00F26AEC" w:rsidRDefault="00F26AEC" w:rsidP="00354F3C">
      <w:r>
        <w:separator/>
      </w:r>
    </w:p>
  </w:footnote>
  <w:footnote w:type="continuationSeparator" w:id="0">
    <w:p w14:paraId="2B3C8E20" w14:textId="77777777" w:rsidR="00F26AEC" w:rsidRDefault="00F26AEC" w:rsidP="00354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31C6" w14:textId="77777777" w:rsidR="004003ED" w:rsidRDefault="004003ED" w:rsidP="00354F3C">
    <w:pPr>
      <w:pStyle w:val="af3"/>
    </w:pPr>
    <w:r>
      <w:rPr>
        <w:rFonts w:hint="eastAsia"/>
      </w:rPr>
      <w:t>人力资源管理的趋势与创新</w:t>
    </w:r>
  </w:p>
  <w:p w14:paraId="28D06534" w14:textId="77777777" w:rsidR="004003ED" w:rsidRDefault="004003ED" w:rsidP="00354F3C">
    <w:pPr>
      <w:pStyle w:val="af3"/>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194D" w14:textId="77777777" w:rsidR="004003ED" w:rsidRDefault="004003ED" w:rsidP="00354F3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98C3" w14:textId="77777777" w:rsidR="004003ED" w:rsidRDefault="004003ED" w:rsidP="00354F3C">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388B4" w14:textId="21C00B29" w:rsidR="004003ED" w:rsidRPr="005F6BC9" w:rsidRDefault="005F6BC9" w:rsidP="00354F3C">
    <w:pPr>
      <w:pStyle w:val="af3"/>
    </w:pPr>
    <w:r w:rsidRPr="005F6BC9">
      <w:rPr>
        <w:rFonts w:hint="eastAsia"/>
      </w:rPr>
      <w:t>个人健康饮食记录系统的设计与实现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8D3D66"/>
    <w:multiLevelType w:val="singleLevel"/>
    <w:tmpl w:val="8B8D3D66"/>
    <w:lvl w:ilvl="0">
      <w:start w:val="1"/>
      <w:numFmt w:val="decimal"/>
      <w:suff w:val="nothing"/>
      <w:lvlText w:val="（%1）"/>
      <w:lvlJc w:val="left"/>
    </w:lvl>
  </w:abstractNum>
  <w:abstractNum w:abstractNumId="1" w15:restartNumberingAfterBreak="0">
    <w:nsid w:val="8F0879BF"/>
    <w:multiLevelType w:val="singleLevel"/>
    <w:tmpl w:val="8F0879BF"/>
    <w:lvl w:ilvl="0">
      <w:start w:val="1"/>
      <w:numFmt w:val="decimal"/>
      <w:suff w:val="nothing"/>
      <w:lvlText w:val="（%1）"/>
      <w:lvlJc w:val="left"/>
    </w:lvl>
  </w:abstractNum>
  <w:abstractNum w:abstractNumId="2" w15:restartNumberingAfterBreak="0">
    <w:nsid w:val="CE989C06"/>
    <w:multiLevelType w:val="singleLevel"/>
    <w:tmpl w:val="CE989C06"/>
    <w:lvl w:ilvl="0">
      <w:start w:val="1"/>
      <w:numFmt w:val="decimal"/>
      <w:lvlText w:val="%1."/>
      <w:lvlJc w:val="left"/>
      <w:pPr>
        <w:tabs>
          <w:tab w:val="left" w:pos="312"/>
        </w:tabs>
      </w:pPr>
    </w:lvl>
  </w:abstractNum>
  <w:abstractNum w:abstractNumId="3" w15:restartNumberingAfterBreak="0">
    <w:nsid w:val="E11CB62A"/>
    <w:multiLevelType w:val="singleLevel"/>
    <w:tmpl w:val="E11CB62A"/>
    <w:lvl w:ilvl="0">
      <w:start w:val="1"/>
      <w:numFmt w:val="decimal"/>
      <w:suff w:val="nothing"/>
      <w:lvlText w:val="（%1）"/>
      <w:lvlJc w:val="left"/>
    </w:lvl>
  </w:abstractNum>
  <w:abstractNum w:abstractNumId="4" w15:restartNumberingAfterBreak="0">
    <w:nsid w:val="E28A1BEF"/>
    <w:multiLevelType w:val="singleLevel"/>
    <w:tmpl w:val="E28A1BEF"/>
    <w:lvl w:ilvl="0">
      <w:start w:val="1"/>
      <w:numFmt w:val="decimal"/>
      <w:suff w:val="nothing"/>
      <w:lvlText w:val="（%1）"/>
      <w:lvlJc w:val="left"/>
    </w:lvl>
  </w:abstractNum>
  <w:abstractNum w:abstractNumId="5" w15:restartNumberingAfterBreak="0">
    <w:nsid w:val="EA35CD63"/>
    <w:multiLevelType w:val="singleLevel"/>
    <w:tmpl w:val="EA35CD63"/>
    <w:lvl w:ilvl="0">
      <w:start w:val="1"/>
      <w:numFmt w:val="decimal"/>
      <w:suff w:val="nothing"/>
      <w:lvlText w:val="（%1）"/>
      <w:lvlJc w:val="left"/>
    </w:lvl>
  </w:abstractNum>
  <w:abstractNum w:abstractNumId="6" w15:restartNumberingAfterBreak="0">
    <w:nsid w:val="F8BDCB37"/>
    <w:multiLevelType w:val="singleLevel"/>
    <w:tmpl w:val="F8BDCB37"/>
    <w:lvl w:ilvl="0">
      <w:start w:val="1"/>
      <w:numFmt w:val="decimal"/>
      <w:suff w:val="nothing"/>
      <w:lvlText w:val="（%1）"/>
      <w:lvlJc w:val="left"/>
    </w:lvl>
  </w:abstractNum>
  <w:abstractNum w:abstractNumId="7" w15:restartNumberingAfterBreak="0">
    <w:nsid w:val="0A866BF0"/>
    <w:multiLevelType w:val="multilevel"/>
    <w:tmpl w:val="0A866BF0"/>
    <w:lvl w:ilvl="0">
      <w:start w:val="1"/>
      <w:numFmt w:val="none"/>
      <w:pStyle w:val="a"/>
      <w:lvlText w:val="%1Key words:"/>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8" w15:restartNumberingAfterBreak="0">
    <w:nsid w:val="1E6E5C48"/>
    <w:multiLevelType w:val="singleLevel"/>
    <w:tmpl w:val="1E6E5C48"/>
    <w:lvl w:ilvl="0">
      <w:start w:val="1"/>
      <w:numFmt w:val="decimal"/>
      <w:lvlText w:val="%1."/>
      <w:lvlJc w:val="left"/>
      <w:pPr>
        <w:tabs>
          <w:tab w:val="left" w:pos="312"/>
        </w:tabs>
      </w:pPr>
    </w:lvl>
  </w:abstractNum>
  <w:abstractNum w:abstractNumId="9" w15:restartNumberingAfterBreak="0">
    <w:nsid w:val="235C3FD9"/>
    <w:multiLevelType w:val="multilevel"/>
    <w:tmpl w:val="235C3FD9"/>
    <w:lvl w:ilvl="0">
      <w:start w:val="1"/>
      <w:numFmt w:val="none"/>
      <w:pStyle w:val="a0"/>
      <w:lvlText w:val="[关键词]"/>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0" w15:restartNumberingAfterBreak="0">
    <w:nsid w:val="330C163B"/>
    <w:multiLevelType w:val="multilevel"/>
    <w:tmpl w:val="330C163B"/>
    <w:lvl w:ilvl="0">
      <w:start w:val="1"/>
      <w:numFmt w:val="decimal"/>
      <w:pStyle w:val="a1"/>
      <w:lvlText w:val="[%1]"/>
      <w:lvlJc w:val="left"/>
      <w:pPr>
        <w:tabs>
          <w:tab w:val="left" w:pos="454"/>
        </w:tabs>
        <w:ind w:left="454" w:hanging="45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348918F1"/>
    <w:multiLevelType w:val="multilevel"/>
    <w:tmpl w:val="6C70820C"/>
    <w:lvl w:ilvl="0">
      <w:start w:val="1"/>
      <w:numFmt w:val="decimal"/>
      <w:pStyle w:val="1"/>
      <w:suff w:val="space"/>
      <w:lvlText w:val="%1 "/>
      <w:lvlJc w:val="left"/>
      <w:pPr>
        <w:ind w:left="425" w:hanging="425"/>
      </w:pPr>
      <w:rPr>
        <w:rFonts w:ascii="黑体" w:eastAsia="黑体" w:hint="eastAsia"/>
        <w:b w:val="0"/>
        <w:i w:val="0"/>
        <w:sz w:val="30"/>
      </w:rPr>
    </w:lvl>
    <w:lvl w:ilvl="1">
      <w:start w:val="1"/>
      <w:numFmt w:val="decimal"/>
      <w:pStyle w:val="2"/>
      <w:isLgl/>
      <w:suff w:val="space"/>
      <w:lvlText w:val="%1.%2 "/>
      <w:lvlJc w:val="left"/>
      <w:pPr>
        <w:ind w:left="1474" w:hanging="1474"/>
      </w:pPr>
      <w:rPr>
        <w:rFonts w:ascii="黑体" w:eastAsia="黑体" w:hint="eastAsia"/>
        <w:sz w:val="28"/>
      </w:rPr>
    </w:lvl>
    <w:lvl w:ilvl="2">
      <w:start w:val="1"/>
      <w:numFmt w:val="decimal"/>
      <w:pStyle w:val="3"/>
      <w:suff w:val="space"/>
      <w:lvlText w:val="%1.%2.%3 "/>
      <w:lvlJc w:val="left"/>
      <w:pPr>
        <w:ind w:left="1418" w:hanging="1418"/>
      </w:pPr>
      <w:rPr>
        <w:rFonts w:ascii="黑体" w:eastAsia="黑体" w:hint="eastAsia"/>
        <w:sz w:val="24"/>
      </w:rPr>
    </w:lvl>
    <w:lvl w:ilvl="3">
      <w:start w:val="1"/>
      <w:numFmt w:val="decimal"/>
      <w:pStyle w:val="4"/>
      <w:suff w:val="space"/>
      <w:lvlText w:val="(%4)"/>
      <w:lvlJc w:val="left"/>
      <w:pPr>
        <w:ind w:left="0" w:firstLine="0"/>
      </w:pPr>
      <w:rPr>
        <w:rFonts w:ascii="宋体" w:eastAsia="宋体" w:hint="eastAsia"/>
        <w:sz w:val="24"/>
      </w:rPr>
    </w:lvl>
    <w:lvl w:ilvl="4">
      <w:start w:val="1"/>
      <w:numFmt w:val="bullet"/>
      <w:pStyle w:val="5"/>
      <w:suff w:val="space"/>
      <w:lvlText w:val=""/>
      <w:lvlJc w:val="left"/>
      <w:pPr>
        <w:ind w:left="0" w:firstLine="0"/>
      </w:pPr>
      <w:rPr>
        <w:rFonts w:ascii="Symbol" w:hAnsi="Symbol" w:hint="default"/>
        <w:color w:val="auto"/>
      </w:rPr>
    </w:lvl>
    <w:lvl w:ilvl="5">
      <w:start w:val="1"/>
      <w:numFmt w:val="decimal"/>
      <w:lvlText w:val="%1.%2.%3.%4.%5.%6"/>
      <w:lvlJc w:val="left"/>
      <w:pPr>
        <w:tabs>
          <w:tab w:val="num" w:pos="5726"/>
        </w:tabs>
        <w:ind w:left="3260" w:hanging="1134"/>
      </w:pPr>
      <w:rPr>
        <w:rFonts w:hint="eastAsia"/>
      </w:rPr>
    </w:lvl>
    <w:lvl w:ilvl="6">
      <w:start w:val="1"/>
      <w:numFmt w:val="decimal"/>
      <w:lvlText w:val="%1.%2.%3.%4.%5.%6.%7"/>
      <w:lvlJc w:val="left"/>
      <w:pPr>
        <w:tabs>
          <w:tab w:val="num" w:pos="6511"/>
        </w:tabs>
        <w:ind w:left="3827" w:hanging="1276"/>
      </w:pPr>
      <w:rPr>
        <w:rFonts w:hint="eastAsia"/>
      </w:rPr>
    </w:lvl>
    <w:lvl w:ilvl="7">
      <w:start w:val="1"/>
      <w:numFmt w:val="decimal"/>
      <w:lvlText w:val="%1.%2.%3.%4.%5.%6.%7.%8"/>
      <w:lvlJc w:val="left"/>
      <w:pPr>
        <w:tabs>
          <w:tab w:val="num" w:pos="7656"/>
        </w:tabs>
        <w:ind w:left="4394" w:hanging="1418"/>
      </w:pPr>
      <w:rPr>
        <w:rFonts w:hint="eastAsia"/>
      </w:rPr>
    </w:lvl>
    <w:lvl w:ilvl="8">
      <w:start w:val="1"/>
      <w:numFmt w:val="decimal"/>
      <w:lvlText w:val="%1.%2.%3.%4.%5.%6.%7.%8.%9"/>
      <w:lvlJc w:val="left"/>
      <w:pPr>
        <w:tabs>
          <w:tab w:val="num" w:pos="8442"/>
        </w:tabs>
        <w:ind w:left="5102" w:hanging="1700"/>
      </w:pPr>
      <w:rPr>
        <w:rFonts w:hint="eastAsia"/>
      </w:rPr>
    </w:lvl>
  </w:abstractNum>
  <w:abstractNum w:abstractNumId="12" w15:restartNumberingAfterBreak="0">
    <w:nsid w:val="3642396E"/>
    <w:multiLevelType w:val="multilevel"/>
    <w:tmpl w:val="C2AE0D8A"/>
    <w:lvl w:ilvl="0">
      <w:start w:val="1"/>
      <w:numFmt w:val="none"/>
      <w:pStyle w:val="a2"/>
      <w:lvlText w:val="%1Abstract:"/>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3" w15:restartNumberingAfterBreak="0">
    <w:nsid w:val="560F5449"/>
    <w:multiLevelType w:val="multilevel"/>
    <w:tmpl w:val="560F5449"/>
    <w:lvl w:ilvl="0">
      <w:start w:val="1"/>
      <w:numFmt w:val="none"/>
      <w:pStyle w:val="a3"/>
      <w:lvlText w:val="%1[摘  要]"/>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4" w15:restartNumberingAfterBreak="0">
    <w:nsid w:val="6B1F246B"/>
    <w:multiLevelType w:val="singleLevel"/>
    <w:tmpl w:val="6B1F246B"/>
    <w:lvl w:ilvl="0">
      <w:start w:val="1"/>
      <w:numFmt w:val="decimal"/>
      <w:lvlText w:val="%1."/>
      <w:lvlJc w:val="left"/>
      <w:pPr>
        <w:tabs>
          <w:tab w:val="left" w:pos="312"/>
        </w:tabs>
      </w:pPr>
    </w:lvl>
  </w:abstractNum>
  <w:abstractNum w:abstractNumId="15" w15:restartNumberingAfterBreak="0">
    <w:nsid w:val="7557E25F"/>
    <w:multiLevelType w:val="singleLevel"/>
    <w:tmpl w:val="7557E25F"/>
    <w:lvl w:ilvl="0">
      <w:start w:val="1"/>
      <w:numFmt w:val="decimal"/>
      <w:suff w:val="nothing"/>
      <w:lvlText w:val="（%1）"/>
      <w:lvlJc w:val="left"/>
    </w:lvl>
  </w:abstractNum>
  <w:abstractNum w:abstractNumId="16" w15:restartNumberingAfterBreak="0">
    <w:nsid w:val="7723A81B"/>
    <w:multiLevelType w:val="singleLevel"/>
    <w:tmpl w:val="7723A81B"/>
    <w:lvl w:ilvl="0">
      <w:start w:val="1"/>
      <w:numFmt w:val="decimal"/>
      <w:suff w:val="nothing"/>
      <w:lvlText w:val="（%1）"/>
      <w:lvlJc w:val="left"/>
    </w:lvl>
  </w:abstractNum>
  <w:num w:numId="1" w16cid:durableId="1904833869">
    <w:abstractNumId w:val="11"/>
  </w:num>
  <w:num w:numId="2" w16cid:durableId="218714437">
    <w:abstractNumId w:val="10"/>
  </w:num>
  <w:num w:numId="3" w16cid:durableId="2025401866">
    <w:abstractNumId w:val="7"/>
  </w:num>
  <w:num w:numId="4" w16cid:durableId="1544756949">
    <w:abstractNumId w:val="12"/>
  </w:num>
  <w:num w:numId="5" w16cid:durableId="668679034">
    <w:abstractNumId w:val="13"/>
  </w:num>
  <w:num w:numId="6" w16cid:durableId="707919915">
    <w:abstractNumId w:val="9"/>
  </w:num>
  <w:num w:numId="7" w16cid:durableId="1563326172">
    <w:abstractNumId w:val="0"/>
  </w:num>
  <w:num w:numId="8" w16cid:durableId="2053380354">
    <w:abstractNumId w:val="1"/>
  </w:num>
  <w:num w:numId="9" w16cid:durableId="1791969267">
    <w:abstractNumId w:val="3"/>
  </w:num>
  <w:num w:numId="10" w16cid:durableId="576596781">
    <w:abstractNumId w:val="16"/>
  </w:num>
  <w:num w:numId="11" w16cid:durableId="355079008">
    <w:abstractNumId w:val="5"/>
  </w:num>
  <w:num w:numId="12" w16cid:durableId="850603753">
    <w:abstractNumId w:val="4"/>
  </w:num>
  <w:num w:numId="13" w16cid:durableId="1652754642">
    <w:abstractNumId w:val="15"/>
  </w:num>
  <w:num w:numId="14" w16cid:durableId="833227803">
    <w:abstractNumId w:val="6"/>
  </w:num>
  <w:num w:numId="15" w16cid:durableId="1071120930">
    <w:abstractNumId w:val="2"/>
  </w:num>
  <w:num w:numId="16" w16cid:durableId="1307276317">
    <w:abstractNumId w:val="14"/>
  </w:num>
  <w:num w:numId="17" w16cid:durableId="507210135">
    <w:abstractNumId w:val="8"/>
  </w:num>
  <w:num w:numId="18" w16cid:durableId="20134127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U3NTlhMWQ2M2RmYjVmZWE3ODA3YTJhY2Y0Y2MyZTEifQ=="/>
  </w:docVars>
  <w:rsids>
    <w:rsidRoot w:val="00293ED7"/>
    <w:rsid w:val="000001C3"/>
    <w:rsid w:val="00003A94"/>
    <w:rsid w:val="000104F8"/>
    <w:rsid w:val="00020E57"/>
    <w:rsid w:val="00031F58"/>
    <w:rsid w:val="0003694D"/>
    <w:rsid w:val="0004766A"/>
    <w:rsid w:val="0005128D"/>
    <w:rsid w:val="0005412E"/>
    <w:rsid w:val="00055EC0"/>
    <w:rsid w:val="0005612F"/>
    <w:rsid w:val="000562F9"/>
    <w:rsid w:val="00067E4B"/>
    <w:rsid w:val="000749BC"/>
    <w:rsid w:val="000B054D"/>
    <w:rsid w:val="000B1E48"/>
    <w:rsid w:val="000C4D74"/>
    <w:rsid w:val="000F1467"/>
    <w:rsid w:val="0011212A"/>
    <w:rsid w:val="0011756B"/>
    <w:rsid w:val="00122119"/>
    <w:rsid w:val="00123CD4"/>
    <w:rsid w:val="001357AB"/>
    <w:rsid w:val="00144F6F"/>
    <w:rsid w:val="00152225"/>
    <w:rsid w:val="00164C26"/>
    <w:rsid w:val="00173CF9"/>
    <w:rsid w:val="001B7B62"/>
    <w:rsid w:val="001C4804"/>
    <w:rsid w:val="001D4C73"/>
    <w:rsid w:val="001D5D11"/>
    <w:rsid w:val="001E707B"/>
    <w:rsid w:val="001F1EC2"/>
    <w:rsid w:val="001F3194"/>
    <w:rsid w:val="001F6136"/>
    <w:rsid w:val="00215860"/>
    <w:rsid w:val="002237CA"/>
    <w:rsid w:val="002324A8"/>
    <w:rsid w:val="00252120"/>
    <w:rsid w:val="00256197"/>
    <w:rsid w:val="002613BD"/>
    <w:rsid w:val="00266732"/>
    <w:rsid w:val="002670DA"/>
    <w:rsid w:val="002679F3"/>
    <w:rsid w:val="00273334"/>
    <w:rsid w:val="0028333D"/>
    <w:rsid w:val="00284BBA"/>
    <w:rsid w:val="00293276"/>
    <w:rsid w:val="00293ED7"/>
    <w:rsid w:val="002B4B63"/>
    <w:rsid w:val="002C07B9"/>
    <w:rsid w:val="002C7C48"/>
    <w:rsid w:val="002E290D"/>
    <w:rsid w:val="00302864"/>
    <w:rsid w:val="00305728"/>
    <w:rsid w:val="003155F4"/>
    <w:rsid w:val="0032530F"/>
    <w:rsid w:val="003268CC"/>
    <w:rsid w:val="00327A9A"/>
    <w:rsid w:val="0033034D"/>
    <w:rsid w:val="00334803"/>
    <w:rsid w:val="00335554"/>
    <w:rsid w:val="003433EA"/>
    <w:rsid w:val="00354F3C"/>
    <w:rsid w:val="00361F1F"/>
    <w:rsid w:val="00365D61"/>
    <w:rsid w:val="00371EAA"/>
    <w:rsid w:val="003774D2"/>
    <w:rsid w:val="00380E7D"/>
    <w:rsid w:val="00384E31"/>
    <w:rsid w:val="0039659E"/>
    <w:rsid w:val="00397B46"/>
    <w:rsid w:val="003B05A6"/>
    <w:rsid w:val="003B74BD"/>
    <w:rsid w:val="003F268C"/>
    <w:rsid w:val="004003ED"/>
    <w:rsid w:val="00405F41"/>
    <w:rsid w:val="004110EF"/>
    <w:rsid w:val="00415343"/>
    <w:rsid w:val="00423EB1"/>
    <w:rsid w:val="004346DB"/>
    <w:rsid w:val="0044201F"/>
    <w:rsid w:val="00460469"/>
    <w:rsid w:val="0046323F"/>
    <w:rsid w:val="0046573B"/>
    <w:rsid w:val="00471E51"/>
    <w:rsid w:val="004727E5"/>
    <w:rsid w:val="00475D3A"/>
    <w:rsid w:val="00483360"/>
    <w:rsid w:val="00491C8C"/>
    <w:rsid w:val="00495219"/>
    <w:rsid w:val="00497E18"/>
    <w:rsid w:val="004A5C41"/>
    <w:rsid w:val="004B14D8"/>
    <w:rsid w:val="004C0DFB"/>
    <w:rsid w:val="004C0EB1"/>
    <w:rsid w:val="004C2CA7"/>
    <w:rsid w:val="004D4C83"/>
    <w:rsid w:val="004E7B65"/>
    <w:rsid w:val="004F4BBE"/>
    <w:rsid w:val="00501EA4"/>
    <w:rsid w:val="005046CE"/>
    <w:rsid w:val="005258F2"/>
    <w:rsid w:val="0052657F"/>
    <w:rsid w:val="00531B16"/>
    <w:rsid w:val="005423CF"/>
    <w:rsid w:val="00553B1B"/>
    <w:rsid w:val="00562687"/>
    <w:rsid w:val="005754B8"/>
    <w:rsid w:val="00577735"/>
    <w:rsid w:val="00586836"/>
    <w:rsid w:val="00593041"/>
    <w:rsid w:val="00595D48"/>
    <w:rsid w:val="00596E24"/>
    <w:rsid w:val="005A0C70"/>
    <w:rsid w:val="005A370D"/>
    <w:rsid w:val="005A58BB"/>
    <w:rsid w:val="005B45B0"/>
    <w:rsid w:val="005D3CB4"/>
    <w:rsid w:val="005D409B"/>
    <w:rsid w:val="005E219F"/>
    <w:rsid w:val="005E2F5C"/>
    <w:rsid w:val="005E58BC"/>
    <w:rsid w:val="005F6BC9"/>
    <w:rsid w:val="0060727F"/>
    <w:rsid w:val="006072EF"/>
    <w:rsid w:val="00633AB6"/>
    <w:rsid w:val="0063589B"/>
    <w:rsid w:val="00645565"/>
    <w:rsid w:val="00650894"/>
    <w:rsid w:val="00653D24"/>
    <w:rsid w:val="006546B0"/>
    <w:rsid w:val="00676776"/>
    <w:rsid w:val="0069318B"/>
    <w:rsid w:val="006A01A7"/>
    <w:rsid w:val="006B1DAE"/>
    <w:rsid w:val="006B72D7"/>
    <w:rsid w:val="006C534C"/>
    <w:rsid w:val="006D2896"/>
    <w:rsid w:val="006E02F3"/>
    <w:rsid w:val="006E0422"/>
    <w:rsid w:val="006E0EEF"/>
    <w:rsid w:val="00700BDA"/>
    <w:rsid w:val="00703970"/>
    <w:rsid w:val="007074ED"/>
    <w:rsid w:val="00720540"/>
    <w:rsid w:val="00721223"/>
    <w:rsid w:val="00721E76"/>
    <w:rsid w:val="00723A9C"/>
    <w:rsid w:val="00733FFF"/>
    <w:rsid w:val="007513FB"/>
    <w:rsid w:val="00764827"/>
    <w:rsid w:val="007814C0"/>
    <w:rsid w:val="007931FB"/>
    <w:rsid w:val="007A1E9B"/>
    <w:rsid w:val="007A5E27"/>
    <w:rsid w:val="007B2E43"/>
    <w:rsid w:val="007C44BB"/>
    <w:rsid w:val="007C4991"/>
    <w:rsid w:val="007C7DEA"/>
    <w:rsid w:val="007F63A4"/>
    <w:rsid w:val="007F64C0"/>
    <w:rsid w:val="00807AA3"/>
    <w:rsid w:val="008121A1"/>
    <w:rsid w:val="00814F42"/>
    <w:rsid w:val="00815D84"/>
    <w:rsid w:val="00825453"/>
    <w:rsid w:val="00826DFF"/>
    <w:rsid w:val="0083301C"/>
    <w:rsid w:val="008479A2"/>
    <w:rsid w:val="00853FC2"/>
    <w:rsid w:val="00854B5E"/>
    <w:rsid w:val="00867414"/>
    <w:rsid w:val="0087506A"/>
    <w:rsid w:val="008B25DB"/>
    <w:rsid w:val="008B6688"/>
    <w:rsid w:val="008E603A"/>
    <w:rsid w:val="008E63DA"/>
    <w:rsid w:val="009030E7"/>
    <w:rsid w:val="0092721E"/>
    <w:rsid w:val="00946358"/>
    <w:rsid w:val="00954274"/>
    <w:rsid w:val="009543CF"/>
    <w:rsid w:val="00961101"/>
    <w:rsid w:val="00961B5D"/>
    <w:rsid w:val="00965329"/>
    <w:rsid w:val="009655A2"/>
    <w:rsid w:val="00981E17"/>
    <w:rsid w:val="0098662E"/>
    <w:rsid w:val="00986653"/>
    <w:rsid w:val="00990473"/>
    <w:rsid w:val="00993251"/>
    <w:rsid w:val="009A1049"/>
    <w:rsid w:val="009A3397"/>
    <w:rsid w:val="009A421F"/>
    <w:rsid w:val="009A50C4"/>
    <w:rsid w:val="009B5CFB"/>
    <w:rsid w:val="009C1140"/>
    <w:rsid w:val="009C4FAC"/>
    <w:rsid w:val="009D5582"/>
    <w:rsid w:val="009D5BC8"/>
    <w:rsid w:val="009E0298"/>
    <w:rsid w:val="009E0664"/>
    <w:rsid w:val="009E654F"/>
    <w:rsid w:val="009F216B"/>
    <w:rsid w:val="00A17CF0"/>
    <w:rsid w:val="00A20B42"/>
    <w:rsid w:val="00A21B56"/>
    <w:rsid w:val="00A513A2"/>
    <w:rsid w:val="00A515B8"/>
    <w:rsid w:val="00A538BD"/>
    <w:rsid w:val="00A71B27"/>
    <w:rsid w:val="00A72F8F"/>
    <w:rsid w:val="00A96078"/>
    <w:rsid w:val="00AC21C0"/>
    <w:rsid w:val="00AD39AA"/>
    <w:rsid w:val="00AF74F1"/>
    <w:rsid w:val="00AF763E"/>
    <w:rsid w:val="00B2124C"/>
    <w:rsid w:val="00B26A6F"/>
    <w:rsid w:val="00B334D5"/>
    <w:rsid w:val="00B46365"/>
    <w:rsid w:val="00B559E3"/>
    <w:rsid w:val="00B6414E"/>
    <w:rsid w:val="00B665C7"/>
    <w:rsid w:val="00B66954"/>
    <w:rsid w:val="00B66AD8"/>
    <w:rsid w:val="00B76A95"/>
    <w:rsid w:val="00BB0FF7"/>
    <w:rsid w:val="00BB44BC"/>
    <w:rsid w:val="00BC39C5"/>
    <w:rsid w:val="00BD37E0"/>
    <w:rsid w:val="00BD5EAE"/>
    <w:rsid w:val="00BE6CA6"/>
    <w:rsid w:val="00BF4EC3"/>
    <w:rsid w:val="00C06E32"/>
    <w:rsid w:val="00C11AD4"/>
    <w:rsid w:val="00C15266"/>
    <w:rsid w:val="00C1712D"/>
    <w:rsid w:val="00C20AF0"/>
    <w:rsid w:val="00C2664A"/>
    <w:rsid w:val="00C27523"/>
    <w:rsid w:val="00C31709"/>
    <w:rsid w:val="00C735B8"/>
    <w:rsid w:val="00C80AF3"/>
    <w:rsid w:val="00C833E2"/>
    <w:rsid w:val="00C85C86"/>
    <w:rsid w:val="00C87D44"/>
    <w:rsid w:val="00C95818"/>
    <w:rsid w:val="00CA12FE"/>
    <w:rsid w:val="00CA7EEA"/>
    <w:rsid w:val="00CB1AE5"/>
    <w:rsid w:val="00CC088F"/>
    <w:rsid w:val="00CE3D82"/>
    <w:rsid w:val="00CF24A6"/>
    <w:rsid w:val="00CF4ACA"/>
    <w:rsid w:val="00D02C9D"/>
    <w:rsid w:val="00D151AF"/>
    <w:rsid w:val="00D26EC5"/>
    <w:rsid w:val="00D30DD1"/>
    <w:rsid w:val="00D36271"/>
    <w:rsid w:val="00D44776"/>
    <w:rsid w:val="00D45066"/>
    <w:rsid w:val="00D5635E"/>
    <w:rsid w:val="00D64C7A"/>
    <w:rsid w:val="00D663DE"/>
    <w:rsid w:val="00D67C93"/>
    <w:rsid w:val="00D83F4A"/>
    <w:rsid w:val="00D867B2"/>
    <w:rsid w:val="00D9130A"/>
    <w:rsid w:val="00D91EDB"/>
    <w:rsid w:val="00DA3CFA"/>
    <w:rsid w:val="00DB0377"/>
    <w:rsid w:val="00DB07E5"/>
    <w:rsid w:val="00DC5E6F"/>
    <w:rsid w:val="00DD0C59"/>
    <w:rsid w:val="00DD7CA5"/>
    <w:rsid w:val="00DE39E3"/>
    <w:rsid w:val="00DF5330"/>
    <w:rsid w:val="00DF7334"/>
    <w:rsid w:val="00E00CEA"/>
    <w:rsid w:val="00E02BD9"/>
    <w:rsid w:val="00E06DBB"/>
    <w:rsid w:val="00E311B1"/>
    <w:rsid w:val="00E375A6"/>
    <w:rsid w:val="00E400D2"/>
    <w:rsid w:val="00E50623"/>
    <w:rsid w:val="00E92744"/>
    <w:rsid w:val="00ED2ED9"/>
    <w:rsid w:val="00EE5620"/>
    <w:rsid w:val="00EF26AD"/>
    <w:rsid w:val="00EF78D6"/>
    <w:rsid w:val="00F00C58"/>
    <w:rsid w:val="00F04658"/>
    <w:rsid w:val="00F10BE3"/>
    <w:rsid w:val="00F140DF"/>
    <w:rsid w:val="00F16CC1"/>
    <w:rsid w:val="00F171E3"/>
    <w:rsid w:val="00F20470"/>
    <w:rsid w:val="00F22E72"/>
    <w:rsid w:val="00F26AEC"/>
    <w:rsid w:val="00F44225"/>
    <w:rsid w:val="00F453DA"/>
    <w:rsid w:val="00F50D19"/>
    <w:rsid w:val="00F51CA5"/>
    <w:rsid w:val="00F51E25"/>
    <w:rsid w:val="00F530E9"/>
    <w:rsid w:val="00F555E0"/>
    <w:rsid w:val="00F60654"/>
    <w:rsid w:val="00F67D47"/>
    <w:rsid w:val="00F74C55"/>
    <w:rsid w:val="00F82041"/>
    <w:rsid w:val="00F8675D"/>
    <w:rsid w:val="00FB6690"/>
    <w:rsid w:val="00FB6F6D"/>
    <w:rsid w:val="00FC6C4E"/>
    <w:rsid w:val="00FE28BF"/>
    <w:rsid w:val="00FF4D95"/>
    <w:rsid w:val="00FF7516"/>
    <w:rsid w:val="00FF7862"/>
    <w:rsid w:val="00FF7CF2"/>
    <w:rsid w:val="010B0DD7"/>
    <w:rsid w:val="013E050C"/>
    <w:rsid w:val="01792184"/>
    <w:rsid w:val="019403A9"/>
    <w:rsid w:val="019422A6"/>
    <w:rsid w:val="01B32218"/>
    <w:rsid w:val="01B77146"/>
    <w:rsid w:val="01D3248F"/>
    <w:rsid w:val="01D407E2"/>
    <w:rsid w:val="01D505E9"/>
    <w:rsid w:val="01DC7865"/>
    <w:rsid w:val="02096E7E"/>
    <w:rsid w:val="025A09FE"/>
    <w:rsid w:val="02621415"/>
    <w:rsid w:val="0264502E"/>
    <w:rsid w:val="0271522D"/>
    <w:rsid w:val="02895B83"/>
    <w:rsid w:val="029A6672"/>
    <w:rsid w:val="02A37090"/>
    <w:rsid w:val="02A943B8"/>
    <w:rsid w:val="02B86400"/>
    <w:rsid w:val="02CC178E"/>
    <w:rsid w:val="02DE1F19"/>
    <w:rsid w:val="034F11C2"/>
    <w:rsid w:val="03561459"/>
    <w:rsid w:val="03582DA7"/>
    <w:rsid w:val="037368EE"/>
    <w:rsid w:val="03771E7F"/>
    <w:rsid w:val="03880023"/>
    <w:rsid w:val="038A3027"/>
    <w:rsid w:val="038E6A2A"/>
    <w:rsid w:val="03957707"/>
    <w:rsid w:val="03995ED2"/>
    <w:rsid w:val="03AB781F"/>
    <w:rsid w:val="03CF0961"/>
    <w:rsid w:val="03DA3649"/>
    <w:rsid w:val="03E37E33"/>
    <w:rsid w:val="03E959C4"/>
    <w:rsid w:val="04003A34"/>
    <w:rsid w:val="0408709E"/>
    <w:rsid w:val="04146C84"/>
    <w:rsid w:val="04244F58"/>
    <w:rsid w:val="042C1C21"/>
    <w:rsid w:val="043465CA"/>
    <w:rsid w:val="0481393C"/>
    <w:rsid w:val="04942B3B"/>
    <w:rsid w:val="049901AD"/>
    <w:rsid w:val="049E0067"/>
    <w:rsid w:val="04A61DA3"/>
    <w:rsid w:val="04D37861"/>
    <w:rsid w:val="04D86DBD"/>
    <w:rsid w:val="04D8709C"/>
    <w:rsid w:val="05003141"/>
    <w:rsid w:val="0500371C"/>
    <w:rsid w:val="05222225"/>
    <w:rsid w:val="052435B5"/>
    <w:rsid w:val="05352DA1"/>
    <w:rsid w:val="05402063"/>
    <w:rsid w:val="05423DD3"/>
    <w:rsid w:val="0545553F"/>
    <w:rsid w:val="05520E2D"/>
    <w:rsid w:val="056E3ECA"/>
    <w:rsid w:val="057336E9"/>
    <w:rsid w:val="057F3208"/>
    <w:rsid w:val="05805279"/>
    <w:rsid w:val="058E42DA"/>
    <w:rsid w:val="05982D6D"/>
    <w:rsid w:val="05CA0B5F"/>
    <w:rsid w:val="05CB107C"/>
    <w:rsid w:val="05F3042E"/>
    <w:rsid w:val="060043AE"/>
    <w:rsid w:val="060E3AA3"/>
    <w:rsid w:val="06141C07"/>
    <w:rsid w:val="06145C04"/>
    <w:rsid w:val="06465907"/>
    <w:rsid w:val="065304BB"/>
    <w:rsid w:val="0661350E"/>
    <w:rsid w:val="06691997"/>
    <w:rsid w:val="06845027"/>
    <w:rsid w:val="06A63945"/>
    <w:rsid w:val="06AE23F0"/>
    <w:rsid w:val="06AF067A"/>
    <w:rsid w:val="06B6225E"/>
    <w:rsid w:val="06B64A6C"/>
    <w:rsid w:val="06BB56AC"/>
    <w:rsid w:val="06D3595E"/>
    <w:rsid w:val="06D62874"/>
    <w:rsid w:val="06E46C11"/>
    <w:rsid w:val="074F3A97"/>
    <w:rsid w:val="074F3B5C"/>
    <w:rsid w:val="075357DF"/>
    <w:rsid w:val="07724E37"/>
    <w:rsid w:val="07883330"/>
    <w:rsid w:val="079E3C78"/>
    <w:rsid w:val="07A33F80"/>
    <w:rsid w:val="07CC7B5C"/>
    <w:rsid w:val="07E71EB7"/>
    <w:rsid w:val="07F326D0"/>
    <w:rsid w:val="07F80568"/>
    <w:rsid w:val="08063DC3"/>
    <w:rsid w:val="08277056"/>
    <w:rsid w:val="0831761D"/>
    <w:rsid w:val="083413F2"/>
    <w:rsid w:val="083729D8"/>
    <w:rsid w:val="084075B6"/>
    <w:rsid w:val="085A1909"/>
    <w:rsid w:val="08A324FA"/>
    <w:rsid w:val="08A770CA"/>
    <w:rsid w:val="08B41C7D"/>
    <w:rsid w:val="08D4328E"/>
    <w:rsid w:val="08F61AA6"/>
    <w:rsid w:val="08F67110"/>
    <w:rsid w:val="09277911"/>
    <w:rsid w:val="092E1C26"/>
    <w:rsid w:val="093B2814"/>
    <w:rsid w:val="095C3E7F"/>
    <w:rsid w:val="095D0797"/>
    <w:rsid w:val="097143DB"/>
    <w:rsid w:val="0983300C"/>
    <w:rsid w:val="09960857"/>
    <w:rsid w:val="09A651B2"/>
    <w:rsid w:val="09AF3BD7"/>
    <w:rsid w:val="09FE4086"/>
    <w:rsid w:val="0A0B727F"/>
    <w:rsid w:val="0A152222"/>
    <w:rsid w:val="0A424640"/>
    <w:rsid w:val="0A4E7D23"/>
    <w:rsid w:val="0A5440F6"/>
    <w:rsid w:val="0A5D31B7"/>
    <w:rsid w:val="0A5E4BA3"/>
    <w:rsid w:val="0A7E6A13"/>
    <w:rsid w:val="0A8074DF"/>
    <w:rsid w:val="0A850E88"/>
    <w:rsid w:val="0ADE05C2"/>
    <w:rsid w:val="0AEB412B"/>
    <w:rsid w:val="0AF646CE"/>
    <w:rsid w:val="0B0A0096"/>
    <w:rsid w:val="0B1C3A38"/>
    <w:rsid w:val="0B1F2456"/>
    <w:rsid w:val="0B2B1BCC"/>
    <w:rsid w:val="0B2F34FB"/>
    <w:rsid w:val="0B436F10"/>
    <w:rsid w:val="0BB12767"/>
    <w:rsid w:val="0BB30DED"/>
    <w:rsid w:val="0BC41EFD"/>
    <w:rsid w:val="0BCE63BE"/>
    <w:rsid w:val="0BD93A64"/>
    <w:rsid w:val="0BD95485"/>
    <w:rsid w:val="0C032E7D"/>
    <w:rsid w:val="0C0753B5"/>
    <w:rsid w:val="0C41302A"/>
    <w:rsid w:val="0C434FF4"/>
    <w:rsid w:val="0C842BDB"/>
    <w:rsid w:val="0C98693B"/>
    <w:rsid w:val="0C9E11A3"/>
    <w:rsid w:val="0CA61E89"/>
    <w:rsid w:val="0CE45D1F"/>
    <w:rsid w:val="0CF515B2"/>
    <w:rsid w:val="0D103128"/>
    <w:rsid w:val="0D2423F3"/>
    <w:rsid w:val="0D2461D9"/>
    <w:rsid w:val="0D355C99"/>
    <w:rsid w:val="0D657CAC"/>
    <w:rsid w:val="0D6738EC"/>
    <w:rsid w:val="0D8562F4"/>
    <w:rsid w:val="0D8E0068"/>
    <w:rsid w:val="0D9E1949"/>
    <w:rsid w:val="0DA65FAC"/>
    <w:rsid w:val="0DAA5004"/>
    <w:rsid w:val="0DB101A5"/>
    <w:rsid w:val="0DBD6098"/>
    <w:rsid w:val="0DD51C7C"/>
    <w:rsid w:val="0DDA4562"/>
    <w:rsid w:val="0E0A1E1D"/>
    <w:rsid w:val="0E14552A"/>
    <w:rsid w:val="0E2D17CC"/>
    <w:rsid w:val="0E4659A1"/>
    <w:rsid w:val="0E641E5B"/>
    <w:rsid w:val="0E802B47"/>
    <w:rsid w:val="0E992B73"/>
    <w:rsid w:val="0ED43A83"/>
    <w:rsid w:val="0ED52567"/>
    <w:rsid w:val="0EDD3AC4"/>
    <w:rsid w:val="0EEF1A66"/>
    <w:rsid w:val="0F114F36"/>
    <w:rsid w:val="0F225220"/>
    <w:rsid w:val="0F426C6A"/>
    <w:rsid w:val="0F6C1AD8"/>
    <w:rsid w:val="0F721C14"/>
    <w:rsid w:val="0F7C747D"/>
    <w:rsid w:val="0FA334FF"/>
    <w:rsid w:val="0FAF308A"/>
    <w:rsid w:val="0FCE0B27"/>
    <w:rsid w:val="0FD83CA6"/>
    <w:rsid w:val="0FF208D4"/>
    <w:rsid w:val="10357777"/>
    <w:rsid w:val="108D14D7"/>
    <w:rsid w:val="109A1842"/>
    <w:rsid w:val="10A5002C"/>
    <w:rsid w:val="10AC665A"/>
    <w:rsid w:val="10B34CD3"/>
    <w:rsid w:val="10C52B45"/>
    <w:rsid w:val="10D510E7"/>
    <w:rsid w:val="10D517BE"/>
    <w:rsid w:val="10E06F65"/>
    <w:rsid w:val="112112CC"/>
    <w:rsid w:val="115D26B4"/>
    <w:rsid w:val="116457F1"/>
    <w:rsid w:val="116B3AFC"/>
    <w:rsid w:val="117E3B29"/>
    <w:rsid w:val="119B17ED"/>
    <w:rsid w:val="11B36C13"/>
    <w:rsid w:val="11CA166E"/>
    <w:rsid w:val="11CA58C4"/>
    <w:rsid w:val="11CF0185"/>
    <w:rsid w:val="12382C34"/>
    <w:rsid w:val="12397474"/>
    <w:rsid w:val="12585C05"/>
    <w:rsid w:val="125F4915"/>
    <w:rsid w:val="126C5DA4"/>
    <w:rsid w:val="128E6BBE"/>
    <w:rsid w:val="12B44E95"/>
    <w:rsid w:val="12B87CC9"/>
    <w:rsid w:val="12BE35FE"/>
    <w:rsid w:val="12CD4F1C"/>
    <w:rsid w:val="12DD2072"/>
    <w:rsid w:val="13120FCC"/>
    <w:rsid w:val="13135E04"/>
    <w:rsid w:val="13174A14"/>
    <w:rsid w:val="13643432"/>
    <w:rsid w:val="1378584E"/>
    <w:rsid w:val="13975E9B"/>
    <w:rsid w:val="13DF22EE"/>
    <w:rsid w:val="140B6A3B"/>
    <w:rsid w:val="141768A4"/>
    <w:rsid w:val="14310BDA"/>
    <w:rsid w:val="14535B1A"/>
    <w:rsid w:val="146C5907"/>
    <w:rsid w:val="14AE019D"/>
    <w:rsid w:val="14B54541"/>
    <w:rsid w:val="14C13559"/>
    <w:rsid w:val="14CC69BE"/>
    <w:rsid w:val="14DE5E10"/>
    <w:rsid w:val="154D1873"/>
    <w:rsid w:val="157707EC"/>
    <w:rsid w:val="15857A9F"/>
    <w:rsid w:val="15C0597A"/>
    <w:rsid w:val="15CB6F73"/>
    <w:rsid w:val="15EB5582"/>
    <w:rsid w:val="16052602"/>
    <w:rsid w:val="16220F65"/>
    <w:rsid w:val="16483086"/>
    <w:rsid w:val="164A7926"/>
    <w:rsid w:val="165268BD"/>
    <w:rsid w:val="16625105"/>
    <w:rsid w:val="166545A1"/>
    <w:rsid w:val="167B24D5"/>
    <w:rsid w:val="168D0971"/>
    <w:rsid w:val="169524E5"/>
    <w:rsid w:val="16B32D77"/>
    <w:rsid w:val="16B52247"/>
    <w:rsid w:val="16BD0B70"/>
    <w:rsid w:val="16BE3BF5"/>
    <w:rsid w:val="16BF2E8D"/>
    <w:rsid w:val="16DB7EF5"/>
    <w:rsid w:val="16E178E4"/>
    <w:rsid w:val="16E36DAF"/>
    <w:rsid w:val="16ED433E"/>
    <w:rsid w:val="16FE39CC"/>
    <w:rsid w:val="17026223"/>
    <w:rsid w:val="17143815"/>
    <w:rsid w:val="17210C59"/>
    <w:rsid w:val="176842A1"/>
    <w:rsid w:val="178070FD"/>
    <w:rsid w:val="17853E32"/>
    <w:rsid w:val="17957C6D"/>
    <w:rsid w:val="17996D62"/>
    <w:rsid w:val="17A32647"/>
    <w:rsid w:val="17B46DA6"/>
    <w:rsid w:val="1808200E"/>
    <w:rsid w:val="18207B41"/>
    <w:rsid w:val="183D3DB6"/>
    <w:rsid w:val="185E46C9"/>
    <w:rsid w:val="186A20C2"/>
    <w:rsid w:val="186E11CE"/>
    <w:rsid w:val="18823D59"/>
    <w:rsid w:val="189D3ED3"/>
    <w:rsid w:val="18AE2883"/>
    <w:rsid w:val="18C237BA"/>
    <w:rsid w:val="18C31F87"/>
    <w:rsid w:val="18D45F9D"/>
    <w:rsid w:val="18DC1353"/>
    <w:rsid w:val="18DE38B9"/>
    <w:rsid w:val="190E24E6"/>
    <w:rsid w:val="192D39C6"/>
    <w:rsid w:val="195720DF"/>
    <w:rsid w:val="195C663C"/>
    <w:rsid w:val="19767ACE"/>
    <w:rsid w:val="197D0652"/>
    <w:rsid w:val="197D11D0"/>
    <w:rsid w:val="198426F9"/>
    <w:rsid w:val="19D2016C"/>
    <w:rsid w:val="19E273DF"/>
    <w:rsid w:val="19E946C4"/>
    <w:rsid w:val="19EC4F41"/>
    <w:rsid w:val="19EE2A43"/>
    <w:rsid w:val="19F327C0"/>
    <w:rsid w:val="1A166047"/>
    <w:rsid w:val="1A1D3CEF"/>
    <w:rsid w:val="1A2259E7"/>
    <w:rsid w:val="1A3F53E4"/>
    <w:rsid w:val="1A5875BD"/>
    <w:rsid w:val="1A734E8B"/>
    <w:rsid w:val="1A7840BB"/>
    <w:rsid w:val="1A957508"/>
    <w:rsid w:val="1AB71087"/>
    <w:rsid w:val="1ACD7BC4"/>
    <w:rsid w:val="1ADB7DE9"/>
    <w:rsid w:val="1B163B9A"/>
    <w:rsid w:val="1B352414"/>
    <w:rsid w:val="1B6D3958"/>
    <w:rsid w:val="1B775263"/>
    <w:rsid w:val="1B7930C6"/>
    <w:rsid w:val="1BF43D7D"/>
    <w:rsid w:val="1C3B4838"/>
    <w:rsid w:val="1C4C75BF"/>
    <w:rsid w:val="1C506C23"/>
    <w:rsid w:val="1C52388C"/>
    <w:rsid w:val="1C7C4D6F"/>
    <w:rsid w:val="1C885BF3"/>
    <w:rsid w:val="1C8B4685"/>
    <w:rsid w:val="1CA95615"/>
    <w:rsid w:val="1CB02232"/>
    <w:rsid w:val="1D1E2764"/>
    <w:rsid w:val="1D2300B7"/>
    <w:rsid w:val="1D2574DE"/>
    <w:rsid w:val="1D6752EC"/>
    <w:rsid w:val="1D8D6BE8"/>
    <w:rsid w:val="1D947395"/>
    <w:rsid w:val="1D996874"/>
    <w:rsid w:val="1D9E366A"/>
    <w:rsid w:val="1DA67191"/>
    <w:rsid w:val="1DAF1BE0"/>
    <w:rsid w:val="1DC82478"/>
    <w:rsid w:val="1DE30F31"/>
    <w:rsid w:val="1DED72B6"/>
    <w:rsid w:val="1DF95513"/>
    <w:rsid w:val="1DFD75B3"/>
    <w:rsid w:val="1E081BFA"/>
    <w:rsid w:val="1E1359D3"/>
    <w:rsid w:val="1E717FB5"/>
    <w:rsid w:val="1E8856F2"/>
    <w:rsid w:val="1F276582"/>
    <w:rsid w:val="1F40660F"/>
    <w:rsid w:val="1F872B6C"/>
    <w:rsid w:val="1FAD6EFF"/>
    <w:rsid w:val="1FAF67D1"/>
    <w:rsid w:val="1FB02289"/>
    <w:rsid w:val="1FBB43A8"/>
    <w:rsid w:val="20041743"/>
    <w:rsid w:val="20372DEF"/>
    <w:rsid w:val="203A4024"/>
    <w:rsid w:val="20510A4D"/>
    <w:rsid w:val="208969E1"/>
    <w:rsid w:val="20933A75"/>
    <w:rsid w:val="20A62073"/>
    <w:rsid w:val="20C17F84"/>
    <w:rsid w:val="20CA464C"/>
    <w:rsid w:val="20DA06E7"/>
    <w:rsid w:val="20EA1B5B"/>
    <w:rsid w:val="20F255C2"/>
    <w:rsid w:val="21137A90"/>
    <w:rsid w:val="21376C0E"/>
    <w:rsid w:val="213C0896"/>
    <w:rsid w:val="213E5147"/>
    <w:rsid w:val="214362F8"/>
    <w:rsid w:val="2148673E"/>
    <w:rsid w:val="2152791B"/>
    <w:rsid w:val="215846DF"/>
    <w:rsid w:val="21665EF9"/>
    <w:rsid w:val="217F6E19"/>
    <w:rsid w:val="21DC5B38"/>
    <w:rsid w:val="22094255"/>
    <w:rsid w:val="2228770B"/>
    <w:rsid w:val="2235591B"/>
    <w:rsid w:val="2280028D"/>
    <w:rsid w:val="22861367"/>
    <w:rsid w:val="228F5FC9"/>
    <w:rsid w:val="22A12C2C"/>
    <w:rsid w:val="22B31EDF"/>
    <w:rsid w:val="22BD5A81"/>
    <w:rsid w:val="22C116AF"/>
    <w:rsid w:val="22C92894"/>
    <w:rsid w:val="22D4654E"/>
    <w:rsid w:val="22D92515"/>
    <w:rsid w:val="22E279EB"/>
    <w:rsid w:val="231D2580"/>
    <w:rsid w:val="232014EF"/>
    <w:rsid w:val="2332651D"/>
    <w:rsid w:val="233B4152"/>
    <w:rsid w:val="2346265E"/>
    <w:rsid w:val="234707C8"/>
    <w:rsid w:val="23483118"/>
    <w:rsid w:val="23594007"/>
    <w:rsid w:val="235975E1"/>
    <w:rsid w:val="236C49D9"/>
    <w:rsid w:val="237E5AEF"/>
    <w:rsid w:val="23933ECE"/>
    <w:rsid w:val="23965D2A"/>
    <w:rsid w:val="239843F9"/>
    <w:rsid w:val="239C33A4"/>
    <w:rsid w:val="23CA5FCE"/>
    <w:rsid w:val="23D51F0E"/>
    <w:rsid w:val="23F0418D"/>
    <w:rsid w:val="23F45F70"/>
    <w:rsid w:val="241D19BD"/>
    <w:rsid w:val="245277EF"/>
    <w:rsid w:val="24583D84"/>
    <w:rsid w:val="24594095"/>
    <w:rsid w:val="24757B85"/>
    <w:rsid w:val="24C8223F"/>
    <w:rsid w:val="24D42F9E"/>
    <w:rsid w:val="24E173B3"/>
    <w:rsid w:val="24F46A34"/>
    <w:rsid w:val="24F7363D"/>
    <w:rsid w:val="25207829"/>
    <w:rsid w:val="2522267C"/>
    <w:rsid w:val="252C17CC"/>
    <w:rsid w:val="25387B5B"/>
    <w:rsid w:val="25754019"/>
    <w:rsid w:val="259609C0"/>
    <w:rsid w:val="25C7615D"/>
    <w:rsid w:val="25CD16A1"/>
    <w:rsid w:val="25E361CF"/>
    <w:rsid w:val="25E75226"/>
    <w:rsid w:val="25F07D6A"/>
    <w:rsid w:val="261F21D6"/>
    <w:rsid w:val="26320CCB"/>
    <w:rsid w:val="265231DC"/>
    <w:rsid w:val="265409C2"/>
    <w:rsid w:val="2668592C"/>
    <w:rsid w:val="266A2DD5"/>
    <w:rsid w:val="26860360"/>
    <w:rsid w:val="268C0C9D"/>
    <w:rsid w:val="26AA72AB"/>
    <w:rsid w:val="274F616C"/>
    <w:rsid w:val="2751537C"/>
    <w:rsid w:val="275E2B4A"/>
    <w:rsid w:val="27772452"/>
    <w:rsid w:val="27F55CCB"/>
    <w:rsid w:val="27FB1830"/>
    <w:rsid w:val="27FF34BF"/>
    <w:rsid w:val="280C4E96"/>
    <w:rsid w:val="281E3010"/>
    <w:rsid w:val="281E3340"/>
    <w:rsid w:val="28322D6E"/>
    <w:rsid w:val="287E14CA"/>
    <w:rsid w:val="28E6657F"/>
    <w:rsid w:val="290A4A78"/>
    <w:rsid w:val="290B544A"/>
    <w:rsid w:val="2920641A"/>
    <w:rsid w:val="293F0700"/>
    <w:rsid w:val="294058B8"/>
    <w:rsid w:val="29692EF0"/>
    <w:rsid w:val="29745035"/>
    <w:rsid w:val="298A7967"/>
    <w:rsid w:val="29947356"/>
    <w:rsid w:val="299802D6"/>
    <w:rsid w:val="29AC1A58"/>
    <w:rsid w:val="29C90442"/>
    <w:rsid w:val="29F27FD8"/>
    <w:rsid w:val="29F73FF4"/>
    <w:rsid w:val="29FD439E"/>
    <w:rsid w:val="2A015C9E"/>
    <w:rsid w:val="2A04544D"/>
    <w:rsid w:val="2A11566E"/>
    <w:rsid w:val="2A1F09F7"/>
    <w:rsid w:val="2A5749AB"/>
    <w:rsid w:val="2A7A1A17"/>
    <w:rsid w:val="2AA738C7"/>
    <w:rsid w:val="2AE64612"/>
    <w:rsid w:val="2AFC4CFF"/>
    <w:rsid w:val="2B002E82"/>
    <w:rsid w:val="2B053DDB"/>
    <w:rsid w:val="2B180EF8"/>
    <w:rsid w:val="2B1B772A"/>
    <w:rsid w:val="2B2362C5"/>
    <w:rsid w:val="2B463856"/>
    <w:rsid w:val="2B474FFB"/>
    <w:rsid w:val="2B522375"/>
    <w:rsid w:val="2B6E44F6"/>
    <w:rsid w:val="2B7D46B0"/>
    <w:rsid w:val="2B812582"/>
    <w:rsid w:val="2B9942B1"/>
    <w:rsid w:val="2BC3581B"/>
    <w:rsid w:val="2BD1279E"/>
    <w:rsid w:val="2BE20E9C"/>
    <w:rsid w:val="2BFE7ED3"/>
    <w:rsid w:val="2C172658"/>
    <w:rsid w:val="2C1C3440"/>
    <w:rsid w:val="2C3A38C6"/>
    <w:rsid w:val="2C3F74A7"/>
    <w:rsid w:val="2C4941F7"/>
    <w:rsid w:val="2C4E17F6"/>
    <w:rsid w:val="2C715E9D"/>
    <w:rsid w:val="2C8D5FF5"/>
    <w:rsid w:val="2C8E06F3"/>
    <w:rsid w:val="2CB177FA"/>
    <w:rsid w:val="2CB21A3D"/>
    <w:rsid w:val="2CB65202"/>
    <w:rsid w:val="2CC95202"/>
    <w:rsid w:val="2CD6311F"/>
    <w:rsid w:val="2CEB7B5B"/>
    <w:rsid w:val="2D0A6FD4"/>
    <w:rsid w:val="2D3D5895"/>
    <w:rsid w:val="2D437207"/>
    <w:rsid w:val="2D452BB2"/>
    <w:rsid w:val="2D7F18FB"/>
    <w:rsid w:val="2D840162"/>
    <w:rsid w:val="2D873CBD"/>
    <w:rsid w:val="2D8E211C"/>
    <w:rsid w:val="2DBA16BF"/>
    <w:rsid w:val="2DCB7A40"/>
    <w:rsid w:val="2DEE1C87"/>
    <w:rsid w:val="2E0561E7"/>
    <w:rsid w:val="2E0F4CE4"/>
    <w:rsid w:val="2E251588"/>
    <w:rsid w:val="2E340B4A"/>
    <w:rsid w:val="2E3A191C"/>
    <w:rsid w:val="2E3D144C"/>
    <w:rsid w:val="2E472A19"/>
    <w:rsid w:val="2E4C6E43"/>
    <w:rsid w:val="2E8C5391"/>
    <w:rsid w:val="2E9F1F29"/>
    <w:rsid w:val="2EA6769C"/>
    <w:rsid w:val="2EB53C6F"/>
    <w:rsid w:val="2EB707B5"/>
    <w:rsid w:val="2ECD2EB9"/>
    <w:rsid w:val="2EE92D6E"/>
    <w:rsid w:val="2F00067D"/>
    <w:rsid w:val="2F5C6DED"/>
    <w:rsid w:val="2F5F067B"/>
    <w:rsid w:val="2F814747"/>
    <w:rsid w:val="2FB61A34"/>
    <w:rsid w:val="2FB718A9"/>
    <w:rsid w:val="2FD264D1"/>
    <w:rsid w:val="2FDF7196"/>
    <w:rsid w:val="2FFB000A"/>
    <w:rsid w:val="30143473"/>
    <w:rsid w:val="301444E7"/>
    <w:rsid w:val="30154BB1"/>
    <w:rsid w:val="30396BE5"/>
    <w:rsid w:val="305F1B4D"/>
    <w:rsid w:val="306B5A9A"/>
    <w:rsid w:val="307A4DAC"/>
    <w:rsid w:val="30812F1D"/>
    <w:rsid w:val="308B63BA"/>
    <w:rsid w:val="3095341B"/>
    <w:rsid w:val="30AD49AB"/>
    <w:rsid w:val="30BF6B2B"/>
    <w:rsid w:val="30DF33AC"/>
    <w:rsid w:val="30E81C16"/>
    <w:rsid w:val="30F021C9"/>
    <w:rsid w:val="30F9418E"/>
    <w:rsid w:val="311638A2"/>
    <w:rsid w:val="3147265D"/>
    <w:rsid w:val="31903E18"/>
    <w:rsid w:val="31A63175"/>
    <w:rsid w:val="31F11D76"/>
    <w:rsid w:val="31F73EDE"/>
    <w:rsid w:val="32042C54"/>
    <w:rsid w:val="321353C1"/>
    <w:rsid w:val="321C0FC8"/>
    <w:rsid w:val="32201CFB"/>
    <w:rsid w:val="326C67A3"/>
    <w:rsid w:val="327331DD"/>
    <w:rsid w:val="327A47EE"/>
    <w:rsid w:val="32A80C32"/>
    <w:rsid w:val="32BB0850"/>
    <w:rsid w:val="32C263F9"/>
    <w:rsid w:val="32CC030C"/>
    <w:rsid w:val="32F825DE"/>
    <w:rsid w:val="33131C29"/>
    <w:rsid w:val="33135468"/>
    <w:rsid w:val="33284A4F"/>
    <w:rsid w:val="332B0CBE"/>
    <w:rsid w:val="33506A40"/>
    <w:rsid w:val="335E2F81"/>
    <w:rsid w:val="337B01FC"/>
    <w:rsid w:val="33864646"/>
    <w:rsid w:val="339670F0"/>
    <w:rsid w:val="33AD4E53"/>
    <w:rsid w:val="33CF20F5"/>
    <w:rsid w:val="33D30EC6"/>
    <w:rsid w:val="33ED749B"/>
    <w:rsid w:val="33FD6D57"/>
    <w:rsid w:val="34012141"/>
    <w:rsid w:val="3409463D"/>
    <w:rsid w:val="341A36D8"/>
    <w:rsid w:val="343629B3"/>
    <w:rsid w:val="343C11EB"/>
    <w:rsid w:val="347B5DB9"/>
    <w:rsid w:val="349653A4"/>
    <w:rsid w:val="34991DF6"/>
    <w:rsid w:val="34A76C34"/>
    <w:rsid w:val="34C944FD"/>
    <w:rsid w:val="34CB2E18"/>
    <w:rsid w:val="34D72AEE"/>
    <w:rsid w:val="34D760B4"/>
    <w:rsid w:val="34E619B0"/>
    <w:rsid w:val="34F03124"/>
    <w:rsid w:val="34FA0097"/>
    <w:rsid w:val="35054FC8"/>
    <w:rsid w:val="350A469D"/>
    <w:rsid w:val="35143245"/>
    <w:rsid w:val="35167CCC"/>
    <w:rsid w:val="356B60BA"/>
    <w:rsid w:val="35705CCE"/>
    <w:rsid w:val="35733822"/>
    <w:rsid w:val="357C2BAF"/>
    <w:rsid w:val="35C74F11"/>
    <w:rsid w:val="35E07F32"/>
    <w:rsid w:val="35F052C8"/>
    <w:rsid w:val="360145CB"/>
    <w:rsid w:val="36035CBB"/>
    <w:rsid w:val="360429BB"/>
    <w:rsid w:val="36207E81"/>
    <w:rsid w:val="36315DEA"/>
    <w:rsid w:val="363B7F1A"/>
    <w:rsid w:val="363C55D1"/>
    <w:rsid w:val="364D1180"/>
    <w:rsid w:val="3656493C"/>
    <w:rsid w:val="36841715"/>
    <w:rsid w:val="368636C2"/>
    <w:rsid w:val="36D563F0"/>
    <w:rsid w:val="36D77545"/>
    <w:rsid w:val="36E200B6"/>
    <w:rsid w:val="36EA627A"/>
    <w:rsid w:val="36F24425"/>
    <w:rsid w:val="371C3076"/>
    <w:rsid w:val="37285A25"/>
    <w:rsid w:val="37604A0E"/>
    <w:rsid w:val="376246F7"/>
    <w:rsid w:val="376957FE"/>
    <w:rsid w:val="376C128D"/>
    <w:rsid w:val="37723388"/>
    <w:rsid w:val="378B3806"/>
    <w:rsid w:val="37916B47"/>
    <w:rsid w:val="37BA58BB"/>
    <w:rsid w:val="37D15AB3"/>
    <w:rsid w:val="37E2277D"/>
    <w:rsid w:val="37EA1F0D"/>
    <w:rsid w:val="37F0110E"/>
    <w:rsid w:val="37FB5357"/>
    <w:rsid w:val="3804358E"/>
    <w:rsid w:val="382C52B3"/>
    <w:rsid w:val="383F608A"/>
    <w:rsid w:val="38447475"/>
    <w:rsid w:val="38630253"/>
    <w:rsid w:val="387F19A3"/>
    <w:rsid w:val="388B0EB7"/>
    <w:rsid w:val="388D4D7E"/>
    <w:rsid w:val="38904AB5"/>
    <w:rsid w:val="38960554"/>
    <w:rsid w:val="38983414"/>
    <w:rsid w:val="38B14F10"/>
    <w:rsid w:val="38C46A98"/>
    <w:rsid w:val="38CC2814"/>
    <w:rsid w:val="38D6313B"/>
    <w:rsid w:val="38E2156D"/>
    <w:rsid w:val="38F3048F"/>
    <w:rsid w:val="39032597"/>
    <w:rsid w:val="39344543"/>
    <w:rsid w:val="393578EF"/>
    <w:rsid w:val="393B2EA4"/>
    <w:rsid w:val="3948097D"/>
    <w:rsid w:val="397E3ECB"/>
    <w:rsid w:val="39802F12"/>
    <w:rsid w:val="398C2E46"/>
    <w:rsid w:val="39954110"/>
    <w:rsid w:val="39BF5389"/>
    <w:rsid w:val="39D3448D"/>
    <w:rsid w:val="39D709A6"/>
    <w:rsid w:val="39EE4FEE"/>
    <w:rsid w:val="39FD5F33"/>
    <w:rsid w:val="3A0E69A8"/>
    <w:rsid w:val="3A1F6F22"/>
    <w:rsid w:val="3A326DA2"/>
    <w:rsid w:val="3A446347"/>
    <w:rsid w:val="3A47779C"/>
    <w:rsid w:val="3A532575"/>
    <w:rsid w:val="3A6769F0"/>
    <w:rsid w:val="3A862AE8"/>
    <w:rsid w:val="3A9502F1"/>
    <w:rsid w:val="3AA5489E"/>
    <w:rsid w:val="3AE570F3"/>
    <w:rsid w:val="3AE8273F"/>
    <w:rsid w:val="3AEA733E"/>
    <w:rsid w:val="3B0E03C5"/>
    <w:rsid w:val="3B2B5981"/>
    <w:rsid w:val="3B2F187C"/>
    <w:rsid w:val="3B3965DF"/>
    <w:rsid w:val="3B46294E"/>
    <w:rsid w:val="3B4E433B"/>
    <w:rsid w:val="3B594B3A"/>
    <w:rsid w:val="3B5E0047"/>
    <w:rsid w:val="3B6349AD"/>
    <w:rsid w:val="3B7346FF"/>
    <w:rsid w:val="3B876BD4"/>
    <w:rsid w:val="3B8F4A88"/>
    <w:rsid w:val="3BC20C32"/>
    <w:rsid w:val="3BCA0594"/>
    <w:rsid w:val="3BCB44F6"/>
    <w:rsid w:val="3BD53828"/>
    <w:rsid w:val="3BF466A6"/>
    <w:rsid w:val="3BF60A1F"/>
    <w:rsid w:val="3C094F2C"/>
    <w:rsid w:val="3C184B24"/>
    <w:rsid w:val="3C1D1A48"/>
    <w:rsid w:val="3C2D1E10"/>
    <w:rsid w:val="3C3D0310"/>
    <w:rsid w:val="3C3E027B"/>
    <w:rsid w:val="3C612FA3"/>
    <w:rsid w:val="3C8B6976"/>
    <w:rsid w:val="3CA376E8"/>
    <w:rsid w:val="3CB732CC"/>
    <w:rsid w:val="3CDF290B"/>
    <w:rsid w:val="3D163CE8"/>
    <w:rsid w:val="3D3B2EB9"/>
    <w:rsid w:val="3D405813"/>
    <w:rsid w:val="3D6C25E3"/>
    <w:rsid w:val="3D8313A6"/>
    <w:rsid w:val="3D853F47"/>
    <w:rsid w:val="3DA65ACF"/>
    <w:rsid w:val="3DAD1863"/>
    <w:rsid w:val="3DAE270A"/>
    <w:rsid w:val="3DB53026"/>
    <w:rsid w:val="3DBA1399"/>
    <w:rsid w:val="3DD57F56"/>
    <w:rsid w:val="3DDD0B09"/>
    <w:rsid w:val="3DDE0712"/>
    <w:rsid w:val="3DE33285"/>
    <w:rsid w:val="3DF4749C"/>
    <w:rsid w:val="3DFF4895"/>
    <w:rsid w:val="3E01415D"/>
    <w:rsid w:val="3E0A2A4B"/>
    <w:rsid w:val="3E225751"/>
    <w:rsid w:val="3E241DF9"/>
    <w:rsid w:val="3E274F98"/>
    <w:rsid w:val="3E3C7799"/>
    <w:rsid w:val="3E595A3A"/>
    <w:rsid w:val="3E5E22F0"/>
    <w:rsid w:val="3E6F5ADD"/>
    <w:rsid w:val="3E9D25BC"/>
    <w:rsid w:val="3ECC4DEA"/>
    <w:rsid w:val="3EF10DD0"/>
    <w:rsid w:val="3EF201BD"/>
    <w:rsid w:val="3F0A38C9"/>
    <w:rsid w:val="3F1452D3"/>
    <w:rsid w:val="3F2F4F70"/>
    <w:rsid w:val="3F2F60C6"/>
    <w:rsid w:val="3F4A4D78"/>
    <w:rsid w:val="3F4F1FB8"/>
    <w:rsid w:val="3F574404"/>
    <w:rsid w:val="3F664D31"/>
    <w:rsid w:val="3F6E0132"/>
    <w:rsid w:val="3F6E623B"/>
    <w:rsid w:val="3F7E0D55"/>
    <w:rsid w:val="3F980866"/>
    <w:rsid w:val="3FA10382"/>
    <w:rsid w:val="3FA5377A"/>
    <w:rsid w:val="3FE61ACF"/>
    <w:rsid w:val="3FF659B6"/>
    <w:rsid w:val="3FFC3940"/>
    <w:rsid w:val="40030FB6"/>
    <w:rsid w:val="402C716D"/>
    <w:rsid w:val="404C5CC0"/>
    <w:rsid w:val="4052180E"/>
    <w:rsid w:val="40554A3B"/>
    <w:rsid w:val="407D392A"/>
    <w:rsid w:val="40835AA0"/>
    <w:rsid w:val="408368B3"/>
    <w:rsid w:val="40A54574"/>
    <w:rsid w:val="40B432AC"/>
    <w:rsid w:val="40D126A2"/>
    <w:rsid w:val="40DC4EC2"/>
    <w:rsid w:val="40FE4A85"/>
    <w:rsid w:val="41053CE5"/>
    <w:rsid w:val="4108321F"/>
    <w:rsid w:val="410A4A60"/>
    <w:rsid w:val="411A309D"/>
    <w:rsid w:val="411E61A3"/>
    <w:rsid w:val="41325F04"/>
    <w:rsid w:val="41547ED1"/>
    <w:rsid w:val="41592F11"/>
    <w:rsid w:val="4168697C"/>
    <w:rsid w:val="41986B84"/>
    <w:rsid w:val="419B158F"/>
    <w:rsid w:val="41A167D9"/>
    <w:rsid w:val="41C724B4"/>
    <w:rsid w:val="41CC4052"/>
    <w:rsid w:val="4203175E"/>
    <w:rsid w:val="4207609C"/>
    <w:rsid w:val="42091B85"/>
    <w:rsid w:val="42176E89"/>
    <w:rsid w:val="42416C49"/>
    <w:rsid w:val="42423CAB"/>
    <w:rsid w:val="424B5165"/>
    <w:rsid w:val="42694A4E"/>
    <w:rsid w:val="428418A1"/>
    <w:rsid w:val="429D65A5"/>
    <w:rsid w:val="42AA0E76"/>
    <w:rsid w:val="42AC2431"/>
    <w:rsid w:val="42C34B3C"/>
    <w:rsid w:val="42CA25B3"/>
    <w:rsid w:val="42D4683A"/>
    <w:rsid w:val="42EC6F10"/>
    <w:rsid w:val="42FB2E68"/>
    <w:rsid w:val="42FE0D10"/>
    <w:rsid w:val="43116751"/>
    <w:rsid w:val="43251C62"/>
    <w:rsid w:val="43615785"/>
    <w:rsid w:val="43664E65"/>
    <w:rsid w:val="436A04F5"/>
    <w:rsid w:val="437212C7"/>
    <w:rsid w:val="437D09EA"/>
    <w:rsid w:val="439E5626"/>
    <w:rsid w:val="43CC73B1"/>
    <w:rsid w:val="43DE7EA0"/>
    <w:rsid w:val="43E63405"/>
    <w:rsid w:val="43E9091A"/>
    <w:rsid w:val="43F166D5"/>
    <w:rsid w:val="44143114"/>
    <w:rsid w:val="445860FE"/>
    <w:rsid w:val="445966C5"/>
    <w:rsid w:val="447163AA"/>
    <w:rsid w:val="448B2FC3"/>
    <w:rsid w:val="44A141A1"/>
    <w:rsid w:val="44A60EAD"/>
    <w:rsid w:val="44B93FF0"/>
    <w:rsid w:val="44C16D04"/>
    <w:rsid w:val="44C96F5B"/>
    <w:rsid w:val="451E64C8"/>
    <w:rsid w:val="45203AC8"/>
    <w:rsid w:val="453A55DD"/>
    <w:rsid w:val="45441ABB"/>
    <w:rsid w:val="454D525F"/>
    <w:rsid w:val="4558399B"/>
    <w:rsid w:val="455C5347"/>
    <w:rsid w:val="456D6DD6"/>
    <w:rsid w:val="4577549C"/>
    <w:rsid w:val="45847185"/>
    <w:rsid w:val="45AB5068"/>
    <w:rsid w:val="45C461A3"/>
    <w:rsid w:val="45E3750D"/>
    <w:rsid w:val="45FA46FF"/>
    <w:rsid w:val="461D6505"/>
    <w:rsid w:val="462008E0"/>
    <w:rsid w:val="46207ACD"/>
    <w:rsid w:val="462D351F"/>
    <w:rsid w:val="463B28A6"/>
    <w:rsid w:val="466A77DA"/>
    <w:rsid w:val="466E4989"/>
    <w:rsid w:val="4681203F"/>
    <w:rsid w:val="46901133"/>
    <w:rsid w:val="46975DF4"/>
    <w:rsid w:val="4698635F"/>
    <w:rsid w:val="46C202E8"/>
    <w:rsid w:val="46D7245C"/>
    <w:rsid w:val="47285D24"/>
    <w:rsid w:val="472B75FD"/>
    <w:rsid w:val="473F3F69"/>
    <w:rsid w:val="47402C86"/>
    <w:rsid w:val="47482FD0"/>
    <w:rsid w:val="47621EDE"/>
    <w:rsid w:val="47651BE4"/>
    <w:rsid w:val="47763972"/>
    <w:rsid w:val="4788046C"/>
    <w:rsid w:val="47C34100"/>
    <w:rsid w:val="47D429C9"/>
    <w:rsid w:val="47E45D99"/>
    <w:rsid w:val="480F3A01"/>
    <w:rsid w:val="482615AD"/>
    <w:rsid w:val="48810CB4"/>
    <w:rsid w:val="48817186"/>
    <w:rsid w:val="488C5F17"/>
    <w:rsid w:val="48A07715"/>
    <w:rsid w:val="48DF1625"/>
    <w:rsid w:val="48ED268A"/>
    <w:rsid w:val="48F823E7"/>
    <w:rsid w:val="491154FA"/>
    <w:rsid w:val="495B1176"/>
    <w:rsid w:val="49630530"/>
    <w:rsid w:val="49AD7F2A"/>
    <w:rsid w:val="49AE199D"/>
    <w:rsid w:val="49B26AD0"/>
    <w:rsid w:val="49BC1967"/>
    <w:rsid w:val="49CF0B07"/>
    <w:rsid w:val="49E42078"/>
    <w:rsid w:val="4A1055CF"/>
    <w:rsid w:val="4A554EC6"/>
    <w:rsid w:val="4A783E50"/>
    <w:rsid w:val="4A9B5B0F"/>
    <w:rsid w:val="4ABE463B"/>
    <w:rsid w:val="4AD30D16"/>
    <w:rsid w:val="4AFA2217"/>
    <w:rsid w:val="4B011CCF"/>
    <w:rsid w:val="4B520269"/>
    <w:rsid w:val="4B6D6184"/>
    <w:rsid w:val="4B960544"/>
    <w:rsid w:val="4BC408DE"/>
    <w:rsid w:val="4BCD6DD5"/>
    <w:rsid w:val="4BD66E16"/>
    <w:rsid w:val="4C207F2B"/>
    <w:rsid w:val="4C3E42DF"/>
    <w:rsid w:val="4C542ABE"/>
    <w:rsid w:val="4C7D5CAE"/>
    <w:rsid w:val="4C9A3AC9"/>
    <w:rsid w:val="4CAA6753"/>
    <w:rsid w:val="4CB30B3D"/>
    <w:rsid w:val="4CD70D62"/>
    <w:rsid w:val="4CDC104C"/>
    <w:rsid w:val="4CE07DD7"/>
    <w:rsid w:val="4CE71AC9"/>
    <w:rsid w:val="4CEF5BAF"/>
    <w:rsid w:val="4D040EB2"/>
    <w:rsid w:val="4D086E5A"/>
    <w:rsid w:val="4D1A1305"/>
    <w:rsid w:val="4D294382"/>
    <w:rsid w:val="4D637F1C"/>
    <w:rsid w:val="4D6B794C"/>
    <w:rsid w:val="4D9C0CCE"/>
    <w:rsid w:val="4DC17859"/>
    <w:rsid w:val="4DDE04D8"/>
    <w:rsid w:val="4DE226DE"/>
    <w:rsid w:val="4DF21A2E"/>
    <w:rsid w:val="4E0474A5"/>
    <w:rsid w:val="4E1A4270"/>
    <w:rsid w:val="4E1F60AB"/>
    <w:rsid w:val="4E3C6139"/>
    <w:rsid w:val="4E796078"/>
    <w:rsid w:val="4E7E64B5"/>
    <w:rsid w:val="4E8344DB"/>
    <w:rsid w:val="4E863B7A"/>
    <w:rsid w:val="4E8B0864"/>
    <w:rsid w:val="4E923754"/>
    <w:rsid w:val="4E9900BD"/>
    <w:rsid w:val="4E994025"/>
    <w:rsid w:val="4E9B21F8"/>
    <w:rsid w:val="4EA7012C"/>
    <w:rsid w:val="4EB451BC"/>
    <w:rsid w:val="4EBB2F92"/>
    <w:rsid w:val="4EDB0170"/>
    <w:rsid w:val="4F3C2AE0"/>
    <w:rsid w:val="4F4405DB"/>
    <w:rsid w:val="4F527BB6"/>
    <w:rsid w:val="4F7E30F8"/>
    <w:rsid w:val="4F7F3DEA"/>
    <w:rsid w:val="4F8E537E"/>
    <w:rsid w:val="4FC92FD2"/>
    <w:rsid w:val="4FD21532"/>
    <w:rsid w:val="4FF13AF0"/>
    <w:rsid w:val="502E57D9"/>
    <w:rsid w:val="50462BB4"/>
    <w:rsid w:val="508A593E"/>
    <w:rsid w:val="508C12CE"/>
    <w:rsid w:val="50A06038"/>
    <w:rsid w:val="50A65EDA"/>
    <w:rsid w:val="50AF0481"/>
    <w:rsid w:val="50B44F34"/>
    <w:rsid w:val="50CF1F80"/>
    <w:rsid w:val="50D94B52"/>
    <w:rsid w:val="50DE5609"/>
    <w:rsid w:val="50E1610C"/>
    <w:rsid w:val="50E91498"/>
    <w:rsid w:val="50F0782B"/>
    <w:rsid w:val="511E5D20"/>
    <w:rsid w:val="51321A00"/>
    <w:rsid w:val="51364581"/>
    <w:rsid w:val="51386E54"/>
    <w:rsid w:val="51454191"/>
    <w:rsid w:val="514566E6"/>
    <w:rsid w:val="51630537"/>
    <w:rsid w:val="51754B1B"/>
    <w:rsid w:val="517A73C4"/>
    <w:rsid w:val="51824363"/>
    <w:rsid w:val="518E4421"/>
    <w:rsid w:val="519A2506"/>
    <w:rsid w:val="519C0619"/>
    <w:rsid w:val="51A829B2"/>
    <w:rsid w:val="51BB2EEB"/>
    <w:rsid w:val="51DA0FE7"/>
    <w:rsid w:val="51F61EA3"/>
    <w:rsid w:val="51FC4B4A"/>
    <w:rsid w:val="52016440"/>
    <w:rsid w:val="52030C1F"/>
    <w:rsid w:val="5203382D"/>
    <w:rsid w:val="52067473"/>
    <w:rsid w:val="52177174"/>
    <w:rsid w:val="523A6D37"/>
    <w:rsid w:val="523F4140"/>
    <w:rsid w:val="52501648"/>
    <w:rsid w:val="527E69B7"/>
    <w:rsid w:val="5291754B"/>
    <w:rsid w:val="52AD5B3E"/>
    <w:rsid w:val="52BC367A"/>
    <w:rsid w:val="52C76699"/>
    <w:rsid w:val="52D74BAB"/>
    <w:rsid w:val="52EA4982"/>
    <w:rsid w:val="530712D4"/>
    <w:rsid w:val="530E208B"/>
    <w:rsid w:val="53122198"/>
    <w:rsid w:val="531A672D"/>
    <w:rsid w:val="534C090B"/>
    <w:rsid w:val="534E6013"/>
    <w:rsid w:val="53502138"/>
    <w:rsid w:val="535545CC"/>
    <w:rsid w:val="536D0645"/>
    <w:rsid w:val="536F0699"/>
    <w:rsid w:val="53753280"/>
    <w:rsid w:val="537F2329"/>
    <w:rsid w:val="53843BF8"/>
    <w:rsid w:val="53E54A84"/>
    <w:rsid w:val="53E619C7"/>
    <w:rsid w:val="540D1846"/>
    <w:rsid w:val="541648CE"/>
    <w:rsid w:val="54295088"/>
    <w:rsid w:val="542A181A"/>
    <w:rsid w:val="54336CC9"/>
    <w:rsid w:val="544667D4"/>
    <w:rsid w:val="54474A9A"/>
    <w:rsid w:val="54736B65"/>
    <w:rsid w:val="54793DF2"/>
    <w:rsid w:val="54AD3BB1"/>
    <w:rsid w:val="54B01A20"/>
    <w:rsid w:val="54BA3398"/>
    <w:rsid w:val="54C92693"/>
    <w:rsid w:val="54CA6D34"/>
    <w:rsid w:val="54F165CE"/>
    <w:rsid w:val="54F83B60"/>
    <w:rsid w:val="55062EBD"/>
    <w:rsid w:val="552E31B7"/>
    <w:rsid w:val="55456CB4"/>
    <w:rsid w:val="556446F9"/>
    <w:rsid w:val="556E620B"/>
    <w:rsid w:val="55760E7F"/>
    <w:rsid w:val="557F3E85"/>
    <w:rsid w:val="55920066"/>
    <w:rsid w:val="559811E7"/>
    <w:rsid w:val="559E1CC8"/>
    <w:rsid w:val="55A210F0"/>
    <w:rsid w:val="55C47084"/>
    <w:rsid w:val="55DE5B83"/>
    <w:rsid w:val="55E4116A"/>
    <w:rsid w:val="55FA347E"/>
    <w:rsid w:val="55FE5CB3"/>
    <w:rsid w:val="56071ED5"/>
    <w:rsid w:val="56114C97"/>
    <w:rsid w:val="562F17B8"/>
    <w:rsid w:val="56445D0D"/>
    <w:rsid w:val="5648534D"/>
    <w:rsid w:val="564B654C"/>
    <w:rsid w:val="565A5F40"/>
    <w:rsid w:val="565F442D"/>
    <w:rsid w:val="566F3B29"/>
    <w:rsid w:val="567209ED"/>
    <w:rsid w:val="56742890"/>
    <w:rsid w:val="56BC0CBA"/>
    <w:rsid w:val="56C4574F"/>
    <w:rsid w:val="56C77866"/>
    <w:rsid w:val="56C86DFB"/>
    <w:rsid w:val="56D90200"/>
    <w:rsid w:val="56E16569"/>
    <w:rsid w:val="56F12240"/>
    <w:rsid w:val="56FF2910"/>
    <w:rsid w:val="570506F4"/>
    <w:rsid w:val="57204664"/>
    <w:rsid w:val="57262530"/>
    <w:rsid w:val="572968A3"/>
    <w:rsid w:val="57337C9D"/>
    <w:rsid w:val="578320CF"/>
    <w:rsid w:val="57833B09"/>
    <w:rsid w:val="57904A2D"/>
    <w:rsid w:val="57951D30"/>
    <w:rsid w:val="57A451D9"/>
    <w:rsid w:val="57CE0424"/>
    <w:rsid w:val="57D53F6D"/>
    <w:rsid w:val="57E36C12"/>
    <w:rsid w:val="57EB6716"/>
    <w:rsid w:val="5809221B"/>
    <w:rsid w:val="58230859"/>
    <w:rsid w:val="58296419"/>
    <w:rsid w:val="58333B00"/>
    <w:rsid w:val="588F5E00"/>
    <w:rsid w:val="58AC21E0"/>
    <w:rsid w:val="58BE6B05"/>
    <w:rsid w:val="58C94D58"/>
    <w:rsid w:val="58E421F9"/>
    <w:rsid w:val="58E46427"/>
    <w:rsid w:val="58F845EC"/>
    <w:rsid w:val="59360568"/>
    <w:rsid w:val="595E600E"/>
    <w:rsid w:val="59625A2D"/>
    <w:rsid w:val="597F5127"/>
    <w:rsid w:val="598103CB"/>
    <w:rsid w:val="59935747"/>
    <w:rsid w:val="59A26483"/>
    <w:rsid w:val="59A32510"/>
    <w:rsid w:val="59BC0DAF"/>
    <w:rsid w:val="59CB7F94"/>
    <w:rsid w:val="59D0766A"/>
    <w:rsid w:val="59DB664F"/>
    <w:rsid w:val="59E27611"/>
    <w:rsid w:val="59EE3278"/>
    <w:rsid w:val="5A0A4674"/>
    <w:rsid w:val="5A10622F"/>
    <w:rsid w:val="5A3A4C77"/>
    <w:rsid w:val="5A4249ED"/>
    <w:rsid w:val="5A5170A7"/>
    <w:rsid w:val="5A67399C"/>
    <w:rsid w:val="5A796E28"/>
    <w:rsid w:val="5A797955"/>
    <w:rsid w:val="5AA51FB2"/>
    <w:rsid w:val="5AB462B6"/>
    <w:rsid w:val="5AB53EAA"/>
    <w:rsid w:val="5ABC17C7"/>
    <w:rsid w:val="5AC71F19"/>
    <w:rsid w:val="5ACE14FA"/>
    <w:rsid w:val="5AD65967"/>
    <w:rsid w:val="5AF01470"/>
    <w:rsid w:val="5AF9037D"/>
    <w:rsid w:val="5AFC47B9"/>
    <w:rsid w:val="5B0309EF"/>
    <w:rsid w:val="5B07328E"/>
    <w:rsid w:val="5B0A7A71"/>
    <w:rsid w:val="5B2D1244"/>
    <w:rsid w:val="5B3B08E8"/>
    <w:rsid w:val="5B590DC3"/>
    <w:rsid w:val="5B592943"/>
    <w:rsid w:val="5B6951C7"/>
    <w:rsid w:val="5B82384D"/>
    <w:rsid w:val="5B8573A9"/>
    <w:rsid w:val="5B9653F9"/>
    <w:rsid w:val="5BA30E30"/>
    <w:rsid w:val="5BB57FC4"/>
    <w:rsid w:val="5BD34393"/>
    <w:rsid w:val="5BD631BA"/>
    <w:rsid w:val="5BFB6ADA"/>
    <w:rsid w:val="5C14628F"/>
    <w:rsid w:val="5C182741"/>
    <w:rsid w:val="5C255790"/>
    <w:rsid w:val="5C4001D5"/>
    <w:rsid w:val="5C4264B4"/>
    <w:rsid w:val="5C4C52E6"/>
    <w:rsid w:val="5C5E28A6"/>
    <w:rsid w:val="5C6F056E"/>
    <w:rsid w:val="5C800D15"/>
    <w:rsid w:val="5C872843"/>
    <w:rsid w:val="5CC515C0"/>
    <w:rsid w:val="5CD402D2"/>
    <w:rsid w:val="5CD56E5C"/>
    <w:rsid w:val="5CE22B76"/>
    <w:rsid w:val="5CF53766"/>
    <w:rsid w:val="5D035CDC"/>
    <w:rsid w:val="5D0933CB"/>
    <w:rsid w:val="5D0F28E1"/>
    <w:rsid w:val="5D101956"/>
    <w:rsid w:val="5D131114"/>
    <w:rsid w:val="5D5F5941"/>
    <w:rsid w:val="5D850596"/>
    <w:rsid w:val="5DA67A1B"/>
    <w:rsid w:val="5DAC6E75"/>
    <w:rsid w:val="5DCD1351"/>
    <w:rsid w:val="5DE234A1"/>
    <w:rsid w:val="5DE86843"/>
    <w:rsid w:val="5DEA497E"/>
    <w:rsid w:val="5DFC294B"/>
    <w:rsid w:val="5E0967FA"/>
    <w:rsid w:val="5E0C7404"/>
    <w:rsid w:val="5E2D4198"/>
    <w:rsid w:val="5E2D4811"/>
    <w:rsid w:val="5E604A61"/>
    <w:rsid w:val="5E646414"/>
    <w:rsid w:val="5E766130"/>
    <w:rsid w:val="5E8F5DAC"/>
    <w:rsid w:val="5EA07923"/>
    <w:rsid w:val="5EAE4F58"/>
    <w:rsid w:val="5EB8238C"/>
    <w:rsid w:val="5EDB05CF"/>
    <w:rsid w:val="5EE06817"/>
    <w:rsid w:val="5F193F7E"/>
    <w:rsid w:val="5F3B723E"/>
    <w:rsid w:val="5F5667A4"/>
    <w:rsid w:val="5F592D87"/>
    <w:rsid w:val="5F776C17"/>
    <w:rsid w:val="5F7B36A3"/>
    <w:rsid w:val="5F7D7535"/>
    <w:rsid w:val="5FA67686"/>
    <w:rsid w:val="5FA80F51"/>
    <w:rsid w:val="5FAF6E73"/>
    <w:rsid w:val="5FC21413"/>
    <w:rsid w:val="5FE5480B"/>
    <w:rsid w:val="5FE85395"/>
    <w:rsid w:val="5FEF454C"/>
    <w:rsid w:val="5FF0037E"/>
    <w:rsid w:val="600F3795"/>
    <w:rsid w:val="601114CB"/>
    <w:rsid w:val="604B445B"/>
    <w:rsid w:val="605835A5"/>
    <w:rsid w:val="609046E1"/>
    <w:rsid w:val="60A559D3"/>
    <w:rsid w:val="60B73340"/>
    <w:rsid w:val="60C14703"/>
    <w:rsid w:val="60C50105"/>
    <w:rsid w:val="60CE7B5E"/>
    <w:rsid w:val="60E56871"/>
    <w:rsid w:val="60F6689E"/>
    <w:rsid w:val="60FD7887"/>
    <w:rsid w:val="61061D24"/>
    <w:rsid w:val="612B5798"/>
    <w:rsid w:val="614E6EF1"/>
    <w:rsid w:val="61516576"/>
    <w:rsid w:val="6174770C"/>
    <w:rsid w:val="617C794E"/>
    <w:rsid w:val="61AC733C"/>
    <w:rsid w:val="61B9313F"/>
    <w:rsid w:val="61BD30B0"/>
    <w:rsid w:val="62496C4B"/>
    <w:rsid w:val="62741294"/>
    <w:rsid w:val="627F073F"/>
    <w:rsid w:val="628E2398"/>
    <w:rsid w:val="62A80882"/>
    <w:rsid w:val="62DE40AE"/>
    <w:rsid w:val="62F13DAE"/>
    <w:rsid w:val="62F67E98"/>
    <w:rsid w:val="630C2FE7"/>
    <w:rsid w:val="63507391"/>
    <w:rsid w:val="637F3B02"/>
    <w:rsid w:val="63934E02"/>
    <w:rsid w:val="639657AB"/>
    <w:rsid w:val="63981F58"/>
    <w:rsid w:val="639A01CB"/>
    <w:rsid w:val="63A423C9"/>
    <w:rsid w:val="63B3128D"/>
    <w:rsid w:val="63D3608C"/>
    <w:rsid w:val="63D90153"/>
    <w:rsid w:val="63EB6D01"/>
    <w:rsid w:val="63F0061B"/>
    <w:rsid w:val="64200B8A"/>
    <w:rsid w:val="6425095E"/>
    <w:rsid w:val="64782642"/>
    <w:rsid w:val="647924D6"/>
    <w:rsid w:val="648145E1"/>
    <w:rsid w:val="64843267"/>
    <w:rsid w:val="6484382A"/>
    <w:rsid w:val="648F3C88"/>
    <w:rsid w:val="64A121A4"/>
    <w:rsid w:val="64BC4C3C"/>
    <w:rsid w:val="64C36B04"/>
    <w:rsid w:val="64C8307A"/>
    <w:rsid w:val="64E57F23"/>
    <w:rsid w:val="64FC26F5"/>
    <w:rsid w:val="65005322"/>
    <w:rsid w:val="65085FB0"/>
    <w:rsid w:val="65091AAC"/>
    <w:rsid w:val="65167D25"/>
    <w:rsid w:val="65562BCE"/>
    <w:rsid w:val="65573DAA"/>
    <w:rsid w:val="655E1860"/>
    <w:rsid w:val="656474A8"/>
    <w:rsid w:val="65724992"/>
    <w:rsid w:val="657958BE"/>
    <w:rsid w:val="657A3EF5"/>
    <w:rsid w:val="65823DA8"/>
    <w:rsid w:val="65AA5C53"/>
    <w:rsid w:val="65B512EC"/>
    <w:rsid w:val="6625545F"/>
    <w:rsid w:val="662C0496"/>
    <w:rsid w:val="6635249D"/>
    <w:rsid w:val="66363153"/>
    <w:rsid w:val="666872B3"/>
    <w:rsid w:val="6669468A"/>
    <w:rsid w:val="666C4525"/>
    <w:rsid w:val="667541B1"/>
    <w:rsid w:val="66E86231"/>
    <w:rsid w:val="66FA0E20"/>
    <w:rsid w:val="6707201B"/>
    <w:rsid w:val="672B238F"/>
    <w:rsid w:val="67340937"/>
    <w:rsid w:val="6739130D"/>
    <w:rsid w:val="673F27F0"/>
    <w:rsid w:val="676C5089"/>
    <w:rsid w:val="676E615C"/>
    <w:rsid w:val="67864889"/>
    <w:rsid w:val="678F07E3"/>
    <w:rsid w:val="6791606D"/>
    <w:rsid w:val="67A2006D"/>
    <w:rsid w:val="67A50DA3"/>
    <w:rsid w:val="67B033B3"/>
    <w:rsid w:val="67B45690"/>
    <w:rsid w:val="681266F2"/>
    <w:rsid w:val="684A41CF"/>
    <w:rsid w:val="68633281"/>
    <w:rsid w:val="687A4A6F"/>
    <w:rsid w:val="68812F50"/>
    <w:rsid w:val="68931D9E"/>
    <w:rsid w:val="689B2A1F"/>
    <w:rsid w:val="689B67A8"/>
    <w:rsid w:val="68A13DAA"/>
    <w:rsid w:val="68A51C07"/>
    <w:rsid w:val="68A5554E"/>
    <w:rsid w:val="68A56F17"/>
    <w:rsid w:val="68DB53E7"/>
    <w:rsid w:val="68E16A80"/>
    <w:rsid w:val="68E77509"/>
    <w:rsid w:val="68FD4911"/>
    <w:rsid w:val="68FF29B7"/>
    <w:rsid w:val="6906706D"/>
    <w:rsid w:val="690A39DA"/>
    <w:rsid w:val="69225487"/>
    <w:rsid w:val="69780C95"/>
    <w:rsid w:val="69810363"/>
    <w:rsid w:val="69957EB7"/>
    <w:rsid w:val="699E15C6"/>
    <w:rsid w:val="69A120E9"/>
    <w:rsid w:val="69E20B1E"/>
    <w:rsid w:val="69E93EA1"/>
    <w:rsid w:val="6A0F427F"/>
    <w:rsid w:val="6A183A5C"/>
    <w:rsid w:val="6A1E3F6E"/>
    <w:rsid w:val="6A265A8A"/>
    <w:rsid w:val="6A334A7B"/>
    <w:rsid w:val="6A345616"/>
    <w:rsid w:val="6A3972E4"/>
    <w:rsid w:val="6A486A4F"/>
    <w:rsid w:val="6A4D0897"/>
    <w:rsid w:val="6A515E2E"/>
    <w:rsid w:val="6A521800"/>
    <w:rsid w:val="6A5701D9"/>
    <w:rsid w:val="6A6C6AE6"/>
    <w:rsid w:val="6A7C595C"/>
    <w:rsid w:val="6A9A6657"/>
    <w:rsid w:val="6AA3499E"/>
    <w:rsid w:val="6AB11455"/>
    <w:rsid w:val="6ACB7250"/>
    <w:rsid w:val="6B011F97"/>
    <w:rsid w:val="6B15282D"/>
    <w:rsid w:val="6B155D54"/>
    <w:rsid w:val="6B250AB5"/>
    <w:rsid w:val="6B2A5B4A"/>
    <w:rsid w:val="6B3B7AED"/>
    <w:rsid w:val="6B3D20D9"/>
    <w:rsid w:val="6B5077E1"/>
    <w:rsid w:val="6B6813C7"/>
    <w:rsid w:val="6B6F603F"/>
    <w:rsid w:val="6BBB6967"/>
    <w:rsid w:val="6BD13EF7"/>
    <w:rsid w:val="6BE437AF"/>
    <w:rsid w:val="6BF04EA4"/>
    <w:rsid w:val="6BFF0387"/>
    <w:rsid w:val="6C0476C0"/>
    <w:rsid w:val="6C292A34"/>
    <w:rsid w:val="6C731AE5"/>
    <w:rsid w:val="6C774720"/>
    <w:rsid w:val="6C7B609C"/>
    <w:rsid w:val="6C9940B9"/>
    <w:rsid w:val="6CAC6DF2"/>
    <w:rsid w:val="6CAE5EAD"/>
    <w:rsid w:val="6CC95336"/>
    <w:rsid w:val="6CD57DA9"/>
    <w:rsid w:val="6CDB5F08"/>
    <w:rsid w:val="6CE34991"/>
    <w:rsid w:val="6CFA7A86"/>
    <w:rsid w:val="6D055ADB"/>
    <w:rsid w:val="6D1E0092"/>
    <w:rsid w:val="6D2232F1"/>
    <w:rsid w:val="6D876400"/>
    <w:rsid w:val="6DA00AD4"/>
    <w:rsid w:val="6DBE28E9"/>
    <w:rsid w:val="6DD23E0B"/>
    <w:rsid w:val="6DF04FB6"/>
    <w:rsid w:val="6DFE7322"/>
    <w:rsid w:val="6E1B357F"/>
    <w:rsid w:val="6E201C15"/>
    <w:rsid w:val="6E2828B2"/>
    <w:rsid w:val="6E3D18D6"/>
    <w:rsid w:val="6E6249DC"/>
    <w:rsid w:val="6E8F6ECC"/>
    <w:rsid w:val="6E934224"/>
    <w:rsid w:val="6E9D2C3A"/>
    <w:rsid w:val="6EDF0235"/>
    <w:rsid w:val="6F062BB9"/>
    <w:rsid w:val="6F082D1B"/>
    <w:rsid w:val="6F322FBC"/>
    <w:rsid w:val="6F48550D"/>
    <w:rsid w:val="6F4F39B5"/>
    <w:rsid w:val="6F732B8D"/>
    <w:rsid w:val="6F7D2DBC"/>
    <w:rsid w:val="6F7E4E45"/>
    <w:rsid w:val="6F8771F3"/>
    <w:rsid w:val="6FA0258C"/>
    <w:rsid w:val="6FC767EC"/>
    <w:rsid w:val="6FE20F26"/>
    <w:rsid w:val="6FEA2151"/>
    <w:rsid w:val="703B6896"/>
    <w:rsid w:val="704936A5"/>
    <w:rsid w:val="70615568"/>
    <w:rsid w:val="7075523D"/>
    <w:rsid w:val="70970D7B"/>
    <w:rsid w:val="70B477C4"/>
    <w:rsid w:val="70EB3E10"/>
    <w:rsid w:val="70EB475C"/>
    <w:rsid w:val="70F44064"/>
    <w:rsid w:val="70F86F84"/>
    <w:rsid w:val="710E66CF"/>
    <w:rsid w:val="712B7B3B"/>
    <w:rsid w:val="712C75FF"/>
    <w:rsid w:val="71807956"/>
    <w:rsid w:val="71866E6F"/>
    <w:rsid w:val="718C333D"/>
    <w:rsid w:val="71A77B33"/>
    <w:rsid w:val="71AC2C9D"/>
    <w:rsid w:val="71BF59F0"/>
    <w:rsid w:val="71CB0E02"/>
    <w:rsid w:val="72044B97"/>
    <w:rsid w:val="720F089D"/>
    <w:rsid w:val="7215463E"/>
    <w:rsid w:val="721C33B3"/>
    <w:rsid w:val="724546B6"/>
    <w:rsid w:val="724A3A06"/>
    <w:rsid w:val="724C2BAF"/>
    <w:rsid w:val="72767893"/>
    <w:rsid w:val="72B26375"/>
    <w:rsid w:val="72BB7FD5"/>
    <w:rsid w:val="72E26492"/>
    <w:rsid w:val="73351CBE"/>
    <w:rsid w:val="733E527A"/>
    <w:rsid w:val="734C736B"/>
    <w:rsid w:val="73573F1E"/>
    <w:rsid w:val="73965533"/>
    <w:rsid w:val="739C1D3D"/>
    <w:rsid w:val="739D573A"/>
    <w:rsid w:val="73B02A5F"/>
    <w:rsid w:val="73EF4F18"/>
    <w:rsid w:val="73F55FED"/>
    <w:rsid w:val="74054DCB"/>
    <w:rsid w:val="740610E5"/>
    <w:rsid w:val="741C7B2C"/>
    <w:rsid w:val="7434272F"/>
    <w:rsid w:val="74352F65"/>
    <w:rsid w:val="7446058A"/>
    <w:rsid w:val="744A668F"/>
    <w:rsid w:val="744B04EE"/>
    <w:rsid w:val="7459309B"/>
    <w:rsid w:val="747F6AEC"/>
    <w:rsid w:val="74986AD1"/>
    <w:rsid w:val="749B6089"/>
    <w:rsid w:val="750724A3"/>
    <w:rsid w:val="751C3813"/>
    <w:rsid w:val="752671C1"/>
    <w:rsid w:val="75644ADD"/>
    <w:rsid w:val="75770094"/>
    <w:rsid w:val="75933945"/>
    <w:rsid w:val="75A975E3"/>
    <w:rsid w:val="75D32E15"/>
    <w:rsid w:val="75FD4E57"/>
    <w:rsid w:val="760A601F"/>
    <w:rsid w:val="7613626B"/>
    <w:rsid w:val="762E1BFC"/>
    <w:rsid w:val="764B07C3"/>
    <w:rsid w:val="76564444"/>
    <w:rsid w:val="765B74CF"/>
    <w:rsid w:val="76696660"/>
    <w:rsid w:val="76804939"/>
    <w:rsid w:val="76B265A5"/>
    <w:rsid w:val="76B352F7"/>
    <w:rsid w:val="76B90730"/>
    <w:rsid w:val="76E64BD6"/>
    <w:rsid w:val="76EE53DA"/>
    <w:rsid w:val="770A4F84"/>
    <w:rsid w:val="771147F0"/>
    <w:rsid w:val="771A18F7"/>
    <w:rsid w:val="771D3C47"/>
    <w:rsid w:val="77293B7F"/>
    <w:rsid w:val="772F01E8"/>
    <w:rsid w:val="77533239"/>
    <w:rsid w:val="775A7729"/>
    <w:rsid w:val="777C2274"/>
    <w:rsid w:val="779D7868"/>
    <w:rsid w:val="77BC650A"/>
    <w:rsid w:val="77BD2F8C"/>
    <w:rsid w:val="77D93C42"/>
    <w:rsid w:val="77DC4827"/>
    <w:rsid w:val="77E06F52"/>
    <w:rsid w:val="77F40FB7"/>
    <w:rsid w:val="77F55EC0"/>
    <w:rsid w:val="7808174F"/>
    <w:rsid w:val="780A4F40"/>
    <w:rsid w:val="78212B0A"/>
    <w:rsid w:val="783D661C"/>
    <w:rsid w:val="785B79E4"/>
    <w:rsid w:val="78BF05B7"/>
    <w:rsid w:val="78DA37FE"/>
    <w:rsid w:val="790C1090"/>
    <w:rsid w:val="790F1B6D"/>
    <w:rsid w:val="79184E45"/>
    <w:rsid w:val="79202BE5"/>
    <w:rsid w:val="793248B8"/>
    <w:rsid w:val="79366235"/>
    <w:rsid w:val="793C6CDD"/>
    <w:rsid w:val="79472C05"/>
    <w:rsid w:val="797D1D3B"/>
    <w:rsid w:val="7986227C"/>
    <w:rsid w:val="79943C0F"/>
    <w:rsid w:val="799B093F"/>
    <w:rsid w:val="79C56F61"/>
    <w:rsid w:val="79D42567"/>
    <w:rsid w:val="79E77FA9"/>
    <w:rsid w:val="79EA6FE0"/>
    <w:rsid w:val="79EE2DCB"/>
    <w:rsid w:val="79FF59A9"/>
    <w:rsid w:val="7A426CE9"/>
    <w:rsid w:val="7A5073DE"/>
    <w:rsid w:val="7A661386"/>
    <w:rsid w:val="7A786E28"/>
    <w:rsid w:val="7A8772A3"/>
    <w:rsid w:val="7AA97D14"/>
    <w:rsid w:val="7AB126EF"/>
    <w:rsid w:val="7ABC0D45"/>
    <w:rsid w:val="7ABC7D48"/>
    <w:rsid w:val="7ABE605D"/>
    <w:rsid w:val="7ACB0136"/>
    <w:rsid w:val="7AD23242"/>
    <w:rsid w:val="7AF0435F"/>
    <w:rsid w:val="7AF56A19"/>
    <w:rsid w:val="7AF64429"/>
    <w:rsid w:val="7AFA6CC8"/>
    <w:rsid w:val="7B0E360F"/>
    <w:rsid w:val="7B191EC6"/>
    <w:rsid w:val="7B5D543C"/>
    <w:rsid w:val="7B7C27C7"/>
    <w:rsid w:val="7BA556E3"/>
    <w:rsid w:val="7BB16918"/>
    <w:rsid w:val="7BD219B7"/>
    <w:rsid w:val="7C1011CA"/>
    <w:rsid w:val="7C1F77F1"/>
    <w:rsid w:val="7C232E74"/>
    <w:rsid w:val="7C242826"/>
    <w:rsid w:val="7C4132B5"/>
    <w:rsid w:val="7C5945E3"/>
    <w:rsid w:val="7C6F042B"/>
    <w:rsid w:val="7C6F2DB4"/>
    <w:rsid w:val="7C8D4A59"/>
    <w:rsid w:val="7CA1423D"/>
    <w:rsid w:val="7CA27994"/>
    <w:rsid w:val="7CA77A17"/>
    <w:rsid w:val="7CB74B7D"/>
    <w:rsid w:val="7CFC6DD6"/>
    <w:rsid w:val="7D284997"/>
    <w:rsid w:val="7D6F5181"/>
    <w:rsid w:val="7D935DC6"/>
    <w:rsid w:val="7D9730DF"/>
    <w:rsid w:val="7DA32DBE"/>
    <w:rsid w:val="7DD50982"/>
    <w:rsid w:val="7DD71015"/>
    <w:rsid w:val="7DE26424"/>
    <w:rsid w:val="7DEE156E"/>
    <w:rsid w:val="7DFB58B2"/>
    <w:rsid w:val="7E06707F"/>
    <w:rsid w:val="7E2779CC"/>
    <w:rsid w:val="7E403498"/>
    <w:rsid w:val="7E525835"/>
    <w:rsid w:val="7E81000E"/>
    <w:rsid w:val="7EB048EF"/>
    <w:rsid w:val="7EDC0A12"/>
    <w:rsid w:val="7EE8052D"/>
    <w:rsid w:val="7F00732E"/>
    <w:rsid w:val="7F0245EE"/>
    <w:rsid w:val="7F3304F3"/>
    <w:rsid w:val="7F3D07BE"/>
    <w:rsid w:val="7F502F61"/>
    <w:rsid w:val="7F513A0E"/>
    <w:rsid w:val="7F5D1B89"/>
    <w:rsid w:val="7F6C7128"/>
    <w:rsid w:val="7F6D1E64"/>
    <w:rsid w:val="7F8124EC"/>
    <w:rsid w:val="7F8A7AE4"/>
    <w:rsid w:val="7F9D6E47"/>
    <w:rsid w:val="7FA724F4"/>
    <w:rsid w:val="7FA83C28"/>
    <w:rsid w:val="7FAF099B"/>
    <w:rsid w:val="7FB36518"/>
    <w:rsid w:val="7FCB4067"/>
    <w:rsid w:val="7FFF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8802E"/>
  <w15:docId w15:val="{1EF4B6B8-7454-4D70-8D11-E26547E1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locked="1" w:uiPriority="0" w:qFormat="1"/>
    <w:lsdException w:name="footer" w:locked="1"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nhideWhenUsed="1" w:qFormat="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locked="1" w:semiHidden="1" w:uiPriority="0" w:unhideWhenUsed="1" w:qFormat="1"/>
    <w:lsdException w:name="Table Classic 2" w:locked="1" w:semiHidden="1" w:uiPriority="0" w:unhideWhenUsed="1" w:qFormat="1"/>
    <w:lsdException w:name="Table Classic 3" w:locked="1" w:semiHidden="1" w:uiPriority="0" w:unhideWhenUsed="1" w:qFormat="1"/>
    <w:lsdException w:name="Table Classic 4" w:locked="1" w:semiHidden="1" w:uiPriority="0" w:unhideWhenUsed="1" w:qFormat="1"/>
    <w:lsdException w:name="Table Colorful 1" w:locked="1" w:semiHidden="1" w:uiPriority="0" w:unhideWhenUsed="1" w:qFormat="1"/>
    <w:lsdException w:name="Table Colorful 2" w:semiHidden="1" w:unhideWhenUsed="1"/>
    <w:lsdException w:name="Table Colorful 3" w:semiHidden="1" w:unhideWhenUsed="1"/>
    <w:lsdException w:name="Table Columns 1" w:locked="1" w:semiHidden="1" w:uiPriority="0" w:unhideWhenUsed="1" w:qFormat="1"/>
    <w:lsdException w:name="Table Columns 2" w:locked="1" w:semiHidden="1" w:uiPriority="0" w:unhideWhenUsed="1" w:qFormat="1"/>
    <w:lsdException w:name="Table Columns 3" w:locked="1" w:semiHidden="1" w:uiPriority="0" w:unhideWhenUsed="1" w:qFormat="1"/>
    <w:lsdException w:name="Table Columns 4" w:locked="1" w:semiHidden="1" w:uiPriority="0" w:unhideWhenUsed="1" w:qFormat="1"/>
    <w:lsdException w:name="Table Columns 5" w:locked="1" w:semiHidden="1" w:uiPriority="0" w:unhideWhenUsed="1" w:qFormat="1"/>
    <w:lsdException w:name="Table Grid 1" w:locked="1" w:semiHidden="1" w:uiPriority="0" w:unhideWhenUsed="1" w:qFormat="1"/>
    <w:lsdException w:name="Table Grid 2" w:locked="1" w:semiHidden="1" w:uiPriority="0" w:unhideWhenUsed="1" w:qFormat="1"/>
    <w:lsdException w:name="Table Grid 3" w:locked="1" w:semiHidden="1" w:uiPriority="0" w:unhideWhenUsed="1" w:qFormat="1"/>
    <w:lsdException w:name="Table Grid 4" w:locked="1" w:semiHidden="1" w:uiPriority="0" w:unhideWhenUsed="1" w:qFormat="1"/>
    <w:lsdException w:name="Table Grid 5" w:locked="1" w:semiHidden="1" w:uiPriority="0" w:unhideWhenUsed="1" w:qFormat="1"/>
    <w:lsdException w:name="Table Grid 6" w:locked="1" w:semiHidden="1" w:uiPriority="0" w:unhideWhenUsed="1" w:qFormat="1"/>
    <w:lsdException w:name="Table Grid 7" w:locked="1" w:semiHidden="1" w:uiPriority="0" w:unhideWhenUsed="1" w:qFormat="1"/>
    <w:lsdException w:name="Table Grid 8" w:locked="1" w:semiHidden="1" w:uiPriority="0" w:unhideWhenUsed="1" w:qFormat="1"/>
    <w:lsdException w:name="Table List 1" w:locked="1" w:semiHidden="1" w:uiPriority="0" w:unhideWhenUsed="1" w:qFormat="1"/>
    <w:lsdException w:name="Table List 2" w:locked="1" w:semiHidden="1" w:uiPriority="0" w:unhideWhenUsed="1" w:qFormat="1"/>
    <w:lsdException w:name="Table List 3" w:locked="1" w:semiHidden="1" w:uiPriority="0" w:unhideWhenUsed="1" w:qFormat="1"/>
    <w:lsdException w:name="Table List 4" w:locked="1" w:semiHidden="1" w:uiPriority="0" w:unhideWhenUsed="1" w:qFormat="1"/>
    <w:lsdException w:name="Table List 5" w:locked="1" w:semiHidden="1" w:uiPriority="0" w:unhideWhenUsed="1" w:qFormat="1"/>
    <w:lsdException w:name="Table List 6" w:locked="1" w:semiHidden="1" w:uiPriority="0" w:unhideWhenUsed="1" w:qFormat="1"/>
    <w:lsdException w:name="Table List 7" w:locked="1" w:semiHidden="1" w:uiPriority="0" w:unhideWhenUsed="1" w:qFormat="1"/>
    <w:lsdException w:name="Table List 8" w:locked="1" w:semiHidden="1" w:uiPriority="0" w:unhideWhenUsed="1" w:qFormat="1"/>
    <w:lsdException w:name="Table 3D effects 1" w:locked="1" w:semiHidden="1" w:uiPriority="0" w:unhideWhenUsed="1" w:qFormat="1"/>
    <w:lsdException w:name="Table 3D effects 2" w:locked="1" w:semiHidden="1" w:uiPriority="0" w:unhideWhenUsed="1" w:qFormat="1"/>
    <w:lsdException w:name="Table 3D effects 3" w:locked="1" w:semiHidden="1" w:uiPriority="0" w:unhideWhenUsed="1" w:qFormat="1"/>
    <w:lsdException w:name="Table Contemporary" w:semiHidden="1" w:unhideWhenUsed="1"/>
    <w:lsdException w:name="Table Elegant" w:semiHidden="1" w:unhideWhenUsed="1"/>
    <w:lsdException w:name="Table Professional" w:locked="1" w:semiHidden="1" w:uiPriority="0" w:unhideWhenUsed="1" w:qFormat="1"/>
    <w:lsdException w:name="Table Subtle 1" w:locked="1" w:semiHidden="1" w:uiPriority="0" w:unhideWhenUsed="1" w:qFormat="1"/>
    <w:lsdException w:name="Table Subtle 2" w:locked="1" w:semiHidden="1" w:uiPriority="0" w:unhideWhenUsed="1" w:qFormat="1"/>
    <w:lsdException w:name="Table Web 1" w:locked="1" w:semiHidden="1" w:uiPriority="0" w:unhideWhenUsed="1" w:qFormat="1"/>
    <w:lsdException w:name="Table Web 2" w:semiHidden="1" w:unhideWhenUsed="1"/>
    <w:lsdException w:name="Table Web 3" w:semiHidden="1" w:unhideWhenUsed="1"/>
    <w:lsdException w:name="Balloon Text" w:semiHidden="1" w:uiPriority="0" w:qFormat="1"/>
    <w:lsdException w:name="Table Grid" w:locked="1" w:uiPriority="0" w:qFormat="1"/>
    <w:lsdException w:name="Table Theme" w:locked="1" w:semiHidden="1" w:uiPriority="0"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utoRedefine/>
    <w:qFormat/>
    <w:rsid w:val="00273334"/>
    <w:pPr>
      <w:widowControl w:val="0"/>
      <w:jc w:val="center"/>
    </w:pPr>
    <w:rPr>
      <w:rFonts w:eastAsiaTheme="minorEastAsia"/>
      <w:kern w:val="2"/>
      <w:sz w:val="21"/>
      <w:szCs w:val="21"/>
    </w:rPr>
  </w:style>
  <w:style w:type="paragraph" w:styleId="1">
    <w:name w:val="heading 1"/>
    <w:basedOn w:val="a4"/>
    <w:next w:val="a5"/>
    <w:link w:val="10"/>
    <w:autoRedefine/>
    <w:qFormat/>
    <w:pPr>
      <w:keepNext/>
      <w:keepLines/>
      <w:widowControl/>
      <w:numPr>
        <w:numId w:val="1"/>
      </w:numPr>
      <w:spacing w:beforeLines="100" w:before="240" w:afterLines="50" w:after="120" w:line="300" w:lineRule="auto"/>
      <w:jc w:val="left"/>
      <w:outlineLvl w:val="0"/>
    </w:pPr>
    <w:rPr>
      <w:rFonts w:ascii="黑体" w:eastAsia="黑体"/>
      <w:bCs/>
      <w:sz w:val="30"/>
      <w:szCs w:val="44"/>
    </w:rPr>
  </w:style>
  <w:style w:type="paragraph" w:styleId="2">
    <w:name w:val="heading 2"/>
    <w:basedOn w:val="a4"/>
    <w:next w:val="a5"/>
    <w:link w:val="20"/>
    <w:autoRedefine/>
    <w:qFormat/>
    <w:pPr>
      <w:keepNext/>
      <w:keepLines/>
      <w:widowControl/>
      <w:numPr>
        <w:ilvl w:val="1"/>
        <w:numId w:val="1"/>
      </w:numPr>
      <w:spacing w:beforeLines="50" w:before="120" w:line="300" w:lineRule="auto"/>
      <w:jc w:val="left"/>
      <w:outlineLvl w:val="1"/>
    </w:pPr>
    <w:rPr>
      <w:rFonts w:ascii="黑体" w:eastAsia="黑体" w:hAnsi="Arial"/>
      <w:bCs/>
      <w:sz w:val="28"/>
      <w:szCs w:val="32"/>
    </w:rPr>
  </w:style>
  <w:style w:type="paragraph" w:styleId="3">
    <w:name w:val="heading 3"/>
    <w:basedOn w:val="a4"/>
    <w:next w:val="a5"/>
    <w:link w:val="30"/>
    <w:autoRedefine/>
    <w:qFormat/>
    <w:rsid w:val="00986653"/>
    <w:pPr>
      <w:keepLines/>
      <w:widowControl/>
      <w:numPr>
        <w:ilvl w:val="2"/>
        <w:numId w:val="1"/>
      </w:numPr>
      <w:spacing w:beforeLines="50" w:before="120" w:line="300" w:lineRule="auto"/>
      <w:jc w:val="left"/>
      <w:outlineLvl w:val="2"/>
    </w:pPr>
    <w:rPr>
      <w:rFonts w:ascii="黑体" w:eastAsia="黑体"/>
      <w:bCs/>
      <w:sz w:val="24"/>
      <w:szCs w:val="32"/>
    </w:rPr>
  </w:style>
  <w:style w:type="paragraph" w:styleId="4">
    <w:name w:val="heading 4"/>
    <w:basedOn w:val="a4"/>
    <w:next w:val="a5"/>
    <w:link w:val="40"/>
    <w:autoRedefine/>
    <w:qFormat/>
    <w:pPr>
      <w:keepLines/>
      <w:numPr>
        <w:ilvl w:val="3"/>
        <w:numId w:val="1"/>
      </w:numPr>
      <w:spacing w:line="300" w:lineRule="auto"/>
      <w:jc w:val="left"/>
      <w:outlineLvl w:val="3"/>
    </w:pPr>
    <w:rPr>
      <w:rFonts w:ascii="宋体" w:hAnsi="Arial"/>
      <w:bCs/>
      <w:sz w:val="24"/>
      <w:szCs w:val="28"/>
    </w:rPr>
  </w:style>
  <w:style w:type="paragraph" w:styleId="5">
    <w:name w:val="heading 5"/>
    <w:basedOn w:val="a4"/>
    <w:link w:val="50"/>
    <w:autoRedefine/>
    <w:qFormat/>
    <w:pPr>
      <w:keepNext/>
      <w:keepLines/>
      <w:numPr>
        <w:ilvl w:val="4"/>
        <w:numId w:val="1"/>
      </w:numPr>
      <w:spacing w:line="300" w:lineRule="auto"/>
      <w:jc w:val="left"/>
      <w:outlineLvl w:val="4"/>
    </w:pPr>
    <w:rPr>
      <w:rFonts w:ascii="宋体"/>
      <w:bCs/>
      <w:sz w:val="24"/>
      <w:szCs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5">
    <w:name w:val="论文正文"/>
    <w:basedOn w:val="a4"/>
    <w:autoRedefine/>
    <w:qFormat/>
    <w:rsid w:val="00FF4D95"/>
    <w:pPr>
      <w:widowControl/>
      <w:snapToGrid w:val="0"/>
      <w:spacing w:line="300" w:lineRule="auto"/>
    </w:pPr>
    <w:rPr>
      <w:rFonts w:ascii="宋体"/>
      <w:kern w:val="0"/>
      <w:sz w:val="24"/>
    </w:rPr>
  </w:style>
  <w:style w:type="paragraph" w:styleId="a9">
    <w:name w:val="caption"/>
    <w:basedOn w:val="a4"/>
    <w:next w:val="a5"/>
    <w:autoRedefine/>
    <w:qFormat/>
    <w:rsid w:val="00273334"/>
    <w:rPr>
      <w:rFonts w:eastAsia="黑体" w:cs="Arial"/>
    </w:rPr>
  </w:style>
  <w:style w:type="paragraph" w:styleId="aa">
    <w:name w:val="Document Map"/>
    <w:basedOn w:val="a4"/>
    <w:link w:val="ab"/>
    <w:autoRedefine/>
    <w:semiHidden/>
    <w:qFormat/>
    <w:pPr>
      <w:shd w:val="clear" w:color="auto" w:fill="000080"/>
    </w:pPr>
  </w:style>
  <w:style w:type="paragraph" w:styleId="ac">
    <w:name w:val="annotation text"/>
    <w:basedOn w:val="a4"/>
    <w:autoRedefine/>
    <w:uiPriority w:val="99"/>
    <w:semiHidden/>
    <w:unhideWhenUsed/>
    <w:qFormat/>
    <w:pPr>
      <w:jc w:val="left"/>
    </w:pPr>
  </w:style>
  <w:style w:type="paragraph" w:styleId="ad">
    <w:name w:val="Body Text"/>
    <w:basedOn w:val="a4"/>
    <w:link w:val="ae"/>
    <w:autoRedefine/>
    <w:qFormat/>
    <w:pPr>
      <w:spacing w:after="120"/>
    </w:pPr>
  </w:style>
  <w:style w:type="paragraph" w:styleId="TOC3">
    <w:name w:val="toc 3"/>
    <w:basedOn w:val="a4"/>
    <w:autoRedefine/>
    <w:uiPriority w:val="39"/>
    <w:qFormat/>
    <w:locked/>
    <w:pPr>
      <w:spacing w:line="300" w:lineRule="auto"/>
      <w:ind w:leftChars="400" w:left="400"/>
    </w:pPr>
    <w:rPr>
      <w:sz w:val="24"/>
    </w:rPr>
  </w:style>
  <w:style w:type="paragraph" w:styleId="af">
    <w:name w:val="Balloon Text"/>
    <w:basedOn w:val="a4"/>
    <w:link w:val="af0"/>
    <w:autoRedefine/>
    <w:semiHidden/>
    <w:qFormat/>
    <w:rPr>
      <w:sz w:val="18"/>
      <w:szCs w:val="18"/>
    </w:rPr>
  </w:style>
  <w:style w:type="paragraph" w:styleId="af1">
    <w:name w:val="footer"/>
    <w:basedOn w:val="a4"/>
    <w:link w:val="af2"/>
    <w:autoRedefine/>
    <w:qFormat/>
    <w:locked/>
    <w:pPr>
      <w:tabs>
        <w:tab w:val="center" w:pos="4153"/>
        <w:tab w:val="right" w:pos="8306"/>
      </w:tabs>
      <w:snapToGrid w:val="0"/>
      <w:jc w:val="left"/>
    </w:pPr>
    <w:rPr>
      <w:sz w:val="18"/>
      <w:szCs w:val="18"/>
    </w:rPr>
  </w:style>
  <w:style w:type="paragraph" w:styleId="af3">
    <w:name w:val="header"/>
    <w:basedOn w:val="a4"/>
    <w:link w:val="af4"/>
    <w:autoRedefine/>
    <w:qFormat/>
    <w:locked/>
    <w:pPr>
      <w:pBdr>
        <w:bottom w:val="single" w:sz="6" w:space="1" w:color="auto"/>
      </w:pBdr>
      <w:tabs>
        <w:tab w:val="center" w:pos="4153"/>
        <w:tab w:val="right" w:pos="8306"/>
      </w:tabs>
      <w:snapToGrid w:val="0"/>
    </w:pPr>
    <w:rPr>
      <w:sz w:val="18"/>
      <w:szCs w:val="18"/>
    </w:rPr>
  </w:style>
  <w:style w:type="paragraph" w:styleId="TOC1">
    <w:name w:val="toc 1"/>
    <w:basedOn w:val="a4"/>
    <w:autoRedefine/>
    <w:uiPriority w:val="39"/>
    <w:qFormat/>
    <w:locked/>
    <w:pPr>
      <w:spacing w:line="300" w:lineRule="auto"/>
      <w:jc w:val="left"/>
    </w:pPr>
    <w:rPr>
      <w:sz w:val="24"/>
    </w:rPr>
  </w:style>
  <w:style w:type="paragraph" w:styleId="TOC2">
    <w:name w:val="toc 2"/>
    <w:basedOn w:val="a4"/>
    <w:autoRedefine/>
    <w:uiPriority w:val="39"/>
    <w:qFormat/>
    <w:locked/>
    <w:pPr>
      <w:spacing w:line="300" w:lineRule="auto"/>
      <w:ind w:leftChars="200" w:left="200"/>
    </w:pPr>
    <w:rPr>
      <w:sz w:val="24"/>
    </w:rPr>
  </w:style>
  <w:style w:type="paragraph" w:styleId="HTML">
    <w:name w:val="HTML Preformatted"/>
    <w:basedOn w:val="a4"/>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5">
    <w:name w:val="Normal (Web)"/>
    <w:basedOn w:val="a4"/>
    <w:autoRedefine/>
    <w:uiPriority w:val="99"/>
    <w:semiHidden/>
    <w:unhideWhenUsed/>
    <w:qFormat/>
    <w:pPr>
      <w:spacing w:beforeAutospacing="1" w:afterAutospacing="1"/>
      <w:jc w:val="left"/>
    </w:pPr>
    <w:rPr>
      <w:kern w:val="0"/>
      <w:sz w:val="24"/>
    </w:rPr>
  </w:style>
  <w:style w:type="paragraph" w:styleId="af6">
    <w:name w:val="Title"/>
    <w:basedOn w:val="a4"/>
    <w:link w:val="af7"/>
    <w:autoRedefine/>
    <w:uiPriority w:val="99"/>
    <w:qFormat/>
    <w:locked/>
    <w:pPr>
      <w:spacing w:before="240" w:after="60"/>
      <w:outlineLvl w:val="0"/>
    </w:pPr>
    <w:rPr>
      <w:rFonts w:ascii="Arial" w:hAnsi="Arial" w:cs="Arial"/>
      <w:b/>
      <w:bCs/>
      <w:sz w:val="32"/>
      <w:szCs w:val="32"/>
    </w:rPr>
  </w:style>
  <w:style w:type="table" w:styleId="af8">
    <w:name w:val="Table Grid"/>
    <w:basedOn w:val="a7"/>
    <w:autoRedefine/>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Theme"/>
    <w:basedOn w:val="a7"/>
    <w:autoRedefine/>
    <w:qFormat/>
    <w:locked/>
    <w:pPr>
      <w:widowControl w:val="0"/>
      <w:jc w:val="center"/>
    </w:pPr>
    <w:rPr>
      <w:sz w:val="21"/>
    </w:rPr>
    <w:tblPr/>
    <w:trPr>
      <w:tblHeader/>
    </w:trPr>
    <w:tcPr>
      <w:vAlign w:val="center"/>
    </w:tcPr>
    <w:tblStylePr w:type="firstRow">
      <w:pPr>
        <w:wordWrap/>
        <w:jc w:val="center"/>
      </w:pPr>
      <w:rPr>
        <w:rFonts w:eastAsia="宋体"/>
        <w:b w:val="0"/>
        <w:sz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center"/>
      </w:pPr>
      <w:rPr>
        <w:rFonts w:eastAsia="宋体"/>
        <w:b w:val="0"/>
        <w:sz w:val="21"/>
      </w:rPr>
      <w:tblPr/>
      <w:tcPr>
        <w:tcBorders>
          <w:top w:val="nil"/>
          <w:left w:val="nil"/>
          <w:bottom w:val="nil"/>
          <w:right w:val="nil"/>
          <w:insideH w:val="nil"/>
          <w:insideV w:val="nil"/>
          <w:tl2br w:val="nil"/>
          <w:tr2bl w:val="nil"/>
        </w:tcBorders>
      </w:tcPr>
    </w:tblStylePr>
    <w:tblStylePr w:type="lastCol">
      <w:tblPr>
        <w:jc w:val="center"/>
      </w:tblPr>
      <w:trPr>
        <w:jc w:val="center"/>
      </w:trPr>
      <w:tcPr>
        <w:tcBorders>
          <w:top w:val="nil"/>
          <w:left w:val="nil"/>
          <w:bottom w:val="nil"/>
          <w:right w:val="nil"/>
          <w:insideH w:val="nil"/>
          <w:insideV w:val="nil"/>
          <w:tl2br w:val="nil"/>
          <w:tr2bl w:val="nil"/>
        </w:tcBorders>
      </w:tcPr>
    </w:tblStylePr>
    <w:tblStylePr w:type="neCell">
      <w:tblPr/>
      <w:tcPr>
        <w:tcBorders>
          <w:right w:val="nil"/>
        </w:tcBorders>
      </w:tcPr>
    </w:tblStylePr>
    <w:tblStylePr w:type="nwCell">
      <w:tblPr/>
      <w:tcPr>
        <w:tcBorders>
          <w:top w:val="single" w:sz="4" w:space="0" w:color="auto"/>
          <w:left w:val="nil"/>
          <w:bottom w:val="single" w:sz="4" w:space="0" w:color="auto"/>
          <w:right w:val="single" w:sz="4" w:space="0" w:color="auto"/>
          <w:insideH w:val="single" w:sz="4" w:space="0" w:color="auto"/>
          <w:insideV w:val="single" w:sz="4" w:space="0" w:color="auto"/>
          <w:tl2br w:val="nil"/>
          <w:tr2bl w:val="nil"/>
        </w:tcBorders>
      </w:tcPr>
    </w:tblStylePr>
    <w:tblStylePr w:type="seCell">
      <w:tblPr/>
      <w:tcPr>
        <w:tcBorders>
          <w:right w:val="nil"/>
        </w:tcBorders>
      </w:tcPr>
    </w:tblStylePr>
    <w:tblStylePr w:type="swCell">
      <w:tblPr/>
      <w:tcPr>
        <w:tcBorders>
          <w:left w:val="nil"/>
        </w:tcBorders>
      </w:tcPr>
    </w:tblStylePr>
  </w:style>
  <w:style w:type="table" w:styleId="11">
    <w:name w:val="Table Colorful 1"/>
    <w:basedOn w:val="a7"/>
    <w:autoRedefine/>
    <w:qFormat/>
    <w:locked/>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2">
    <w:name w:val="Table Classic 1"/>
    <w:basedOn w:val="a7"/>
    <w:autoRedefine/>
    <w:qFormat/>
    <w:locked/>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1">
    <w:name w:val="Table Classic 2"/>
    <w:basedOn w:val="a7"/>
    <w:autoRedefine/>
    <w:qFormat/>
    <w:locked/>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1">
    <w:name w:val="Table Classic 3"/>
    <w:basedOn w:val="a7"/>
    <w:autoRedefine/>
    <w:qFormat/>
    <w:locked/>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1">
    <w:name w:val="Table Classic 4"/>
    <w:basedOn w:val="a7"/>
    <w:autoRedefine/>
    <w:qFormat/>
    <w:locked/>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ubtle 1"/>
    <w:basedOn w:val="a7"/>
    <w:autoRedefine/>
    <w:qFormat/>
    <w:locked/>
    <w:pPr>
      <w:widowControl w:val="0"/>
      <w:jc w:val="both"/>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2">
    <w:name w:val="Table Subtle 2"/>
    <w:basedOn w:val="a7"/>
    <w:autoRedefine/>
    <w:qFormat/>
    <w:locked/>
    <w:pPr>
      <w:widowControl w:val="0"/>
      <w:jc w:val="both"/>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4">
    <w:name w:val="Table 3D effects 1"/>
    <w:basedOn w:val="a7"/>
    <w:autoRedefine/>
    <w:qFormat/>
    <w:locked/>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3">
    <w:name w:val="Table 3D effects 2"/>
    <w:basedOn w:val="a7"/>
    <w:autoRedefine/>
    <w:qFormat/>
    <w:locked/>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2">
    <w:name w:val="Table 3D effects 3"/>
    <w:basedOn w:val="a7"/>
    <w:autoRedefine/>
    <w:qFormat/>
    <w:locked/>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5">
    <w:name w:val="Table List 1"/>
    <w:basedOn w:val="a7"/>
    <w:autoRedefine/>
    <w:qFormat/>
    <w:locked/>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4">
    <w:name w:val="Table List 2"/>
    <w:basedOn w:val="a7"/>
    <w:autoRedefine/>
    <w:qFormat/>
    <w:locked/>
    <w:pPr>
      <w:widowControl w:val="0"/>
      <w:jc w:val="both"/>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3">
    <w:name w:val="Table List 3"/>
    <w:basedOn w:val="a7"/>
    <w:autoRedefine/>
    <w:qFormat/>
    <w:locked/>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2">
    <w:name w:val="Table List 4"/>
    <w:basedOn w:val="a7"/>
    <w:autoRedefine/>
    <w:qFormat/>
    <w:locked/>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1">
    <w:name w:val="Table List 5"/>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
    <w:name w:val="Table List 6"/>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
    <w:name w:val="Table List 7"/>
    <w:basedOn w:val="a7"/>
    <w:autoRedefine/>
    <w:qFormat/>
    <w:locked/>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
    <w:name w:val="Table List 8"/>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16">
    <w:name w:val="Table Columns 1"/>
    <w:basedOn w:val="a7"/>
    <w:autoRedefine/>
    <w:qFormat/>
    <w:locked/>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5">
    <w:name w:val="Table Columns 2"/>
    <w:basedOn w:val="a7"/>
    <w:autoRedefine/>
    <w:qFormat/>
    <w:locked/>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4">
    <w:name w:val="Table Columns 3"/>
    <w:basedOn w:val="a7"/>
    <w:autoRedefine/>
    <w:qFormat/>
    <w:locked/>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3">
    <w:name w:val="Table Columns 4"/>
    <w:basedOn w:val="a7"/>
    <w:autoRedefine/>
    <w:qFormat/>
    <w:locked/>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2">
    <w:name w:val="Table Columns 5"/>
    <w:basedOn w:val="a7"/>
    <w:autoRedefine/>
    <w:qFormat/>
    <w:locked/>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7">
    <w:name w:val="Table Grid 1"/>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6">
    <w:name w:val="Table Grid 2"/>
    <w:basedOn w:val="a7"/>
    <w:autoRedefine/>
    <w:qFormat/>
    <w:locked/>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5">
    <w:name w:val="Table Grid 3"/>
    <w:basedOn w:val="a7"/>
    <w:autoRedefine/>
    <w:qFormat/>
    <w:locked/>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4">
    <w:name w:val="Table Grid 4"/>
    <w:basedOn w:val="a7"/>
    <w:autoRedefine/>
    <w:qFormat/>
    <w:locked/>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3">
    <w:name w:val="Table Grid 5"/>
    <w:basedOn w:val="a7"/>
    <w:autoRedefine/>
    <w:qFormat/>
    <w:locked/>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0">
    <w:name w:val="Table Grid 6"/>
    <w:basedOn w:val="a7"/>
    <w:autoRedefine/>
    <w:qFormat/>
    <w:locked/>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0">
    <w:name w:val="Table Grid 7"/>
    <w:basedOn w:val="a7"/>
    <w:autoRedefine/>
    <w:qFormat/>
    <w:locked/>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0">
    <w:name w:val="Table Grid 8"/>
    <w:basedOn w:val="a7"/>
    <w:autoRedefine/>
    <w:qFormat/>
    <w:locked/>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8">
    <w:name w:val="Table Web 1"/>
    <w:basedOn w:val="a7"/>
    <w:autoRedefine/>
    <w:qFormat/>
    <w:locked/>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a">
    <w:name w:val="Table Professional"/>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
    <w:name w:val="Colorful Grid Accent 6"/>
    <w:basedOn w:val="a7"/>
    <w:autoRedefine/>
    <w:uiPriority w:val="73"/>
    <w:qFormat/>
    <w:locked/>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b">
    <w:name w:val="Strong"/>
    <w:basedOn w:val="a6"/>
    <w:autoRedefine/>
    <w:uiPriority w:val="22"/>
    <w:qFormat/>
    <w:rPr>
      <w:b/>
    </w:rPr>
  </w:style>
  <w:style w:type="character" w:styleId="afc">
    <w:name w:val="page number"/>
    <w:autoRedefine/>
    <w:qFormat/>
    <w:locked/>
  </w:style>
  <w:style w:type="character" w:styleId="afd">
    <w:name w:val="Hyperlink"/>
    <w:autoRedefine/>
    <w:uiPriority w:val="99"/>
    <w:unhideWhenUsed/>
    <w:qFormat/>
    <w:locked/>
    <w:rPr>
      <w:color w:val="0000FF"/>
      <w:u w:val="single"/>
    </w:rPr>
  </w:style>
  <w:style w:type="character" w:styleId="HTML0">
    <w:name w:val="HTML Code"/>
    <w:basedOn w:val="a6"/>
    <w:autoRedefine/>
    <w:uiPriority w:val="99"/>
    <w:semiHidden/>
    <w:unhideWhenUsed/>
    <w:qFormat/>
    <w:rPr>
      <w:rFonts w:ascii="Courier New" w:hAnsi="Courier New"/>
      <w:sz w:val="20"/>
    </w:rPr>
  </w:style>
  <w:style w:type="character" w:customStyle="1" w:styleId="10">
    <w:name w:val="标题 1 字符"/>
    <w:link w:val="1"/>
    <w:autoRedefine/>
    <w:qFormat/>
    <w:rPr>
      <w:rFonts w:ascii="黑体" w:eastAsia="黑体" w:hAnsi="Times New Roman"/>
      <w:bCs/>
      <w:kern w:val="2"/>
      <w:sz w:val="30"/>
      <w:szCs w:val="44"/>
    </w:rPr>
  </w:style>
  <w:style w:type="character" w:customStyle="1" w:styleId="20">
    <w:name w:val="标题 2 字符"/>
    <w:link w:val="2"/>
    <w:autoRedefine/>
    <w:qFormat/>
    <w:rPr>
      <w:rFonts w:ascii="黑体" w:eastAsia="黑体" w:hAnsi="Arial"/>
      <w:bCs/>
      <w:kern w:val="2"/>
      <w:sz w:val="28"/>
      <w:szCs w:val="32"/>
    </w:rPr>
  </w:style>
  <w:style w:type="character" w:customStyle="1" w:styleId="30">
    <w:name w:val="标题 3 字符"/>
    <w:link w:val="3"/>
    <w:autoRedefine/>
    <w:qFormat/>
    <w:rsid w:val="00986653"/>
    <w:rPr>
      <w:rFonts w:ascii="黑体" w:eastAsia="黑体"/>
      <w:bCs/>
      <w:kern w:val="2"/>
      <w:sz w:val="24"/>
      <w:szCs w:val="32"/>
    </w:rPr>
  </w:style>
  <w:style w:type="character" w:customStyle="1" w:styleId="40">
    <w:name w:val="标题 4 字符"/>
    <w:link w:val="4"/>
    <w:autoRedefine/>
    <w:qFormat/>
    <w:rPr>
      <w:rFonts w:ascii="宋体" w:hAnsi="Arial"/>
      <w:bCs/>
      <w:kern w:val="2"/>
      <w:sz w:val="24"/>
      <w:szCs w:val="28"/>
    </w:rPr>
  </w:style>
  <w:style w:type="character" w:customStyle="1" w:styleId="50">
    <w:name w:val="标题 5 字符"/>
    <w:link w:val="5"/>
    <w:autoRedefine/>
    <w:qFormat/>
    <w:rPr>
      <w:rFonts w:ascii="宋体" w:hAnsi="Times New Roman"/>
      <w:bCs/>
      <w:kern w:val="2"/>
      <w:sz w:val="24"/>
      <w:szCs w:val="28"/>
    </w:rPr>
  </w:style>
  <w:style w:type="paragraph" w:customStyle="1" w:styleId="afe">
    <w:name w:val="参考文献标题"/>
    <w:basedOn w:val="af6"/>
    <w:next w:val="a1"/>
    <w:autoRedefine/>
    <w:qFormat/>
    <w:locked/>
    <w:pPr>
      <w:keepNext/>
      <w:keepLines/>
      <w:pageBreakBefore/>
      <w:spacing w:beforeLines="100" w:before="100" w:after="0" w:line="300" w:lineRule="auto"/>
      <w:jc w:val="left"/>
    </w:pPr>
    <w:rPr>
      <w:rFonts w:ascii="黑体" w:eastAsia="黑体"/>
      <w:b w:val="0"/>
      <w:sz w:val="28"/>
    </w:rPr>
  </w:style>
  <w:style w:type="paragraph" w:customStyle="1" w:styleId="a1">
    <w:name w:val="参考文献正文"/>
    <w:basedOn w:val="a4"/>
    <w:autoRedefine/>
    <w:qFormat/>
    <w:rsid w:val="00C11AD4"/>
    <w:pPr>
      <w:numPr>
        <w:numId w:val="2"/>
      </w:numPr>
      <w:spacing w:line="300" w:lineRule="auto"/>
      <w:jc w:val="left"/>
    </w:pPr>
    <w:rPr>
      <w:kern w:val="0"/>
    </w:rPr>
  </w:style>
  <w:style w:type="paragraph" w:customStyle="1" w:styleId="aff">
    <w:name w:val="附录标题"/>
    <w:basedOn w:val="af6"/>
    <w:next w:val="aff0"/>
    <w:autoRedefine/>
    <w:qFormat/>
    <w:locked/>
    <w:pPr>
      <w:keepNext/>
      <w:keepLines/>
      <w:pageBreakBefore/>
      <w:spacing w:beforeLines="100" w:before="100" w:after="0" w:line="300" w:lineRule="auto"/>
      <w:jc w:val="left"/>
    </w:pPr>
    <w:rPr>
      <w:rFonts w:ascii="黑体" w:eastAsia="黑体"/>
      <w:b w:val="0"/>
      <w:sz w:val="28"/>
    </w:rPr>
  </w:style>
  <w:style w:type="paragraph" w:customStyle="1" w:styleId="aff0">
    <w:name w:val="附录正文"/>
    <w:basedOn w:val="a4"/>
    <w:autoRedefine/>
    <w:qFormat/>
    <w:pPr>
      <w:widowControl/>
      <w:spacing w:line="300" w:lineRule="auto"/>
      <w:ind w:firstLineChars="200" w:firstLine="200"/>
    </w:pPr>
    <w:rPr>
      <w:rFonts w:ascii="宋体"/>
    </w:rPr>
  </w:style>
  <w:style w:type="paragraph" w:customStyle="1" w:styleId="aff1">
    <w:name w:val="结束语标题"/>
    <w:basedOn w:val="af6"/>
    <w:next w:val="aff2"/>
    <w:autoRedefine/>
    <w:qFormat/>
    <w:locked/>
    <w:pPr>
      <w:keepNext/>
      <w:pageBreakBefore/>
      <w:spacing w:beforeLines="100" w:before="100" w:afterLines="50" w:after="50" w:line="300" w:lineRule="auto"/>
      <w:jc w:val="left"/>
    </w:pPr>
    <w:rPr>
      <w:rFonts w:ascii="黑体" w:eastAsia="黑体"/>
      <w:b w:val="0"/>
      <w:kern w:val="0"/>
      <w:sz w:val="28"/>
    </w:rPr>
  </w:style>
  <w:style w:type="paragraph" w:customStyle="1" w:styleId="aff2">
    <w:name w:val="结束语正文"/>
    <w:basedOn w:val="a5"/>
    <w:autoRedefine/>
    <w:qFormat/>
  </w:style>
  <w:style w:type="paragraph" w:customStyle="1" w:styleId="aff3">
    <w:name w:val="目录标题"/>
    <w:basedOn w:val="af6"/>
    <w:autoRedefine/>
    <w:qFormat/>
    <w:locked/>
    <w:pPr>
      <w:keepNext/>
      <w:spacing w:beforeLines="100" w:before="100" w:afterLines="150" w:after="150" w:line="300" w:lineRule="auto"/>
      <w:outlineLvl w:val="9"/>
    </w:pPr>
    <w:rPr>
      <w:rFonts w:ascii="黑体" w:eastAsia="黑体"/>
    </w:rPr>
  </w:style>
  <w:style w:type="paragraph" w:customStyle="1" w:styleId="27">
    <w:name w:val="内封2基本信息"/>
    <w:basedOn w:val="a4"/>
    <w:next w:val="a5"/>
    <w:autoRedefine/>
    <w:qFormat/>
    <w:locked/>
    <w:pPr>
      <w:snapToGrid w:val="0"/>
      <w:spacing w:line="360" w:lineRule="auto"/>
      <w:ind w:leftChars="1100" w:left="1100"/>
      <w:jc w:val="left"/>
    </w:pPr>
    <w:rPr>
      <w:sz w:val="24"/>
    </w:rPr>
  </w:style>
  <w:style w:type="character" w:customStyle="1" w:styleId="28">
    <w:name w:val="内封2基本信息文字"/>
    <w:autoRedefine/>
    <w:qFormat/>
    <w:rPr>
      <w:rFonts w:ascii="宋体" w:eastAsia="宋体"/>
      <w:sz w:val="24"/>
      <w:u w:val="single"/>
    </w:rPr>
  </w:style>
  <w:style w:type="paragraph" w:customStyle="1" w:styleId="29">
    <w:name w:val="内封2署尾"/>
    <w:basedOn w:val="a4"/>
    <w:next w:val="a5"/>
    <w:autoRedefine/>
    <w:qFormat/>
    <w:locked/>
    <w:pPr>
      <w:spacing w:line="360" w:lineRule="auto"/>
    </w:pPr>
    <w:rPr>
      <w:rFonts w:ascii="宋体" w:hAnsi="宋体"/>
      <w:sz w:val="24"/>
    </w:rPr>
  </w:style>
  <w:style w:type="paragraph" w:customStyle="1" w:styleId="2a">
    <w:name w:val="内封2抬头"/>
    <w:basedOn w:val="a5"/>
    <w:autoRedefine/>
    <w:qFormat/>
    <w:locked/>
    <w:pPr>
      <w:spacing w:line="240" w:lineRule="auto"/>
    </w:pPr>
    <w:rPr>
      <w:rFonts w:hAnsi="宋体"/>
      <w:b/>
      <w:sz w:val="36"/>
      <w:szCs w:val="36"/>
    </w:rPr>
  </w:style>
  <w:style w:type="paragraph" w:customStyle="1" w:styleId="2b">
    <w:name w:val="内封2英文标题"/>
    <w:basedOn w:val="af6"/>
    <w:next w:val="a5"/>
    <w:autoRedefine/>
    <w:qFormat/>
    <w:locked/>
    <w:pPr>
      <w:spacing w:before="0" w:after="0" w:line="400" w:lineRule="exact"/>
      <w:outlineLvl w:val="9"/>
    </w:pPr>
    <w:rPr>
      <w:rFonts w:ascii="Times New Roman" w:hAnsi="Times New Roman"/>
    </w:rPr>
  </w:style>
  <w:style w:type="paragraph" w:customStyle="1" w:styleId="2c">
    <w:name w:val="内封2英文副标题"/>
    <w:basedOn w:val="a4"/>
    <w:next w:val="a5"/>
    <w:autoRedefine/>
    <w:qFormat/>
    <w:locked/>
    <w:pPr>
      <w:ind w:rightChars="300" w:right="300"/>
      <w:jc w:val="right"/>
    </w:pPr>
    <w:rPr>
      <w:b/>
      <w:sz w:val="30"/>
    </w:rPr>
  </w:style>
  <w:style w:type="paragraph" w:customStyle="1" w:styleId="2d">
    <w:name w:val="内封2中文标题"/>
    <w:basedOn w:val="af6"/>
    <w:next w:val="a5"/>
    <w:autoRedefine/>
    <w:qFormat/>
    <w:locked/>
    <w:pPr>
      <w:spacing w:before="0" w:after="0"/>
      <w:outlineLvl w:val="9"/>
    </w:pPr>
    <w:rPr>
      <w:rFonts w:ascii="黑体" w:eastAsia="黑体" w:hAnsi="宋体"/>
      <w:sz w:val="44"/>
      <w:szCs w:val="44"/>
    </w:rPr>
  </w:style>
  <w:style w:type="paragraph" w:customStyle="1" w:styleId="aff4">
    <w:name w:val="内封抬头"/>
    <w:basedOn w:val="a4"/>
    <w:autoRedefine/>
    <w:qFormat/>
    <w:locked/>
    <w:pPr>
      <w:spacing w:line="400" w:lineRule="exact"/>
    </w:pPr>
    <w:rPr>
      <w:sz w:val="28"/>
      <w:szCs w:val="28"/>
    </w:rPr>
  </w:style>
  <w:style w:type="paragraph" w:customStyle="1" w:styleId="aff5">
    <w:name w:val="内封统计"/>
    <w:basedOn w:val="a4"/>
    <w:next w:val="a5"/>
    <w:autoRedefine/>
    <w:qFormat/>
    <w:locked/>
    <w:pPr>
      <w:spacing w:line="400" w:lineRule="exact"/>
      <w:ind w:leftChars="600" w:left="1260"/>
      <w:jc w:val="left"/>
    </w:pPr>
  </w:style>
  <w:style w:type="paragraph" w:customStyle="1" w:styleId="aff6">
    <w:name w:val="内封英文标题"/>
    <w:basedOn w:val="ad"/>
    <w:autoRedefine/>
    <w:qFormat/>
    <w:locked/>
    <w:pPr>
      <w:spacing w:after="0" w:line="400" w:lineRule="exact"/>
    </w:pPr>
    <w:rPr>
      <w:rFonts w:eastAsia="黑体"/>
      <w:bCs/>
      <w:sz w:val="32"/>
      <w:szCs w:val="32"/>
    </w:rPr>
  </w:style>
  <w:style w:type="paragraph" w:customStyle="1" w:styleId="aff7">
    <w:name w:val="内封中文标题"/>
    <w:basedOn w:val="a4"/>
    <w:autoRedefine/>
    <w:qFormat/>
    <w:locked/>
    <w:pPr>
      <w:spacing w:line="400" w:lineRule="exact"/>
    </w:pPr>
    <w:rPr>
      <w:rFonts w:ascii="黑体" w:eastAsia="黑体"/>
      <w:bCs/>
      <w:sz w:val="44"/>
      <w:szCs w:val="44"/>
    </w:rPr>
  </w:style>
  <w:style w:type="paragraph" w:customStyle="1" w:styleId="aff8">
    <w:name w:val="外封基本信息"/>
    <w:basedOn w:val="a4"/>
    <w:next w:val="a5"/>
    <w:autoRedefine/>
    <w:qFormat/>
    <w:locked/>
    <w:pPr>
      <w:spacing w:line="360" w:lineRule="auto"/>
      <w:ind w:leftChars="1120" w:left="1120"/>
      <w:jc w:val="left"/>
    </w:pPr>
    <w:rPr>
      <w:rFonts w:ascii="黑体" w:eastAsia="黑体"/>
      <w:sz w:val="28"/>
      <w:szCs w:val="28"/>
    </w:rPr>
  </w:style>
  <w:style w:type="character" w:customStyle="1" w:styleId="aff9">
    <w:name w:val="外封基本信息文字"/>
    <w:autoRedefine/>
    <w:qFormat/>
    <w:locked/>
    <w:rPr>
      <w:rFonts w:ascii="黑体" w:eastAsia="黑体"/>
      <w:sz w:val="28"/>
      <w:szCs w:val="28"/>
      <w:u w:val="thick"/>
    </w:rPr>
  </w:style>
  <w:style w:type="paragraph" w:customStyle="1" w:styleId="affa">
    <w:name w:val="外封日期"/>
    <w:basedOn w:val="a4"/>
    <w:autoRedefine/>
    <w:qFormat/>
    <w:locked/>
    <w:pPr>
      <w:spacing w:line="360" w:lineRule="auto"/>
    </w:pPr>
    <w:rPr>
      <w:rFonts w:ascii="黑体" w:eastAsia="黑体" w:hAnsi="宋体"/>
      <w:sz w:val="28"/>
    </w:rPr>
  </w:style>
  <w:style w:type="character" w:customStyle="1" w:styleId="affb">
    <w:name w:val="外封日期文字"/>
    <w:autoRedefine/>
    <w:qFormat/>
    <w:locked/>
    <w:rPr>
      <w:rFonts w:ascii="黑体" w:eastAsia="黑体"/>
      <w:sz w:val="28"/>
      <w:u w:val="thick"/>
    </w:rPr>
  </w:style>
  <w:style w:type="paragraph" w:customStyle="1" w:styleId="affc">
    <w:name w:val="外封抬头"/>
    <w:basedOn w:val="a4"/>
    <w:next w:val="a5"/>
    <w:autoRedefine/>
    <w:qFormat/>
    <w:locked/>
    <w:pPr>
      <w:spacing w:beforeLines="100" w:before="240" w:afterLines="100" w:after="240"/>
    </w:pPr>
    <w:rPr>
      <w:rFonts w:eastAsia="黑体"/>
      <w:sz w:val="44"/>
      <w:szCs w:val="44"/>
    </w:rPr>
  </w:style>
  <w:style w:type="character" w:customStyle="1" w:styleId="af2">
    <w:name w:val="页脚 字符"/>
    <w:link w:val="af1"/>
    <w:autoRedefine/>
    <w:qFormat/>
    <w:rPr>
      <w:rFonts w:ascii="Times New Roman" w:hAnsi="Times New Roman"/>
      <w:kern w:val="2"/>
      <w:sz w:val="18"/>
      <w:szCs w:val="18"/>
    </w:rPr>
  </w:style>
  <w:style w:type="character" w:customStyle="1" w:styleId="af4">
    <w:name w:val="页眉 字符"/>
    <w:link w:val="af3"/>
    <w:autoRedefine/>
    <w:qFormat/>
    <w:rPr>
      <w:rFonts w:ascii="Times New Roman" w:hAnsi="Times New Roman"/>
      <w:kern w:val="2"/>
      <w:sz w:val="18"/>
      <w:szCs w:val="18"/>
    </w:rPr>
  </w:style>
  <w:style w:type="paragraph" w:customStyle="1" w:styleId="affd">
    <w:name w:val="摘要英文标题"/>
    <w:basedOn w:val="af6"/>
    <w:next w:val="a4"/>
    <w:autoRedefine/>
    <w:qFormat/>
    <w:locked/>
    <w:pPr>
      <w:keepNext/>
      <w:spacing w:before="0" w:after="0" w:line="300" w:lineRule="auto"/>
      <w:outlineLvl w:val="9"/>
    </w:pPr>
    <w:rPr>
      <w:rFonts w:ascii="Times New Roman" w:eastAsia="Times New Roman" w:hAnsi="Times New Roman"/>
    </w:rPr>
  </w:style>
  <w:style w:type="paragraph" w:customStyle="1" w:styleId="a">
    <w:name w:val="摘要英文关键词"/>
    <w:basedOn w:val="a4"/>
    <w:next w:val="a5"/>
    <w:autoRedefine/>
    <w:qFormat/>
    <w:locked/>
    <w:pPr>
      <w:numPr>
        <w:numId w:val="3"/>
      </w:numPr>
      <w:spacing w:line="300" w:lineRule="auto"/>
      <w:jc w:val="left"/>
    </w:pPr>
    <w:rPr>
      <w:bCs/>
      <w:sz w:val="24"/>
    </w:rPr>
  </w:style>
  <w:style w:type="paragraph" w:customStyle="1" w:styleId="a2">
    <w:name w:val="摘要英文正文"/>
    <w:basedOn w:val="a4"/>
    <w:next w:val="2e"/>
    <w:autoRedefine/>
    <w:qFormat/>
    <w:locked/>
    <w:rsid w:val="00DD7CA5"/>
    <w:pPr>
      <w:numPr>
        <w:numId w:val="4"/>
      </w:numPr>
      <w:spacing w:line="300" w:lineRule="auto"/>
      <w:jc w:val="left"/>
    </w:pPr>
    <w:rPr>
      <w:sz w:val="24"/>
    </w:rPr>
  </w:style>
  <w:style w:type="paragraph" w:customStyle="1" w:styleId="2e">
    <w:name w:val="摘要英文正文2"/>
    <w:basedOn w:val="a2"/>
    <w:autoRedefine/>
    <w:qFormat/>
    <w:pPr>
      <w:numPr>
        <w:numId w:val="0"/>
      </w:numPr>
      <w:ind w:firstLineChars="200" w:firstLine="200"/>
    </w:pPr>
  </w:style>
  <w:style w:type="paragraph" w:customStyle="1" w:styleId="affe">
    <w:name w:val="摘要英文作者"/>
    <w:basedOn w:val="afff"/>
    <w:next w:val="a2"/>
    <w:autoRedefine/>
    <w:qFormat/>
    <w:locked/>
    <w:pPr>
      <w:spacing w:beforeLines="0" w:before="0" w:line="300" w:lineRule="auto"/>
    </w:pPr>
  </w:style>
  <w:style w:type="paragraph" w:customStyle="1" w:styleId="afff">
    <w:name w:val="摘要中文作者"/>
    <w:basedOn w:val="a4"/>
    <w:next w:val="a3"/>
    <w:autoRedefine/>
    <w:qFormat/>
    <w:locked/>
    <w:pPr>
      <w:keepNext/>
      <w:spacing w:beforeLines="50" w:before="50" w:afterLines="50" w:after="50" w:line="360" w:lineRule="auto"/>
    </w:pPr>
    <w:rPr>
      <w:sz w:val="28"/>
    </w:rPr>
  </w:style>
  <w:style w:type="paragraph" w:customStyle="1" w:styleId="a3">
    <w:name w:val="摘要中文正文"/>
    <w:basedOn w:val="a4"/>
    <w:next w:val="a5"/>
    <w:autoRedefine/>
    <w:qFormat/>
    <w:locked/>
    <w:pPr>
      <w:widowControl/>
      <w:numPr>
        <w:numId w:val="5"/>
      </w:numPr>
      <w:spacing w:line="300" w:lineRule="auto"/>
    </w:pPr>
    <w:rPr>
      <w:rFonts w:ascii="宋体"/>
      <w:sz w:val="24"/>
    </w:rPr>
  </w:style>
  <w:style w:type="paragraph" w:customStyle="1" w:styleId="afff0">
    <w:name w:val="摘要中文标题"/>
    <w:basedOn w:val="af6"/>
    <w:next w:val="a4"/>
    <w:autoRedefine/>
    <w:qFormat/>
    <w:locked/>
    <w:pPr>
      <w:spacing w:beforeLines="100" w:before="100" w:after="0" w:line="300" w:lineRule="auto"/>
      <w:outlineLvl w:val="9"/>
    </w:pPr>
    <w:rPr>
      <w:rFonts w:eastAsia="黑体"/>
      <w:b w:val="0"/>
    </w:rPr>
  </w:style>
  <w:style w:type="paragraph" w:customStyle="1" w:styleId="a0">
    <w:name w:val="摘要中文关键词"/>
    <w:basedOn w:val="a4"/>
    <w:next w:val="affd"/>
    <w:autoRedefine/>
    <w:qFormat/>
    <w:locked/>
    <w:pPr>
      <w:widowControl/>
      <w:numPr>
        <w:numId w:val="6"/>
      </w:numPr>
      <w:spacing w:line="300" w:lineRule="auto"/>
      <w:jc w:val="left"/>
    </w:pPr>
    <w:rPr>
      <w:sz w:val="24"/>
    </w:rPr>
  </w:style>
  <w:style w:type="paragraph" w:customStyle="1" w:styleId="afff1">
    <w:name w:val="致谢标题"/>
    <w:basedOn w:val="aff"/>
    <w:next w:val="afff2"/>
    <w:autoRedefine/>
    <w:qFormat/>
    <w:locked/>
  </w:style>
  <w:style w:type="paragraph" w:customStyle="1" w:styleId="afff2">
    <w:name w:val="致谢正文"/>
    <w:basedOn w:val="aff0"/>
    <w:autoRedefine/>
    <w:qFormat/>
  </w:style>
  <w:style w:type="paragraph" w:customStyle="1" w:styleId="2f">
    <w:name w:val="内封2中文副标题"/>
    <w:basedOn w:val="2f0"/>
    <w:autoRedefine/>
    <w:qFormat/>
    <w:locked/>
    <w:pPr>
      <w:ind w:right="630"/>
    </w:pPr>
    <w:rPr>
      <w:rFonts w:cs="宋体"/>
      <w:bCs/>
      <w:szCs w:val="20"/>
    </w:rPr>
  </w:style>
  <w:style w:type="paragraph" w:customStyle="1" w:styleId="2f0">
    <w:name w:val="内封2副标题"/>
    <w:basedOn w:val="a4"/>
    <w:next w:val="a5"/>
    <w:autoRedefine/>
    <w:qFormat/>
    <w:locked/>
    <w:pPr>
      <w:ind w:rightChars="300" w:right="300"/>
      <w:jc w:val="right"/>
    </w:pPr>
    <w:rPr>
      <w:rFonts w:eastAsia="楷体_GB2312"/>
      <w:b/>
      <w:sz w:val="30"/>
    </w:rPr>
  </w:style>
  <w:style w:type="paragraph" w:customStyle="1" w:styleId="afff3">
    <w:name w:val="摘要中文副标题"/>
    <w:basedOn w:val="a4"/>
    <w:next w:val="afff"/>
    <w:autoRedefine/>
    <w:qFormat/>
    <w:locked/>
    <w:pPr>
      <w:ind w:rightChars="300" w:right="630"/>
      <w:jc w:val="right"/>
    </w:pPr>
    <w:rPr>
      <w:rFonts w:eastAsia="黑体"/>
      <w:sz w:val="28"/>
      <w:szCs w:val="32"/>
    </w:rPr>
  </w:style>
  <w:style w:type="paragraph" w:customStyle="1" w:styleId="afff4">
    <w:name w:val="摘要英文副标题"/>
    <w:basedOn w:val="a4"/>
    <w:next w:val="affe"/>
    <w:autoRedefine/>
    <w:qFormat/>
    <w:locked/>
    <w:pPr>
      <w:spacing w:line="300" w:lineRule="auto"/>
      <w:ind w:rightChars="300" w:right="630"/>
      <w:jc w:val="right"/>
    </w:pPr>
    <w:rPr>
      <w:b/>
      <w:sz w:val="28"/>
      <w:szCs w:val="32"/>
    </w:rPr>
  </w:style>
  <w:style w:type="character" w:customStyle="1" w:styleId="af7">
    <w:name w:val="标题 字符"/>
    <w:link w:val="af6"/>
    <w:autoRedefine/>
    <w:uiPriority w:val="99"/>
    <w:qFormat/>
    <w:rPr>
      <w:rFonts w:ascii="Arial" w:hAnsi="Arial" w:cs="Arial"/>
      <w:b/>
      <w:bCs/>
      <w:kern w:val="2"/>
      <w:sz w:val="32"/>
      <w:szCs w:val="32"/>
    </w:rPr>
  </w:style>
  <w:style w:type="character" w:customStyle="1" w:styleId="ae">
    <w:name w:val="正文文本 字符"/>
    <w:link w:val="ad"/>
    <w:autoRedefine/>
    <w:qFormat/>
    <w:rPr>
      <w:rFonts w:ascii="Times New Roman" w:hAnsi="Times New Roman"/>
      <w:kern w:val="2"/>
      <w:sz w:val="21"/>
      <w:szCs w:val="24"/>
    </w:rPr>
  </w:style>
  <w:style w:type="paragraph" w:customStyle="1" w:styleId="afff5">
    <w:name w:val="表格标题"/>
    <w:basedOn w:val="a4"/>
    <w:autoRedefine/>
    <w:qFormat/>
    <w:rPr>
      <w:rFonts w:ascii="宋体"/>
      <w:b/>
    </w:rPr>
  </w:style>
  <w:style w:type="paragraph" w:customStyle="1" w:styleId="afff6">
    <w:name w:val="表格正文"/>
    <w:basedOn w:val="a4"/>
    <w:autoRedefine/>
    <w:qFormat/>
    <w:pPr>
      <w:jc w:val="left"/>
    </w:pPr>
    <w:rPr>
      <w:rFonts w:ascii="宋体"/>
    </w:rPr>
  </w:style>
  <w:style w:type="paragraph" w:customStyle="1" w:styleId="afff7">
    <w:name w:val="程序"/>
    <w:basedOn w:val="a4"/>
    <w:autoRedefine/>
    <w:qFormat/>
    <w:rsid w:val="00A515B8"/>
    <w:pPr>
      <w:pBdr>
        <w:top w:val="single" w:sz="4" w:space="1" w:color="auto"/>
        <w:left w:val="single" w:sz="4" w:space="4" w:color="auto"/>
        <w:bottom w:val="single" w:sz="4" w:space="1" w:color="auto"/>
        <w:right w:val="single" w:sz="4" w:space="4" w:color="auto"/>
      </w:pBdr>
      <w:ind w:leftChars="200" w:left="200" w:rightChars="200" w:right="200"/>
      <w:jc w:val="left"/>
    </w:pPr>
  </w:style>
  <w:style w:type="paragraph" w:customStyle="1" w:styleId="afff8">
    <w:name w:val="论文正文警告"/>
    <w:basedOn w:val="aff2"/>
    <w:next w:val="a5"/>
    <w:autoRedefine/>
    <w:qFormat/>
    <w:locked/>
    <w:rPr>
      <w:b/>
      <w:color w:val="FF0000"/>
    </w:rPr>
  </w:style>
  <w:style w:type="character" w:customStyle="1" w:styleId="afff9">
    <w:name w:val="论文正文文字"/>
    <w:autoRedefine/>
    <w:uiPriority w:val="99"/>
    <w:qFormat/>
    <w:locked/>
    <w:rPr>
      <w:rFonts w:eastAsia="宋体"/>
      <w:sz w:val="24"/>
    </w:rPr>
  </w:style>
  <w:style w:type="character" w:customStyle="1" w:styleId="afffa">
    <w:name w:val="上标"/>
    <w:autoRedefine/>
    <w:qFormat/>
    <w:rPr>
      <w:vertAlign w:val="superscript"/>
    </w:rPr>
  </w:style>
  <w:style w:type="paragraph" w:customStyle="1" w:styleId="afffb">
    <w:name w:val="图片"/>
    <w:basedOn w:val="a4"/>
    <w:next w:val="a5"/>
    <w:autoRedefine/>
    <w:qFormat/>
    <w:pPr>
      <w:keepNext/>
      <w:spacing w:line="300" w:lineRule="auto"/>
    </w:pPr>
    <w:rPr>
      <w:rFonts w:ascii="宋体"/>
    </w:rPr>
  </w:style>
  <w:style w:type="character" w:customStyle="1" w:styleId="afffc">
    <w:name w:val="下标"/>
    <w:autoRedefine/>
    <w:qFormat/>
    <w:rPr>
      <w:vertAlign w:val="subscript"/>
    </w:rPr>
  </w:style>
  <w:style w:type="character" w:customStyle="1" w:styleId="af0">
    <w:name w:val="批注框文本 字符"/>
    <w:link w:val="af"/>
    <w:autoRedefine/>
    <w:semiHidden/>
    <w:qFormat/>
    <w:rPr>
      <w:rFonts w:ascii="Times New Roman" w:hAnsi="Times New Roman"/>
      <w:kern w:val="2"/>
      <w:sz w:val="18"/>
      <w:szCs w:val="18"/>
    </w:rPr>
  </w:style>
  <w:style w:type="character" w:customStyle="1" w:styleId="ab">
    <w:name w:val="文档结构图 字符"/>
    <w:link w:val="aa"/>
    <w:autoRedefine/>
    <w:semiHidden/>
    <w:qFormat/>
    <w:rPr>
      <w:rFonts w:ascii="Times New Roman" w:hAnsi="Times New Roman"/>
      <w:kern w:val="2"/>
      <w:sz w:val="21"/>
      <w:szCs w:val="24"/>
      <w:shd w:val="clear" w:color="auto" w:fill="000080"/>
    </w:rPr>
  </w:style>
  <w:style w:type="table" w:customStyle="1" w:styleId="afffd">
    <w:name w:val="论文表格"/>
    <w:basedOn w:val="a7"/>
    <w:autoRedefine/>
    <w:uiPriority w:val="99"/>
    <w:qFormat/>
    <w:pPr>
      <w:widowControl w:val="0"/>
      <w:jc w:val="center"/>
    </w:pPr>
    <w:rPr>
      <w:sz w:val="21"/>
    </w:rPr>
    <w:tblPr>
      <w:jc w:val="center"/>
      <w:tblBorders>
        <w:top w:val="single" w:sz="4" w:space="0" w:color="auto"/>
        <w:bottom w:val="single" w:sz="4" w:space="0" w:color="auto"/>
        <w:insideH w:val="single" w:sz="4" w:space="0" w:color="auto"/>
        <w:insideV w:val="single" w:sz="4" w:space="0" w:color="auto"/>
      </w:tblBorders>
    </w:tblPr>
    <w:trPr>
      <w:tblHeader/>
      <w:jc w:val="center"/>
    </w:trPr>
  </w:style>
  <w:style w:type="paragraph" w:customStyle="1" w:styleId="afffe">
    <w:name w:val="一级标题"/>
    <w:basedOn w:val="1"/>
    <w:next w:val="a4"/>
    <w:autoRedefine/>
    <w:qFormat/>
    <w:pPr>
      <w:spacing w:before="100" w:after="50"/>
      <w:ind w:left="0" w:firstLine="0"/>
      <w:jc w:val="center"/>
    </w:pPr>
    <w:rPr>
      <w:rFonts w:hAnsi="黑体" w:hint="eastAsia"/>
    </w:rPr>
  </w:style>
  <w:style w:type="paragraph" w:customStyle="1" w:styleId="affff">
    <w:name w:val="二级标题"/>
    <w:basedOn w:val="2"/>
    <w:next w:val="a4"/>
    <w:autoRedefine/>
    <w:qFormat/>
    <w:pPr>
      <w:spacing w:before="50"/>
    </w:pPr>
    <w:rPr>
      <w:rFonts w:ascii="Times New Roman" w:hAnsi="Times New Roman" w:hint="eastAsia"/>
    </w:rPr>
  </w:style>
  <w:style w:type="paragraph" w:customStyle="1" w:styleId="affff0">
    <w:name w:val="三级标题"/>
    <w:basedOn w:val="3"/>
    <w:next w:val="a4"/>
    <w:autoRedefine/>
    <w:qFormat/>
    <w:pPr>
      <w:spacing w:before="50"/>
      <w:ind w:left="0" w:firstLine="0"/>
    </w:pPr>
    <w:rPr>
      <w:rFonts w:ascii="Times New Roman" w:hint="eastAsia"/>
    </w:rPr>
  </w:style>
  <w:style w:type="paragraph" w:customStyle="1" w:styleId="affff1">
    <w:name w:val="正文毕设"/>
    <w:basedOn w:val="a4"/>
    <w:next w:val="a4"/>
    <w:autoRedefine/>
    <w:qFormat/>
    <w:rsid w:val="00273334"/>
    <w:pPr>
      <w:spacing w:line="300" w:lineRule="auto"/>
      <w:ind w:firstLineChars="200" w:firstLine="200"/>
      <w:jc w:val="left"/>
    </w:pPr>
    <w:rPr>
      <w:rFonts w:cs="宋体"/>
      <w:sz w:val="24"/>
    </w:rPr>
  </w:style>
  <w:style w:type="paragraph" w:customStyle="1" w:styleId="affff2">
    <w:name w:val="毕设参考文献"/>
    <w:basedOn w:val="a4"/>
    <w:next w:val="a4"/>
    <w:autoRedefine/>
    <w:qFormat/>
    <w:pPr>
      <w:widowControl/>
      <w:snapToGrid w:val="0"/>
      <w:spacing w:beforeLines="100" w:before="100" w:afterLines="100" w:after="100" w:line="300" w:lineRule="auto"/>
    </w:pPr>
    <w:rPr>
      <w:rFonts w:eastAsia="黑体" w:hint="eastAsia"/>
      <w:kern w:val="0"/>
      <w:sz w:val="28"/>
    </w:rPr>
  </w:style>
  <w:style w:type="paragraph" w:customStyle="1" w:styleId="affff3">
    <w:name w:val="项毕设"/>
    <w:basedOn w:val="a4"/>
    <w:next w:val="a4"/>
    <w:autoRedefine/>
    <w:qFormat/>
    <w:pPr>
      <w:spacing w:line="300" w:lineRule="auto"/>
      <w:ind w:firstLineChars="200" w:firstLine="480"/>
      <w:jc w:val="left"/>
    </w:pPr>
    <w:rPr>
      <w:rFonts w:hint="eastAsia"/>
      <w:sz w:val="24"/>
    </w:rPr>
  </w:style>
  <w:style w:type="paragraph" w:customStyle="1" w:styleId="affff4">
    <w:name w:val="段"/>
    <w:autoRedefine/>
    <w:qFormat/>
    <w:pPr>
      <w:autoSpaceDE w:val="0"/>
      <w:autoSpaceDN w:val="0"/>
      <w:ind w:firstLineChars="200" w:firstLine="429"/>
      <w:jc w:val="both"/>
    </w:pPr>
    <w:rPr>
      <w:sz w:val="21"/>
    </w:rPr>
  </w:style>
  <w:style w:type="character" w:customStyle="1" w:styleId="md-plain">
    <w:name w:val="md-plain"/>
    <w:basedOn w:val="a6"/>
    <w:rsid w:val="001F6136"/>
  </w:style>
  <w:style w:type="paragraph" w:customStyle="1" w:styleId="affff5">
    <w:name w:val="毕设表格样式"/>
    <w:basedOn w:val="affff6"/>
    <w:link w:val="affff7"/>
    <w:autoRedefine/>
    <w:qFormat/>
    <w:rsid w:val="00AF763E"/>
    <w:rPr>
      <w:rFonts w:ascii="Times New Roman" w:hAnsi="Times New Roman"/>
    </w:rPr>
  </w:style>
  <w:style w:type="character" w:customStyle="1" w:styleId="affff7">
    <w:name w:val="毕设表格样式 字符"/>
    <w:basedOn w:val="a6"/>
    <w:link w:val="affff5"/>
    <w:rsid w:val="00AF763E"/>
    <w:rPr>
      <w:rFonts w:eastAsiaTheme="minorEastAsia" w:cs="Courier New"/>
      <w:kern w:val="2"/>
      <w:sz w:val="21"/>
      <w:szCs w:val="21"/>
    </w:rPr>
  </w:style>
  <w:style w:type="paragraph" w:styleId="affff6">
    <w:name w:val="Plain Text"/>
    <w:basedOn w:val="a4"/>
    <w:link w:val="affff8"/>
    <w:uiPriority w:val="99"/>
    <w:semiHidden/>
    <w:unhideWhenUsed/>
    <w:rsid w:val="00AF763E"/>
    <w:rPr>
      <w:rFonts w:asciiTheme="minorEastAsia" w:hAnsi="Courier New" w:cs="Courier New"/>
    </w:rPr>
  </w:style>
  <w:style w:type="character" w:customStyle="1" w:styleId="affff8">
    <w:name w:val="纯文本 字符"/>
    <w:basedOn w:val="a6"/>
    <w:link w:val="affff6"/>
    <w:uiPriority w:val="99"/>
    <w:semiHidden/>
    <w:rsid w:val="00AF763E"/>
    <w:rPr>
      <w:rFonts w:asciiTheme="minorEastAsia" w:eastAsiaTheme="minorEastAsia"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oter" Target="footer5.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yunicom\AppData\Roaming\Microsoft\Templates\NITSS-TEMP.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E2EB2F-88E3-4996-AF9D-60E71245E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NITSS-TEMP.dotm</Template>
  <TotalTime>1775</TotalTime>
  <Pages>59</Pages>
  <Words>21817</Words>
  <Characters>31854</Characters>
  <Application>Microsoft Office Word</Application>
  <DocSecurity>0</DocSecurity>
  <Lines>1592</Lines>
  <Paragraphs>1490</Paragraphs>
  <ScaleCrop>false</ScaleCrop>
  <Company>Microsoft</Company>
  <LinksUpToDate>false</LinksUpToDate>
  <CharactersWithSpaces>52181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俊卿 许</cp:lastModifiedBy>
  <cp:revision>40</cp:revision>
  <dcterms:created xsi:type="dcterms:W3CDTF">2015-04-23T02:55:00Z</dcterms:created>
  <dcterms:modified xsi:type="dcterms:W3CDTF">2026-04-16T22:26:00Z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BB4E2339B2AF49C1BB0266ED8EB269D3_13</vt:lpwstr>
  </property>
</Properties>
</file>